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0CFE9" w14:textId="0BBF7150" w:rsidR="00C77928" w:rsidRPr="00CF0C08" w:rsidRDefault="00C77928" w:rsidP="00C77928">
      <w:pPr>
        <w:spacing w:line="240" w:lineRule="auto"/>
        <w:ind w:left="708" w:hanging="708"/>
        <w:jc w:val="center"/>
        <w:rPr>
          <w:rFonts w:ascii="Times New Roman" w:eastAsia="Times New Roman" w:hAnsi="Times New Roman" w:cs="Times New Roman"/>
          <w:lang w:eastAsia="es-CO"/>
        </w:rPr>
      </w:pPr>
      <w:r>
        <w:rPr>
          <w:rFonts w:ascii="Times New Roman" w:eastAsia="Times New Roman" w:hAnsi="Times New Roman" w:cs="Times New Roman"/>
          <w:color w:val="000000"/>
          <w:lang w:eastAsia="es-CO"/>
        </w:rPr>
        <w:t>Documentación Proyecto Formativo Sistema de gestión Parque</w:t>
      </w:r>
      <w:r w:rsidR="00A754A8">
        <w:rPr>
          <w:rFonts w:ascii="Times New Roman" w:eastAsia="Times New Roman" w:hAnsi="Times New Roman" w:cs="Times New Roman"/>
          <w:color w:val="000000"/>
          <w:lang w:eastAsia="es-CO"/>
        </w:rPr>
        <w:t>a</w:t>
      </w:r>
      <w:r>
        <w:rPr>
          <w:rFonts w:ascii="Times New Roman" w:eastAsia="Times New Roman" w:hAnsi="Times New Roman" w:cs="Times New Roman"/>
          <w:color w:val="000000"/>
          <w:lang w:eastAsia="es-CO"/>
        </w:rPr>
        <w:t>dero</w:t>
      </w:r>
    </w:p>
    <w:p w14:paraId="5554D4B7" w14:textId="77777777" w:rsidR="00C77928" w:rsidRPr="00CF0C08" w:rsidRDefault="00C77928" w:rsidP="00C77928">
      <w:pPr>
        <w:spacing w:line="240" w:lineRule="auto"/>
        <w:rPr>
          <w:rFonts w:ascii="Times New Roman" w:eastAsia="Times New Roman" w:hAnsi="Times New Roman" w:cs="Times New Roman"/>
          <w:lang w:eastAsia="es-CO"/>
        </w:rPr>
      </w:pPr>
    </w:p>
    <w:p w14:paraId="32715DBA" w14:textId="77777777" w:rsidR="00C77928" w:rsidRPr="00CF0C08" w:rsidRDefault="00C77928" w:rsidP="00C77928">
      <w:pPr>
        <w:spacing w:line="240" w:lineRule="auto"/>
        <w:jc w:val="center"/>
        <w:rPr>
          <w:rFonts w:ascii="Times New Roman" w:eastAsia="Times New Roman" w:hAnsi="Times New Roman" w:cs="Times New Roman"/>
          <w:lang w:eastAsia="es-CO"/>
        </w:rPr>
      </w:pPr>
      <w:r w:rsidRPr="00CF0C08">
        <w:rPr>
          <w:rFonts w:ascii="Times New Roman" w:eastAsia="Times New Roman" w:hAnsi="Times New Roman" w:cs="Times New Roman"/>
          <w:noProof/>
          <w:color w:val="000000"/>
          <w:bdr w:val="none" w:sz="0" w:space="0" w:color="auto" w:frame="1"/>
          <w:lang w:eastAsia="es-CO"/>
        </w:rPr>
        <w:drawing>
          <wp:inline distT="0" distB="0" distL="0" distR="0" wp14:anchorId="70E46014" wp14:editId="3049832C">
            <wp:extent cx="1535142" cy="1535142"/>
            <wp:effectExtent l="0" t="0" r="8255" b="8255"/>
            <wp:docPr id="1371391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7676" cy="1537676"/>
                    </a:xfrm>
                    <a:prstGeom prst="rect">
                      <a:avLst/>
                    </a:prstGeom>
                    <a:noFill/>
                    <a:ln>
                      <a:noFill/>
                    </a:ln>
                  </pic:spPr>
                </pic:pic>
              </a:graphicData>
            </a:graphic>
          </wp:inline>
        </w:drawing>
      </w:r>
    </w:p>
    <w:p w14:paraId="42257BF7" w14:textId="77777777" w:rsidR="00C77928" w:rsidRPr="00CF0C08" w:rsidRDefault="00C77928" w:rsidP="00C77928">
      <w:pPr>
        <w:spacing w:after="240" w:line="240" w:lineRule="auto"/>
        <w:rPr>
          <w:rFonts w:ascii="Times New Roman" w:eastAsia="Times New Roman" w:hAnsi="Times New Roman" w:cs="Times New Roman"/>
          <w:lang w:eastAsia="es-CO"/>
        </w:rPr>
      </w:pPr>
    </w:p>
    <w:p w14:paraId="331192F1" w14:textId="77777777" w:rsidR="00C77928" w:rsidRPr="00CF0C08" w:rsidRDefault="00C77928" w:rsidP="00C77928">
      <w:pPr>
        <w:spacing w:line="240" w:lineRule="auto"/>
        <w:jc w:val="center"/>
        <w:rPr>
          <w:rFonts w:ascii="Times New Roman" w:eastAsia="Times New Roman" w:hAnsi="Times New Roman" w:cs="Times New Roman"/>
          <w:lang w:eastAsia="es-CO"/>
        </w:rPr>
      </w:pPr>
      <w:r w:rsidRPr="00CF0C08">
        <w:rPr>
          <w:rFonts w:ascii="Times New Roman" w:eastAsia="Times New Roman" w:hAnsi="Times New Roman" w:cs="Times New Roman"/>
          <w:color w:val="000000"/>
          <w:lang w:eastAsia="es-CO"/>
        </w:rPr>
        <w:t>Jhoan Marín Restrepo</w:t>
      </w:r>
    </w:p>
    <w:p w14:paraId="443EE3B8" w14:textId="77777777" w:rsidR="00C77928" w:rsidRDefault="00C77928" w:rsidP="00C77928">
      <w:pPr>
        <w:spacing w:after="240" w:line="240" w:lineRule="auto"/>
        <w:rPr>
          <w:rFonts w:ascii="Times New Roman" w:eastAsia="Times New Roman" w:hAnsi="Times New Roman" w:cs="Times New Roman"/>
          <w:lang w:eastAsia="es-CO"/>
        </w:rPr>
      </w:pPr>
    </w:p>
    <w:p w14:paraId="3BB2DE37" w14:textId="77777777" w:rsidR="00C77928" w:rsidRPr="00CF0C08" w:rsidRDefault="00C77928" w:rsidP="00C77928">
      <w:pPr>
        <w:spacing w:after="240" w:line="240" w:lineRule="auto"/>
        <w:rPr>
          <w:rFonts w:ascii="Times New Roman" w:eastAsia="Times New Roman" w:hAnsi="Times New Roman" w:cs="Times New Roman"/>
          <w:lang w:eastAsia="es-CO"/>
        </w:rPr>
      </w:pPr>
    </w:p>
    <w:p w14:paraId="5803ABB0" w14:textId="604438B4" w:rsidR="00C77928" w:rsidRPr="00CF0C08" w:rsidRDefault="00C77928" w:rsidP="00C77928">
      <w:pPr>
        <w:spacing w:line="240" w:lineRule="auto"/>
        <w:jc w:val="center"/>
        <w:rPr>
          <w:rFonts w:ascii="Times New Roman" w:eastAsia="Times New Roman" w:hAnsi="Times New Roman" w:cs="Times New Roman"/>
          <w:lang w:eastAsia="es-CO"/>
        </w:rPr>
      </w:pPr>
      <w:r w:rsidRPr="00CF0C08">
        <w:rPr>
          <w:rFonts w:ascii="Times New Roman" w:eastAsia="Times New Roman" w:hAnsi="Times New Roman" w:cs="Times New Roman"/>
          <w:color w:val="000000"/>
          <w:lang w:eastAsia="es-CO"/>
        </w:rPr>
        <w:t>Instructor</w:t>
      </w:r>
      <w:r>
        <w:rPr>
          <w:rFonts w:ascii="Times New Roman" w:eastAsia="Times New Roman" w:hAnsi="Times New Roman" w:cs="Times New Roman"/>
          <w:color w:val="000000"/>
          <w:lang w:eastAsia="es-CO"/>
        </w:rPr>
        <w:t>a</w:t>
      </w:r>
      <w:r w:rsidRPr="00CF0C08">
        <w:rPr>
          <w:rFonts w:ascii="Times New Roman" w:eastAsia="Times New Roman" w:hAnsi="Times New Roman" w:cs="Times New Roman"/>
          <w:color w:val="000000"/>
          <w:lang w:eastAsia="es-CO"/>
        </w:rPr>
        <w:t>:</w:t>
      </w:r>
    </w:p>
    <w:p w14:paraId="1FDE5243" w14:textId="77777777" w:rsidR="00C77928" w:rsidRPr="00CF0C08" w:rsidRDefault="00C77928" w:rsidP="00C77928">
      <w:pPr>
        <w:spacing w:line="240" w:lineRule="auto"/>
        <w:jc w:val="center"/>
        <w:rPr>
          <w:rFonts w:ascii="Times New Roman" w:eastAsia="Times New Roman" w:hAnsi="Times New Roman" w:cs="Times New Roman"/>
          <w:lang w:eastAsia="es-CO"/>
        </w:rPr>
      </w:pPr>
      <w:r w:rsidRPr="00CF0C08">
        <w:rPr>
          <w:rFonts w:ascii="Times New Roman" w:eastAsia="Times New Roman" w:hAnsi="Times New Roman" w:cs="Times New Roman"/>
          <w:color w:val="000000"/>
          <w:lang w:eastAsia="es-CO"/>
        </w:rPr>
        <w:t>Paula Andrea Martínez</w:t>
      </w:r>
    </w:p>
    <w:p w14:paraId="2F068738" w14:textId="77777777" w:rsidR="00C77928" w:rsidRDefault="00C77928" w:rsidP="00C77928">
      <w:pPr>
        <w:spacing w:after="240" w:line="240" w:lineRule="auto"/>
        <w:rPr>
          <w:rFonts w:ascii="Times New Roman" w:eastAsia="Times New Roman" w:hAnsi="Times New Roman" w:cs="Times New Roman"/>
          <w:lang w:eastAsia="es-CO"/>
        </w:rPr>
      </w:pPr>
      <w:r w:rsidRPr="00CF0C08">
        <w:rPr>
          <w:rFonts w:ascii="Times New Roman" w:eastAsia="Times New Roman" w:hAnsi="Times New Roman" w:cs="Times New Roman"/>
          <w:lang w:eastAsia="es-CO"/>
        </w:rPr>
        <w:br/>
      </w:r>
      <w:r w:rsidRPr="00CF0C08">
        <w:rPr>
          <w:rFonts w:ascii="Times New Roman" w:eastAsia="Times New Roman" w:hAnsi="Times New Roman" w:cs="Times New Roman"/>
          <w:lang w:eastAsia="es-CO"/>
        </w:rPr>
        <w:br/>
      </w:r>
      <w:r w:rsidRPr="00CF0C08">
        <w:rPr>
          <w:rFonts w:ascii="Times New Roman" w:eastAsia="Times New Roman" w:hAnsi="Times New Roman" w:cs="Times New Roman"/>
          <w:lang w:eastAsia="es-CO"/>
        </w:rPr>
        <w:br/>
      </w:r>
    </w:p>
    <w:p w14:paraId="287E2FA2" w14:textId="77777777" w:rsidR="00C77928" w:rsidRPr="00CF0C08" w:rsidRDefault="00C77928" w:rsidP="00C77928">
      <w:pPr>
        <w:spacing w:after="240" w:line="240" w:lineRule="auto"/>
        <w:rPr>
          <w:rFonts w:ascii="Times New Roman" w:eastAsia="Times New Roman" w:hAnsi="Times New Roman" w:cs="Times New Roman"/>
          <w:lang w:eastAsia="es-CO"/>
        </w:rPr>
      </w:pPr>
    </w:p>
    <w:p w14:paraId="0BF62DDA" w14:textId="1F9BA785" w:rsidR="00C77928" w:rsidRPr="00CF0C08" w:rsidRDefault="00C77928" w:rsidP="00C77928">
      <w:pPr>
        <w:spacing w:line="240" w:lineRule="auto"/>
        <w:jc w:val="center"/>
        <w:rPr>
          <w:rFonts w:ascii="Times New Roman" w:eastAsia="Times New Roman" w:hAnsi="Times New Roman" w:cs="Times New Roman"/>
          <w:lang w:eastAsia="es-CO"/>
        </w:rPr>
      </w:pPr>
      <w:r w:rsidRPr="00CF0C08">
        <w:rPr>
          <w:rFonts w:ascii="Times New Roman" w:eastAsia="Times New Roman" w:hAnsi="Times New Roman" w:cs="Times New Roman"/>
          <w:color w:val="000000"/>
          <w:lang w:eastAsia="es-CO"/>
        </w:rPr>
        <w:t xml:space="preserve">Análisis y </w:t>
      </w:r>
      <w:r>
        <w:rPr>
          <w:rFonts w:ascii="Times New Roman" w:eastAsia="Times New Roman" w:hAnsi="Times New Roman" w:cs="Times New Roman"/>
          <w:color w:val="000000"/>
          <w:lang w:eastAsia="es-CO"/>
        </w:rPr>
        <w:t>D</w:t>
      </w:r>
      <w:r w:rsidRPr="00CF0C08">
        <w:rPr>
          <w:rFonts w:ascii="Times New Roman" w:eastAsia="Times New Roman" w:hAnsi="Times New Roman" w:cs="Times New Roman"/>
          <w:color w:val="000000"/>
          <w:lang w:eastAsia="es-CO"/>
        </w:rPr>
        <w:t>esarrollo de software</w:t>
      </w:r>
    </w:p>
    <w:p w14:paraId="7E49A90E" w14:textId="77777777" w:rsidR="00C77928" w:rsidRPr="00CF0C08" w:rsidRDefault="00C77928" w:rsidP="00C77928">
      <w:pPr>
        <w:spacing w:line="240" w:lineRule="auto"/>
        <w:jc w:val="center"/>
        <w:rPr>
          <w:rFonts w:ascii="Times New Roman" w:eastAsia="Times New Roman" w:hAnsi="Times New Roman" w:cs="Times New Roman"/>
          <w:lang w:eastAsia="es-CO"/>
        </w:rPr>
      </w:pPr>
      <w:r w:rsidRPr="00CF0C08">
        <w:rPr>
          <w:rFonts w:ascii="Times New Roman" w:eastAsia="Times New Roman" w:hAnsi="Times New Roman" w:cs="Times New Roman"/>
          <w:color w:val="000000"/>
          <w:lang w:eastAsia="es-CO"/>
        </w:rPr>
        <w:t>Centro de Diseño tecnológico Industrial</w:t>
      </w:r>
    </w:p>
    <w:p w14:paraId="6AE78C5F" w14:textId="77777777" w:rsidR="00C77928" w:rsidRPr="00CF0C08" w:rsidRDefault="00C77928" w:rsidP="00C77928">
      <w:pPr>
        <w:spacing w:line="240" w:lineRule="auto"/>
        <w:jc w:val="center"/>
        <w:rPr>
          <w:rFonts w:ascii="Times New Roman" w:eastAsia="Times New Roman" w:hAnsi="Times New Roman" w:cs="Times New Roman"/>
          <w:lang w:eastAsia="es-CO"/>
        </w:rPr>
      </w:pPr>
      <w:r w:rsidRPr="00CF0C08">
        <w:rPr>
          <w:rFonts w:ascii="Times New Roman" w:eastAsia="Times New Roman" w:hAnsi="Times New Roman" w:cs="Times New Roman"/>
          <w:color w:val="000000"/>
          <w:lang w:eastAsia="es-CO"/>
        </w:rPr>
        <w:t>Servicio Nacional de Aprendizaje SENA</w:t>
      </w:r>
    </w:p>
    <w:p w14:paraId="50011651" w14:textId="77777777" w:rsidR="00C77928" w:rsidRDefault="00C77928" w:rsidP="00C77928">
      <w:pPr>
        <w:spacing w:line="240" w:lineRule="auto"/>
        <w:jc w:val="center"/>
        <w:rPr>
          <w:rFonts w:ascii="Times New Roman" w:eastAsia="Times New Roman" w:hAnsi="Times New Roman" w:cs="Times New Roman"/>
          <w:color w:val="000000"/>
          <w:lang w:eastAsia="es-CO"/>
        </w:rPr>
      </w:pPr>
      <w:r w:rsidRPr="00CF0C08">
        <w:rPr>
          <w:rFonts w:ascii="Times New Roman" w:eastAsia="Times New Roman" w:hAnsi="Times New Roman" w:cs="Times New Roman"/>
          <w:color w:val="000000"/>
          <w:lang w:eastAsia="es-CO"/>
        </w:rPr>
        <w:t>Ficha: 2560014</w:t>
      </w:r>
    </w:p>
    <w:p w14:paraId="54C1FA5D" w14:textId="77777777" w:rsidR="00C77928" w:rsidRDefault="00C77928" w:rsidP="00C77928">
      <w:pPr>
        <w:spacing w:line="240" w:lineRule="auto"/>
        <w:jc w:val="center"/>
        <w:rPr>
          <w:rFonts w:ascii="Times New Roman" w:eastAsia="Times New Roman" w:hAnsi="Times New Roman" w:cs="Times New Roman"/>
          <w:color w:val="000000"/>
          <w:lang w:eastAsia="es-CO"/>
        </w:rPr>
      </w:pPr>
    </w:p>
    <w:p w14:paraId="30AEB2EE" w14:textId="77777777" w:rsidR="00C77928" w:rsidRPr="00CF0C08" w:rsidRDefault="00C77928" w:rsidP="00C77928">
      <w:pPr>
        <w:spacing w:line="240" w:lineRule="auto"/>
        <w:jc w:val="center"/>
        <w:rPr>
          <w:rFonts w:ascii="Times New Roman" w:eastAsia="Times New Roman" w:hAnsi="Times New Roman" w:cs="Times New Roman"/>
          <w:lang w:eastAsia="es-CO"/>
        </w:rPr>
      </w:pPr>
    </w:p>
    <w:p w14:paraId="39131294" w14:textId="77777777" w:rsidR="00C77928" w:rsidRPr="00CF0C08" w:rsidRDefault="00C77928" w:rsidP="00C77928">
      <w:pPr>
        <w:spacing w:line="240" w:lineRule="auto"/>
        <w:rPr>
          <w:rFonts w:ascii="Times New Roman" w:eastAsia="Times New Roman" w:hAnsi="Times New Roman" w:cs="Times New Roman"/>
          <w:lang w:eastAsia="es-CO"/>
        </w:rPr>
      </w:pPr>
    </w:p>
    <w:p w14:paraId="2BBC817F" w14:textId="77777777" w:rsidR="00C77928" w:rsidRPr="00CF0C08" w:rsidRDefault="00C77928" w:rsidP="00C77928">
      <w:pPr>
        <w:spacing w:line="240" w:lineRule="auto"/>
        <w:jc w:val="center"/>
        <w:rPr>
          <w:rFonts w:ascii="Times New Roman" w:eastAsia="Times New Roman" w:hAnsi="Times New Roman" w:cs="Times New Roman"/>
          <w:lang w:eastAsia="es-CO"/>
        </w:rPr>
      </w:pPr>
      <w:r w:rsidRPr="00CF0C08">
        <w:rPr>
          <w:rFonts w:ascii="Times New Roman" w:eastAsia="Times New Roman" w:hAnsi="Times New Roman" w:cs="Times New Roman"/>
          <w:color w:val="000000"/>
          <w:lang w:eastAsia="es-CO"/>
        </w:rPr>
        <w:t>Valle del Cauca- Cali</w:t>
      </w:r>
    </w:p>
    <w:p w14:paraId="79C0B4C8" w14:textId="77777777" w:rsidR="00C77928" w:rsidRDefault="00C77928" w:rsidP="00C77928">
      <w:pPr>
        <w:spacing w:line="240" w:lineRule="auto"/>
        <w:jc w:val="center"/>
        <w:rPr>
          <w:rFonts w:ascii="Times New Roman" w:eastAsia="Times New Roman" w:hAnsi="Times New Roman" w:cs="Times New Roman"/>
          <w:color w:val="000000"/>
          <w:lang w:eastAsia="es-CO"/>
        </w:rPr>
      </w:pPr>
      <w:r w:rsidRPr="00CF0C08">
        <w:rPr>
          <w:rFonts w:ascii="Times New Roman" w:eastAsia="Times New Roman" w:hAnsi="Times New Roman" w:cs="Times New Roman"/>
          <w:color w:val="000000"/>
          <w:lang w:eastAsia="es-CO"/>
        </w:rPr>
        <w:t>22 de febrero del 2023</w:t>
      </w:r>
    </w:p>
    <w:p w14:paraId="5EC9DB48" w14:textId="38288966" w:rsidR="00C77928" w:rsidRDefault="00A754A8">
      <w:pPr>
        <w:pStyle w:val="Ttulodeseccin"/>
        <w:rPr>
          <w:lang w:bidi="es-ES"/>
        </w:rPr>
      </w:pPr>
      <w:r>
        <w:rPr>
          <w:lang w:bidi="es-ES"/>
        </w:rPr>
        <w:lastRenderedPageBreak/>
        <w:t>Introducción</w:t>
      </w:r>
    </w:p>
    <w:p w14:paraId="5CD97475" w14:textId="77777777" w:rsidR="00A754A8" w:rsidRDefault="00A754A8" w:rsidP="00A754A8">
      <w:pPr>
        <w:rPr>
          <w:lang w:bidi="es-ES"/>
        </w:rPr>
      </w:pPr>
    </w:p>
    <w:p w14:paraId="77BEB0BB" w14:textId="207E247C" w:rsidR="00A754A8" w:rsidRDefault="00062CAB" w:rsidP="00A754A8">
      <w:pPr>
        <w:rPr>
          <w:lang w:bidi="es-ES"/>
        </w:rPr>
      </w:pPr>
      <w:r w:rsidRPr="00062CAB">
        <w:rPr>
          <w:lang w:bidi="es-ES"/>
        </w:rPr>
        <w:t>Con el crecimiento constante de la urbanización y el aumento del parque automotor, la gestión eficiente de los parqueaderos se ha convertido en un aspecto crucial para garantizar la movilidad urbana y la comodidad de los ciudadanos. En este contexto, la implementación de un sistema de gestión de parqueaderos surge como una solución tecnológica que busca mejorar la organización y operatividad de estos espacios, así como optimizar la experiencia de los usuarios. Este documento presenta el desarrollo de un sistema de gestión de parqueaderos diseñado para satisfacer las necesidades específicas de administración, control de accesos, registro de usuarios y generación de informes, con el fin de mejorar la eficiencia y seguridad en el uso de los parqueaderos.</w:t>
      </w:r>
    </w:p>
    <w:p w14:paraId="446F0112" w14:textId="77777777" w:rsidR="00062CAB" w:rsidRDefault="00062CAB" w:rsidP="00A754A8">
      <w:pPr>
        <w:rPr>
          <w:lang w:bidi="es-ES"/>
        </w:rPr>
      </w:pPr>
    </w:p>
    <w:p w14:paraId="7BCF5F05" w14:textId="77777777" w:rsidR="00062CAB" w:rsidRDefault="00062CAB" w:rsidP="00062CAB">
      <w:r>
        <w:rPr>
          <w:rStyle w:val="nfasis"/>
          <w:lang w:bidi="es-ES"/>
        </w:rPr>
        <w:t>Palabras clave</w:t>
      </w:r>
      <w:r>
        <w:rPr>
          <w:lang w:bidi="es-ES"/>
        </w:rPr>
        <w:t xml:space="preserve">: </w:t>
      </w:r>
      <w:sdt>
        <w:sdtPr>
          <w:alias w:val="Escriba palabras clave:"/>
          <w:tag w:val="Escriba palabras clave:"/>
          <w:id w:val="1402711190"/>
          <w:placeholder>
            <w:docPart w:val="116A6F2111D74BCFA04D0B2CB1EF8147"/>
          </w:placeholder>
          <w:temporary/>
          <w:showingPlcHdr/>
          <w15:appearance w15:val="hidden"/>
        </w:sdtPr>
        <w:sdtContent>
          <w:r>
            <w:rPr>
              <w:lang w:bidi="es-ES"/>
            </w:rPr>
            <w:t xml:space="preserve">Agregue aquí las palabras clave. Para reemplazar este (o cualquier) texto de sugerencia por el suyo, selecciónelo y comience a escribir. </w:t>
          </w:r>
          <w:r>
            <w:rPr>
              <w:color w:val="auto"/>
              <w:lang w:bidi="es-ES"/>
            </w:rPr>
            <w:t>No incluya espacios a la izquierda o a la derecha de los caracteres de la selección.</w:t>
          </w:r>
        </w:sdtContent>
      </w:sdt>
    </w:p>
    <w:p w14:paraId="29C4BE90" w14:textId="77777777" w:rsidR="00062CAB" w:rsidRDefault="00062CAB" w:rsidP="00A754A8">
      <w:pPr>
        <w:rPr>
          <w:lang w:bidi="es-ES"/>
        </w:rPr>
      </w:pPr>
    </w:p>
    <w:p w14:paraId="4F073CB6" w14:textId="6F03F44A" w:rsidR="00C77928" w:rsidRDefault="00062CAB">
      <w:pPr>
        <w:pStyle w:val="Ttulodeseccin"/>
        <w:rPr>
          <w:lang w:bidi="es-ES"/>
        </w:rPr>
      </w:pPr>
      <w:r>
        <w:rPr>
          <w:lang w:bidi="es-ES"/>
        </w:rPr>
        <w:lastRenderedPageBreak/>
        <w:t>Planteamiento del problema</w:t>
      </w:r>
    </w:p>
    <w:p w14:paraId="5BE3BF72" w14:textId="77777777" w:rsidR="00062CAB" w:rsidRPr="00062CAB" w:rsidRDefault="00062CAB" w:rsidP="00062CAB">
      <w:pPr>
        <w:rPr>
          <w:lang w:val="es-CO" w:bidi="es-ES"/>
        </w:rPr>
      </w:pPr>
      <w:r w:rsidRPr="00062CAB">
        <w:rPr>
          <w:lang w:val="es-CO" w:bidi="es-ES"/>
        </w:rPr>
        <w:t>El proceso manual de gestión de un parqueadero conlleva numerosos desafíos, incluyendo la dificultad para llevar un registro preciso de las reservas, el control adecuado de los ingresos y la generación de informes financieros detallados. Esto puede resultar en errores administrativos, pérdida de tiempo y recursos, así como una experiencia deficiente para los usuarios.</w:t>
      </w:r>
    </w:p>
    <w:p w14:paraId="4B3455B3" w14:textId="77777777" w:rsidR="00062CAB" w:rsidRPr="00062CAB" w:rsidRDefault="00062CAB" w:rsidP="00062CAB">
      <w:pPr>
        <w:rPr>
          <w:b/>
          <w:bCs/>
          <w:i/>
          <w:iCs/>
          <w:lang w:val="es-CO" w:bidi="es-ES"/>
        </w:rPr>
      </w:pPr>
      <w:r w:rsidRPr="00062CAB">
        <w:rPr>
          <w:b/>
          <w:bCs/>
          <w:i/>
          <w:iCs/>
          <w:lang w:val="es-CO" w:bidi="es-ES"/>
        </w:rPr>
        <w:t>Descripción del Problema</w:t>
      </w:r>
    </w:p>
    <w:p w14:paraId="31C89356" w14:textId="77777777" w:rsidR="00062CAB" w:rsidRPr="00062CAB" w:rsidRDefault="00062CAB" w:rsidP="00062CAB">
      <w:pPr>
        <w:rPr>
          <w:lang w:val="es-CO" w:bidi="es-ES"/>
        </w:rPr>
      </w:pPr>
      <w:r w:rsidRPr="00062CAB">
        <w:rPr>
          <w:lang w:val="es-CO" w:bidi="es-ES"/>
        </w:rPr>
        <w:t>El parqueadero carece de un sistema automatizado para la gestión de reservas, seguimiento de ingresos y generación de informes, lo que dificulta una administración eficiente y precisa.</w:t>
      </w:r>
    </w:p>
    <w:p w14:paraId="76C925E0" w14:textId="77777777" w:rsidR="00062CAB" w:rsidRPr="00062CAB" w:rsidRDefault="00062CAB" w:rsidP="00062CAB">
      <w:pPr>
        <w:rPr>
          <w:b/>
          <w:bCs/>
          <w:i/>
          <w:iCs/>
          <w:lang w:val="es-CO" w:bidi="es-ES"/>
        </w:rPr>
      </w:pPr>
      <w:r w:rsidRPr="00062CAB">
        <w:rPr>
          <w:b/>
          <w:bCs/>
          <w:i/>
          <w:iCs/>
          <w:lang w:val="es-CO" w:bidi="es-ES"/>
        </w:rPr>
        <w:t>Formulación del Problema</w:t>
      </w:r>
    </w:p>
    <w:p w14:paraId="1DBF0833" w14:textId="77777777" w:rsidR="00062CAB" w:rsidRPr="00062CAB" w:rsidRDefault="00062CAB" w:rsidP="00062CAB">
      <w:pPr>
        <w:rPr>
          <w:lang w:val="es-CO" w:bidi="es-ES"/>
        </w:rPr>
      </w:pPr>
      <w:r w:rsidRPr="00062CAB">
        <w:rPr>
          <w:lang w:val="es-CO" w:bidi="es-ES"/>
        </w:rPr>
        <w:t>¿Cómo podemos desarrollar un sistema de gestión de parqueaderos que permita una administración eficiente de espacios de estacionamiento, control de ingresos y generación de informes detallados para mejorar la experiencia tanto de los usuarios como de los propietarios del parqueadero?</w:t>
      </w:r>
    </w:p>
    <w:p w14:paraId="22C782CD" w14:textId="77777777" w:rsidR="00062CAB" w:rsidRPr="00062CAB" w:rsidRDefault="00062CAB" w:rsidP="00062CAB">
      <w:pPr>
        <w:rPr>
          <w:lang w:val="es-CO" w:bidi="es-ES"/>
        </w:rPr>
      </w:pPr>
    </w:p>
    <w:p w14:paraId="0C1BA40E" w14:textId="3E45CA02" w:rsidR="004D6B86" w:rsidRDefault="00062CAB">
      <w:pPr>
        <w:pStyle w:val="Ttulodeseccin"/>
        <w:rPr>
          <w:lang w:bidi="es-ES"/>
        </w:rPr>
      </w:pPr>
      <w:r>
        <w:rPr>
          <w:lang w:bidi="es-ES"/>
        </w:rPr>
        <w:lastRenderedPageBreak/>
        <w:t>Objetivo General</w:t>
      </w:r>
    </w:p>
    <w:p w14:paraId="19C075D6" w14:textId="77777777" w:rsidR="00062CAB" w:rsidRDefault="00062CAB" w:rsidP="00062CAB">
      <w:pPr>
        <w:rPr>
          <w:lang w:bidi="es-ES"/>
        </w:rPr>
      </w:pPr>
    </w:p>
    <w:p w14:paraId="3CDF384E" w14:textId="5FC54492" w:rsidR="00062CAB" w:rsidRDefault="00062CAB" w:rsidP="00062CAB">
      <w:r>
        <w:t xml:space="preserve">Desarrollar un software que permita gestionar los espacios de un parqueadero, ubicando los vehículos según el </w:t>
      </w:r>
      <w:r w:rsidR="008539CF">
        <w:t>horario solicitado</w:t>
      </w:r>
      <w:r>
        <w:t xml:space="preserve"> y el </w:t>
      </w:r>
      <w:r w:rsidR="008539CF">
        <w:t>tipo de vehículo del cliente</w:t>
      </w:r>
      <w:r>
        <w:t>, indicando la disponibilidad de plazas libres, llevando un registro del tiempo de entrada y salida de los vehículos, y permitiendo la reserva en línea de los cubículos de estacionamiento.</w:t>
      </w:r>
    </w:p>
    <w:p w14:paraId="2F114453" w14:textId="77777777" w:rsidR="008539CF" w:rsidRDefault="008539CF" w:rsidP="00062CAB"/>
    <w:p w14:paraId="2462464B" w14:textId="1A9C7BF2" w:rsidR="008539CF" w:rsidRDefault="008539CF" w:rsidP="00062CAB">
      <w:pPr>
        <w:rPr>
          <w:b/>
          <w:bCs/>
          <w:i/>
          <w:iCs/>
        </w:rPr>
      </w:pPr>
      <w:r w:rsidRPr="008539CF">
        <w:rPr>
          <w:b/>
          <w:bCs/>
          <w:i/>
          <w:iCs/>
        </w:rPr>
        <w:t>Objetivos Específicos</w:t>
      </w:r>
      <w:r>
        <w:rPr>
          <w:b/>
          <w:bCs/>
          <w:i/>
          <w:iCs/>
        </w:rPr>
        <w:t>.</w:t>
      </w:r>
    </w:p>
    <w:p w14:paraId="3F47BFDC" w14:textId="52BE9348" w:rsidR="008539CF" w:rsidRPr="008539CF" w:rsidRDefault="008539CF" w:rsidP="008539CF">
      <w:pPr>
        <w:numPr>
          <w:ilvl w:val="0"/>
          <w:numId w:val="12"/>
        </w:numPr>
        <w:rPr>
          <w:lang w:val="es-CO"/>
        </w:rPr>
      </w:pPr>
      <w:r w:rsidRPr="008539CF">
        <w:rPr>
          <w:lang w:val="es-CO"/>
        </w:rPr>
        <w:t>Diseñar e implementar</w:t>
      </w:r>
      <w:r w:rsidR="00134071">
        <w:rPr>
          <w:lang w:val="es-CO"/>
        </w:rPr>
        <w:t xml:space="preserve"> </w:t>
      </w:r>
      <w:r w:rsidRPr="008539CF">
        <w:rPr>
          <w:lang w:val="es-CO"/>
        </w:rPr>
        <w:t xml:space="preserve">módulo de </w:t>
      </w:r>
      <w:r w:rsidR="00134071">
        <w:rPr>
          <w:lang w:val="es-CO"/>
        </w:rPr>
        <w:t>gestión</w:t>
      </w:r>
      <w:r w:rsidRPr="008539CF">
        <w:rPr>
          <w:lang w:val="es-CO"/>
        </w:rPr>
        <w:t xml:space="preserve"> de usuarios para facilitar la gestión de reservas.</w:t>
      </w:r>
    </w:p>
    <w:p w14:paraId="3E981F68" w14:textId="5571B445" w:rsidR="008539CF" w:rsidRPr="008539CF" w:rsidRDefault="008539CF" w:rsidP="008539CF">
      <w:pPr>
        <w:numPr>
          <w:ilvl w:val="0"/>
          <w:numId w:val="12"/>
        </w:numPr>
        <w:rPr>
          <w:lang w:val="es-CO"/>
        </w:rPr>
      </w:pPr>
      <w:r w:rsidRPr="008539CF">
        <w:rPr>
          <w:lang w:val="es-CO"/>
        </w:rPr>
        <w:t>Desarrollar un sistema de control de acceso para garantizar la seguridad de las instalaciones del parqueadero</w:t>
      </w:r>
      <w:r w:rsidR="00E53AB3">
        <w:rPr>
          <w:lang w:val="es-CO"/>
        </w:rPr>
        <w:t xml:space="preserve"> y una óptima experiencia de los clientes</w:t>
      </w:r>
      <w:r w:rsidRPr="008539CF">
        <w:rPr>
          <w:lang w:val="es-CO"/>
        </w:rPr>
        <w:t>.</w:t>
      </w:r>
    </w:p>
    <w:p w14:paraId="6CF9B35E" w14:textId="77777777" w:rsidR="008539CF" w:rsidRPr="008539CF" w:rsidRDefault="008539CF" w:rsidP="008539CF">
      <w:pPr>
        <w:numPr>
          <w:ilvl w:val="0"/>
          <w:numId w:val="12"/>
        </w:numPr>
        <w:rPr>
          <w:lang w:val="es-CO"/>
        </w:rPr>
      </w:pPr>
      <w:r w:rsidRPr="008539CF">
        <w:rPr>
          <w:lang w:val="es-CO"/>
        </w:rPr>
        <w:t>Crear una interfaz intuitiva para la gestión de reservas, que permita a los usuarios realizar reservas de forma rápida y sencilla.</w:t>
      </w:r>
    </w:p>
    <w:p w14:paraId="42630E24" w14:textId="77777777" w:rsidR="008539CF" w:rsidRPr="008539CF" w:rsidRDefault="008539CF" w:rsidP="008539CF">
      <w:pPr>
        <w:numPr>
          <w:ilvl w:val="0"/>
          <w:numId w:val="12"/>
        </w:numPr>
        <w:rPr>
          <w:lang w:val="es-CO"/>
        </w:rPr>
      </w:pPr>
      <w:r w:rsidRPr="008539CF">
        <w:rPr>
          <w:lang w:val="es-CO"/>
        </w:rPr>
        <w:t>Implementar un sistema de seguimiento de ingresos que registre de manera precisa y detallada los pagos de los usuarios.</w:t>
      </w:r>
    </w:p>
    <w:p w14:paraId="6D22519E" w14:textId="774AD47F" w:rsidR="008539CF" w:rsidRDefault="008539CF" w:rsidP="008539CF">
      <w:pPr>
        <w:numPr>
          <w:ilvl w:val="0"/>
          <w:numId w:val="12"/>
        </w:numPr>
        <w:rPr>
          <w:lang w:val="es-CO"/>
        </w:rPr>
      </w:pPr>
      <w:r w:rsidRPr="008539CF">
        <w:rPr>
          <w:lang w:val="es-CO"/>
        </w:rPr>
        <w:t>Diseñar y desarrollar módulo de generación de informes que permita a los propietarios del parqueadero obtener análisis financieros y estadísticas relevantes</w:t>
      </w:r>
      <w:r w:rsidR="00AD7315">
        <w:rPr>
          <w:lang w:val="es-CO"/>
        </w:rPr>
        <w:t>. Adicionalmente que los clientes puedan obtener un informe de historial de sus visitas al parqueadero</w:t>
      </w:r>
      <w:r w:rsidRPr="008539CF">
        <w:rPr>
          <w:lang w:val="es-CO"/>
        </w:rPr>
        <w:t>.</w:t>
      </w:r>
    </w:p>
    <w:p w14:paraId="72BC4AAB" w14:textId="426104BD" w:rsidR="008539CF" w:rsidRPr="008539CF" w:rsidRDefault="008539CF" w:rsidP="00AD7315">
      <w:pPr>
        <w:ind w:firstLine="0"/>
        <w:rPr>
          <w:lang w:val="es-CO"/>
        </w:rPr>
      </w:pPr>
    </w:p>
    <w:p w14:paraId="5B1047B9" w14:textId="77777777" w:rsidR="008539CF" w:rsidRDefault="008539CF" w:rsidP="00062CAB">
      <w:pPr>
        <w:rPr>
          <w:b/>
          <w:bCs/>
        </w:rPr>
      </w:pPr>
    </w:p>
    <w:p w14:paraId="0602A1A1" w14:textId="77777777" w:rsidR="008539CF" w:rsidRPr="008539CF" w:rsidRDefault="008539CF" w:rsidP="00062CAB">
      <w:pPr>
        <w:rPr>
          <w:b/>
          <w:bCs/>
          <w:lang w:bidi="es-ES"/>
        </w:rPr>
      </w:pPr>
    </w:p>
    <w:p w14:paraId="303C76FD" w14:textId="69325DB9" w:rsidR="001F1FA4" w:rsidRDefault="001F1FA4" w:rsidP="001F1FA4">
      <w:pPr>
        <w:pStyle w:val="Ttulodeseccin"/>
      </w:pPr>
      <w:r>
        <w:lastRenderedPageBreak/>
        <w:t>Metodología</w:t>
      </w:r>
    </w:p>
    <w:p w14:paraId="4E3CF9F3" w14:textId="77777777" w:rsidR="009672E7" w:rsidRPr="009672E7" w:rsidRDefault="009672E7" w:rsidP="009672E7">
      <w:pPr>
        <w:rPr>
          <w:lang w:val="es-CO"/>
        </w:rPr>
      </w:pPr>
      <w:r w:rsidRPr="009672E7">
        <w:rPr>
          <w:lang w:val="es-CO"/>
        </w:rPr>
        <w:t>Para el desarrollo del sistema de gestión de parqueaderos, se empleará la Metodología RUP (</w:t>
      </w:r>
      <w:proofErr w:type="spellStart"/>
      <w:r w:rsidRPr="009672E7">
        <w:rPr>
          <w:lang w:val="es-CO"/>
        </w:rPr>
        <w:t>Rational</w:t>
      </w:r>
      <w:proofErr w:type="spellEnd"/>
      <w:r w:rsidRPr="009672E7">
        <w:rPr>
          <w:lang w:val="es-CO"/>
        </w:rPr>
        <w:t xml:space="preserve"> </w:t>
      </w:r>
      <w:proofErr w:type="spellStart"/>
      <w:r w:rsidRPr="009672E7">
        <w:rPr>
          <w:lang w:val="es-CO"/>
        </w:rPr>
        <w:t>Unified</w:t>
      </w:r>
      <w:proofErr w:type="spellEnd"/>
      <w:r w:rsidRPr="009672E7">
        <w:rPr>
          <w:lang w:val="es-CO"/>
        </w:rPr>
        <w:t xml:space="preserve"> </w:t>
      </w:r>
      <w:proofErr w:type="spellStart"/>
      <w:r w:rsidRPr="009672E7">
        <w:rPr>
          <w:lang w:val="es-CO"/>
        </w:rPr>
        <w:t>Process</w:t>
      </w:r>
      <w:proofErr w:type="spellEnd"/>
      <w:r w:rsidRPr="009672E7">
        <w:rPr>
          <w:lang w:val="es-CO"/>
        </w:rPr>
        <w:t>), un enfoque iterativo e incremental que se centra en la arquitectura dirigida por casos de uso y la gestión de riesgos. A continuación, se detalla cómo se aplicará la Metodología RUP en el proyecto:</w:t>
      </w:r>
    </w:p>
    <w:p w14:paraId="144DBF6A" w14:textId="77777777" w:rsidR="009672E7" w:rsidRPr="009672E7" w:rsidRDefault="009672E7" w:rsidP="009672E7">
      <w:pPr>
        <w:rPr>
          <w:lang w:val="es-CO"/>
        </w:rPr>
      </w:pPr>
      <w:r w:rsidRPr="009672E7">
        <w:rPr>
          <w:lang w:val="es-CO"/>
        </w:rPr>
        <w:t>Fases del Proceso: El proyecto seguirá las cuatro fases principales de la Metodología RUP: Inicio, Elaboración, Construcción y Transición. Cada fase tiene sus propios objetivos y actividades definidas, lo que permite una evolución gradual del sistema y una gestión efectiva del ciclo de vida del desarrollo.</w:t>
      </w:r>
    </w:p>
    <w:p w14:paraId="05B4FAB6" w14:textId="77777777" w:rsidR="009672E7" w:rsidRPr="009672E7" w:rsidRDefault="009672E7" w:rsidP="009672E7">
      <w:pPr>
        <w:rPr>
          <w:lang w:val="es-CO"/>
        </w:rPr>
      </w:pPr>
      <w:r w:rsidRPr="009672E7">
        <w:rPr>
          <w:lang w:val="es-CO"/>
        </w:rPr>
        <w:t>Iteraciones: Dentro de cada fase, se llevarán a cabo iteraciones cortas y sucesivas, cada una centrada en la implementación de funcionalidades específicas del sistema. Estas iteraciones permitirán una retroalimentación temprana y frecuente del cliente, lo que facilitará la adaptación a los cambios de requisitos y la corrección de desviaciones.</w:t>
      </w:r>
    </w:p>
    <w:p w14:paraId="0B02CA3F" w14:textId="77777777" w:rsidR="009672E7" w:rsidRPr="009672E7" w:rsidRDefault="009672E7" w:rsidP="009672E7">
      <w:pPr>
        <w:rPr>
          <w:lang w:val="es-CO"/>
        </w:rPr>
      </w:pPr>
      <w:r w:rsidRPr="009672E7">
        <w:rPr>
          <w:lang w:val="es-CO"/>
        </w:rPr>
        <w:t>Artefactos y Roles: Se definirán artefactos clave, como modelos de casos de uso, diagramas de clases y planes de pruebas, para guiar el desarrollo del sistema. Además, se asignarán roles específicos, como analistas de negocio, arquitectos de software y probadores, para garantizar la colaboración y la responsabilidad en todas las etapas del proyecto.</w:t>
      </w:r>
    </w:p>
    <w:p w14:paraId="05159A39" w14:textId="77777777" w:rsidR="009672E7" w:rsidRPr="009672E7" w:rsidRDefault="009672E7" w:rsidP="009672E7">
      <w:pPr>
        <w:rPr>
          <w:lang w:val="es-CO"/>
        </w:rPr>
      </w:pPr>
      <w:r w:rsidRPr="009672E7">
        <w:rPr>
          <w:lang w:val="es-CO"/>
        </w:rPr>
        <w:t>Reuniones de Seguimiento: Se llevarán a cabo reuniones regulares de seguimiento al final de cada iteración, donde se revisará el progreso del proyecto, se identificarán riesgos y se planificarán las actividades futuras. Estas reuniones garantizarán una comunicación efectiva dentro del equipo y permitirán tomar decisiones informadas sobre el avance del proyecto.</w:t>
      </w:r>
    </w:p>
    <w:p w14:paraId="28CA2D30" w14:textId="77777777" w:rsidR="009672E7" w:rsidRPr="009672E7" w:rsidRDefault="009672E7" w:rsidP="009672E7">
      <w:pPr>
        <w:rPr>
          <w:lang w:val="es-CO"/>
        </w:rPr>
      </w:pPr>
      <w:r w:rsidRPr="009672E7">
        <w:rPr>
          <w:lang w:val="es-CO"/>
        </w:rPr>
        <w:t xml:space="preserve">Gestión de Cambios: Se establecerá un proceso formal de gestión de cambios para administrar cualquier modificación en los requisitos o en la arquitectura del sistema. Esto </w:t>
      </w:r>
      <w:r w:rsidRPr="009672E7">
        <w:rPr>
          <w:lang w:val="es-CO"/>
        </w:rPr>
        <w:lastRenderedPageBreak/>
        <w:t>incluirá la evaluación de impacto, la priorización de cambios y la actualización de la documentación correspondiente para mantener la integridad del proyecto.</w:t>
      </w:r>
    </w:p>
    <w:p w14:paraId="6F3451EB" w14:textId="77777777" w:rsidR="009672E7" w:rsidRPr="009672E7" w:rsidRDefault="009672E7" w:rsidP="009672E7">
      <w:pPr>
        <w:rPr>
          <w:lang w:val="es-CO"/>
        </w:rPr>
      </w:pPr>
      <w:r w:rsidRPr="009672E7">
        <w:rPr>
          <w:lang w:val="es-CO"/>
        </w:rPr>
        <w:t>Mejora Continua: Se fomentará la mejora continua del proceso mediante la revisión periódica de los resultados del proyecto y la retroalimentación del cliente y del equipo. Se identificarán áreas de mejora en la eficiencia y la calidad del trabajo, y se implementarán cambios graduales para optimizar el desarrollo del sistema.</w:t>
      </w:r>
    </w:p>
    <w:p w14:paraId="45378926" w14:textId="77777777" w:rsidR="009672E7" w:rsidRPr="009672E7" w:rsidRDefault="009672E7" w:rsidP="009672E7">
      <w:pPr>
        <w:rPr>
          <w:lang w:val="es-CO"/>
        </w:rPr>
      </w:pPr>
      <w:r w:rsidRPr="009672E7">
        <w:rPr>
          <w:lang w:val="es-CO"/>
        </w:rPr>
        <w:t>Adaptabilidad: La Metodología RUP proporciona un marco flexible que permite adaptarse a los cambios en los requisitos del proyecto y a las condiciones del entorno. El equipo estará preparado para ajustar el plan de desarrollo y reasignar recursos según sea necesario para garantizar el éxito del proyecto.</w:t>
      </w:r>
    </w:p>
    <w:p w14:paraId="7E955C7B" w14:textId="77777777" w:rsidR="009672E7" w:rsidRPr="009672E7" w:rsidRDefault="009672E7" w:rsidP="009672E7">
      <w:pPr>
        <w:rPr>
          <w:lang w:val="es-CO"/>
        </w:rPr>
      </w:pPr>
      <w:r w:rsidRPr="009672E7">
        <w:rPr>
          <w:lang w:val="es-CO"/>
        </w:rPr>
        <w:t>La Metodología RUP ofrecerá al equipo de desarrollo una estructura sólida y disciplinada para gestionar el proyecto de desarrollo del sistema de gestión de parqueaderos, facilitando una entrega controlada y de alta calidad de las funcionalidades requeridas.</w:t>
      </w:r>
    </w:p>
    <w:p w14:paraId="4309C72E" w14:textId="77777777" w:rsidR="009672E7" w:rsidRPr="009672E7" w:rsidRDefault="009672E7" w:rsidP="009672E7">
      <w:pPr>
        <w:rPr>
          <w:vanish/>
          <w:lang w:val="es-CO"/>
        </w:rPr>
      </w:pPr>
      <w:r w:rsidRPr="009672E7">
        <w:rPr>
          <w:vanish/>
          <w:lang w:val="es-CO"/>
        </w:rPr>
        <w:t>Principio del formulario</w:t>
      </w:r>
    </w:p>
    <w:p w14:paraId="0DB68761" w14:textId="77777777" w:rsidR="001F1FA4" w:rsidRPr="001F1FA4" w:rsidRDefault="001F1FA4" w:rsidP="001F1FA4">
      <w:pPr>
        <w:rPr>
          <w:lang w:val="es-CO"/>
        </w:rPr>
      </w:pPr>
    </w:p>
    <w:p w14:paraId="42CAA4AE" w14:textId="15F0EEC5" w:rsidR="004D6B86" w:rsidRDefault="004D6B86" w:rsidP="001F1FA4"/>
    <w:p w14:paraId="75D7BA75" w14:textId="77777777" w:rsidR="001F1FA4" w:rsidRDefault="001F1FA4" w:rsidP="001F1FA4"/>
    <w:p w14:paraId="0C4AF8B7" w14:textId="77777777" w:rsidR="001F1FA4" w:rsidRDefault="001F1FA4" w:rsidP="001F1FA4"/>
    <w:p w14:paraId="741D11A4" w14:textId="77777777" w:rsidR="001F1FA4" w:rsidRDefault="001F1FA4" w:rsidP="001F1FA4"/>
    <w:p w14:paraId="58A6E58F" w14:textId="77777777" w:rsidR="001F1FA4" w:rsidRDefault="001F1FA4" w:rsidP="001F1FA4"/>
    <w:p w14:paraId="3E73DED1" w14:textId="77777777" w:rsidR="001F1FA4" w:rsidRDefault="001F1FA4" w:rsidP="001F1FA4"/>
    <w:p w14:paraId="3E01432E" w14:textId="77777777" w:rsidR="001F1FA4" w:rsidRDefault="001F1FA4" w:rsidP="001F1FA4"/>
    <w:p w14:paraId="767B7BFC" w14:textId="77777777" w:rsidR="001F1FA4" w:rsidRDefault="001F1FA4" w:rsidP="001F1FA4"/>
    <w:p w14:paraId="7738B091" w14:textId="77777777" w:rsidR="001F1FA4" w:rsidRDefault="001F1FA4" w:rsidP="001F1FA4"/>
    <w:p w14:paraId="656CB961" w14:textId="77777777" w:rsidR="001F1FA4" w:rsidRDefault="001F1FA4" w:rsidP="001F1FA4"/>
    <w:p w14:paraId="7367A045" w14:textId="77777777" w:rsidR="001F1FA4" w:rsidRDefault="001F1FA4" w:rsidP="001F1FA4"/>
    <w:p w14:paraId="65C4D193" w14:textId="77777777" w:rsidR="001F1FA4" w:rsidRDefault="001F1FA4" w:rsidP="001F1FA4"/>
    <w:p w14:paraId="4BC2F240" w14:textId="77777777" w:rsidR="001F1FA4" w:rsidRDefault="001F1FA4" w:rsidP="001F1FA4"/>
    <w:p w14:paraId="405514E5" w14:textId="77777777" w:rsidR="001F1FA4" w:rsidRDefault="001F1FA4" w:rsidP="001F1FA4"/>
    <w:p w14:paraId="39E6FA4B" w14:textId="77777777" w:rsidR="001F1FA4" w:rsidRDefault="001F1FA4" w:rsidP="001F1FA4"/>
    <w:p w14:paraId="0A8E1280" w14:textId="5083324A" w:rsidR="001F1FA4" w:rsidRDefault="001F1FA4" w:rsidP="001F1FA4">
      <w:pPr>
        <w:jc w:val="center"/>
      </w:pPr>
      <w:r>
        <w:t>Marco Referencial</w:t>
      </w:r>
    </w:p>
    <w:p w14:paraId="63E5202B" w14:textId="77777777" w:rsidR="001F1FA4" w:rsidRDefault="001F1FA4" w:rsidP="001F1FA4">
      <w:pPr>
        <w:jc w:val="center"/>
      </w:pPr>
    </w:p>
    <w:p w14:paraId="169099C1" w14:textId="77777777" w:rsidR="001F1FA4" w:rsidRPr="001F1FA4" w:rsidRDefault="001F1FA4" w:rsidP="001F1FA4">
      <w:pPr>
        <w:rPr>
          <w:lang w:val="es-CO"/>
        </w:rPr>
      </w:pPr>
      <w:r w:rsidRPr="001F1FA4">
        <w:rPr>
          <w:lang w:val="es-CO"/>
        </w:rPr>
        <w:t>Sistemas de Gestión de Parqueaderos:</w:t>
      </w:r>
    </w:p>
    <w:p w14:paraId="446733C4" w14:textId="77777777" w:rsidR="001F1FA4" w:rsidRPr="001F1FA4" w:rsidRDefault="001F1FA4" w:rsidP="001F1FA4">
      <w:pPr>
        <w:rPr>
          <w:lang w:val="es-CO"/>
        </w:rPr>
      </w:pPr>
      <w:r w:rsidRPr="001F1FA4">
        <w:rPr>
          <w:lang w:val="es-CO"/>
        </w:rPr>
        <w:t>Los sistemas de gestión de parqueaderos son herramientas tecnológicas diseñadas para optimizar y automatizar los procesos relacionados con la administración de espacios de estacionamiento. Estos sistemas suelen incluir funcionalidades como registro de usuarios, control de acceso, gestión de reservas, seguimiento de ingresos y generación de informes.</w:t>
      </w:r>
    </w:p>
    <w:p w14:paraId="4639B7F3" w14:textId="77777777" w:rsidR="001F1FA4" w:rsidRPr="001F1FA4" w:rsidRDefault="001F1FA4" w:rsidP="001F1FA4">
      <w:pPr>
        <w:rPr>
          <w:lang w:val="es-CO"/>
        </w:rPr>
      </w:pPr>
      <w:r w:rsidRPr="001F1FA4">
        <w:rPr>
          <w:lang w:val="es-CO"/>
        </w:rPr>
        <w:t>Importancia de la Automatización en la Gestión de Parqueaderos:</w:t>
      </w:r>
    </w:p>
    <w:p w14:paraId="2F52C5A3" w14:textId="77777777" w:rsidR="001F1FA4" w:rsidRPr="001F1FA4" w:rsidRDefault="001F1FA4" w:rsidP="001F1FA4">
      <w:pPr>
        <w:rPr>
          <w:lang w:val="es-CO"/>
        </w:rPr>
      </w:pPr>
      <w:r w:rsidRPr="001F1FA4">
        <w:rPr>
          <w:lang w:val="es-CO"/>
        </w:rPr>
        <w:t>La automatización de los procesos de gestión de parqueaderos ofrece una serie de beneficios, como la reducción de errores humanos, el ahorro de tiempo y recursos, la mejora en la precisión de los registros y la optimización de la experiencia tanto para los usuarios como para los propietarios del establecimiento.</w:t>
      </w:r>
    </w:p>
    <w:p w14:paraId="1574C852" w14:textId="77777777" w:rsidR="001F1FA4" w:rsidRPr="001F1FA4" w:rsidRDefault="001F1FA4" w:rsidP="001F1FA4">
      <w:pPr>
        <w:rPr>
          <w:lang w:val="es-CO"/>
        </w:rPr>
      </w:pPr>
      <w:r w:rsidRPr="001F1FA4">
        <w:rPr>
          <w:lang w:val="es-CO"/>
        </w:rPr>
        <w:t>Tecnologías Utilizadas en Sistemas de Gestión de Parqueaderos:</w:t>
      </w:r>
    </w:p>
    <w:p w14:paraId="3C35BDEB" w14:textId="77777777" w:rsidR="001F1FA4" w:rsidRPr="001F1FA4" w:rsidRDefault="001F1FA4" w:rsidP="001F1FA4">
      <w:pPr>
        <w:numPr>
          <w:ilvl w:val="0"/>
          <w:numId w:val="13"/>
        </w:numPr>
        <w:rPr>
          <w:lang w:val="es-CO"/>
        </w:rPr>
      </w:pPr>
      <w:r w:rsidRPr="001F1FA4">
        <w:rPr>
          <w:b/>
          <w:bCs/>
          <w:lang w:val="es-CO"/>
        </w:rPr>
        <w:t>Desarrollo de Aplicaciones Web:</w:t>
      </w:r>
      <w:r w:rsidRPr="001F1FA4">
        <w:rPr>
          <w:lang w:val="es-CO"/>
        </w:rPr>
        <w:t xml:space="preserve"> La mayoría de los sistemas de gestión de parqueaderos se implementan como aplicaciones web, lo que permite acceder a ellos desde cualquier dispositivo con conexión a Internet.</w:t>
      </w:r>
    </w:p>
    <w:p w14:paraId="74C3A8D3" w14:textId="77777777" w:rsidR="001F1FA4" w:rsidRPr="001F1FA4" w:rsidRDefault="001F1FA4" w:rsidP="001F1FA4">
      <w:pPr>
        <w:numPr>
          <w:ilvl w:val="0"/>
          <w:numId w:val="13"/>
        </w:numPr>
        <w:rPr>
          <w:lang w:val="es-CO"/>
        </w:rPr>
      </w:pPr>
      <w:r w:rsidRPr="001F1FA4">
        <w:rPr>
          <w:b/>
          <w:bCs/>
          <w:lang w:val="es-CO"/>
        </w:rPr>
        <w:t>Bases de Datos Relacionales:</w:t>
      </w:r>
      <w:r w:rsidRPr="001F1FA4">
        <w:rPr>
          <w:lang w:val="es-CO"/>
        </w:rPr>
        <w:t xml:space="preserve"> Las bases de datos relacionales son fundamentales para almacenar y gestionar la información de usuarios, reservas, ingresos y otros datos relevantes del parqueadero.</w:t>
      </w:r>
    </w:p>
    <w:p w14:paraId="1130994C" w14:textId="77777777" w:rsidR="001F1FA4" w:rsidRPr="001F1FA4" w:rsidRDefault="001F1FA4" w:rsidP="001F1FA4">
      <w:pPr>
        <w:numPr>
          <w:ilvl w:val="0"/>
          <w:numId w:val="13"/>
        </w:numPr>
        <w:rPr>
          <w:lang w:val="es-CO"/>
        </w:rPr>
      </w:pPr>
      <w:r w:rsidRPr="001F1FA4">
        <w:rPr>
          <w:b/>
          <w:bCs/>
          <w:lang w:val="es-CO"/>
        </w:rPr>
        <w:lastRenderedPageBreak/>
        <w:t>Tecnologías de Seguridad:</w:t>
      </w:r>
      <w:r w:rsidRPr="001F1FA4">
        <w:rPr>
          <w:lang w:val="es-CO"/>
        </w:rPr>
        <w:t xml:space="preserve"> Se utilizan sistemas de control de acceso y tecnologías de seguridad, como lectores de tarjetas RFID o reconocimiento de placas, para garantizar la seguridad de las instalaciones del parqueadero.</w:t>
      </w:r>
    </w:p>
    <w:p w14:paraId="1075A8CB" w14:textId="77777777" w:rsidR="001F1FA4" w:rsidRPr="001F1FA4" w:rsidRDefault="001F1FA4" w:rsidP="001F1FA4">
      <w:pPr>
        <w:numPr>
          <w:ilvl w:val="0"/>
          <w:numId w:val="13"/>
        </w:numPr>
        <w:rPr>
          <w:lang w:val="es-CO"/>
        </w:rPr>
      </w:pPr>
      <w:r w:rsidRPr="001F1FA4">
        <w:rPr>
          <w:b/>
          <w:bCs/>
          <w:lang w:val="es-CO"/>
        </w:rPr>
        <w:t xml:space="preserve">Lenguajes de Programación y </w:t>
      </w:r>
      <w:proofErr w:type="spellStart"/>
      <w:r w:rsidRPr="001F1FA4">
        <w:rPr>
          <w:b/>
          <w:bCs/>
          <w:lang w:val="es-CO"/>
        </w:rPr>
        <w:t>Frameworks</w:t>
      </w:r>
      <w:proofErr w:type="spellEnd"/>
      <w:r w:rsidRPr="001F1FA4">
        <w:rPr>
          <w:b/>
          <w:bCs/>
          <w:lang w:val="es-CO"/>
        </w:rPr>
        <w:t>:</w:t>
      </w:r>
      <w:r w:rsidRPr="001F1FA4">
        <w:rPr>
          <w:lang w:val="es-CO"/>
        </w:rPr>
        <w:t xml:space="preserve"> Se emplean diversos lenguajes de programación como JavaScript, Python, PHP, entre otros, y </w:t>
      </w:r>
      <w:proofErr w:type="spellStart"/>
      <w:r w:rsidRPr="001F1FA4">
        <w:rPr>
          <w:lang w:val="es-CO"/>
        </w:rPr>
        <w:t>frameworks</w:t>
      </w:r>
      <w:proofErr w:type="spellEnd"/>
      <w:r w:rsidRPr="001F1FA4">
        <w:rPr>
          <w:lang w:val="es-CO"/>
        </w:rPr>
        <w:t xml:space="preserve"> como Angular, </w:t>
      </w:r>
      <w:proofErr w:type="spellStart"/>
      <w:r w:rsidRPr="001F1FA4">
        <w:rPr>
          <w:lang w:val="es-CO"/>
        </w:rPr>
        <w:t>React</w:t>
      </w:r>
      <w:proofErr w:type="spellEnd"/>
      <w:r w:rsidRPr="001F1FA4">
        <w:rPr>
          <w:lang w:val="es-CO"/>
        </w:rPr>
        <w:t>, Django, Laravel, etc., para el desarrollo de la aplicación.</w:t>
      </w:r>
    </w:p>
    <w:p w14:paraId="4697D63A" w14:textId="139587F6" w:rsidR="001F1FA4" w:rsidRDefault="00C271B0" w:rsidP="00C271B0">
      <w:pPr>
        <w:jc w:val="center"/>
        <w:rPr>
          <w:lang w:val="es-CO"/>
        </w:rPr>
      </w:pPr>
      <w:r>
        <w:rPr>
          <w:lang w:val="es-CO"/>
        </w:rPr>
        <w:t>Estado del Arte</w:t>
      </w:r>
    </w:p>
    <w:p w14:paraId="564457C5" w14:textId="77777777" w:rsidR="00C271B0" w:rsidRDefault="00C271B0" w:rsidP="00C271B0">
      <w:pPr>
        <w:jc w:val="center"/>
        <w:rPr>
          <w:lang w:val="es-CO"/>
        </w:rPr>
      </w:pPr>
    </w:p>
    <w:p w14:paraId="3CD5BB7C" w14:textId="77777777" w:rsidR="00017DEE" w:rsidRDefault="00017DEE" w:rsidP="00017DEE">
      <w:pPr>
        <w:ind w:left="720" w:firstLine="0"/>
        <w:rPr>
          <w:b/>
          <w:bCs/>
          <w:lang w:val="es-CO"/>
        </w:rPr>
      </w:pPr>
      <w:r w:rsidRPr="00017DEE">
        <w:rPr>
          <w:b/>
          <w:bCs/>
          <w:lang w:val="es-CO"/>
        </w:rPr>
        <w:br/>
      </w:r>
      <w:proofErr w:type="spellStart"/>
      <w:r w:rsidRPr="00017DEE">
        <w:rPr>
          <w:b/>
          <w:bCs/>
          <w:lang w:val="es-CO"/>
        </w:rPr>
        <w:t>ParkeApp</w:t>
      </w:r>
      <w:proofErr w:type="spellEnd"/>
    </w:p>
    <w:p w14:paraId="567B42DD" w14:textId="4AEB3825" w:rsidR="00017DEE" w:rsidRPr="00017DEE" w:rsidRDefault="00017DEE" w:rsidP="00017DEE">
      <w:pPr>
        <w:rPr>
          <w:lang w:val="es-CO"/>
        </w:rPr>
      </w:pPr>
      <w:r w:rsidRPr="00017DEE">
        <w:rPr>
          <w:b/>
          <w:bCs/>
          <w:lang w:val="es-CO"/>
        </w:rPr>
        <w:t xml:space="preserve"> </w:t>
      </w:r>
      <w:r w:rsidRPr="00017DEE">
        <w:rPr>
          <w:lang w:val="es-CO"/>
        </w:rPr>
        <w:t>Una alternativa para el estacionamiento en Colombia</w:t>
      </w:r>
    </w:p>
    <w:p w14:paraId="51C0E948" w14:textId="77777777" w:rsidR="00017DEE" w:rsidRPr="00017DEE" w:rsidRDefault="00017DEE" w:rsidP="00017DEE">
      <w:pPr>
        <w:rPr>
          <w:lang w:val="es-CO"/>
        </w:rPr>
      </w:pPr>
      <w:r w:rsidRPr="00017DEE">
        <w:rPr>
          <w:lang w:val="es-CO"/>
        </w:rPr>
        <w:t>Encontrar un parqueadero en las ciudades colombianas puede ser una odisea. La falta de espacios, especialmente en las horas pico, y los altos costos de los parqueaderos tradicionales generan estrés e incomodidad a los conductores.</w:t>
      </w:r>
    </w:p>
    <w:p w14:paraId="70C2568E" w14:textId="77777777" w:rsidR="00017DEE" w:rsidRPr="00017DEE" w:rsidRDefault="00017DEE" w:rsidP="00017DEE">
      <w:pPr>
        <w:rPr>
          <w:lang w:val="es-CO"/>
        </w:rPr>
      </w:pPr>
      <w:proofErr w:type="spellStart"/>
      <w:r w:rsidRPr="00017DEE">
        <w:rPr>
          <w:lang w:val="es-CO"/>
        </w:rPr>
        <w:t>ParkeApp</w:t>
      </w:r>
      <w:proofErr w:type="spellEnd"/>
      <w:r w:rsidRPr="00017DEE">
        <w:rPr>
          <w:lang w:val="es-CO"/>
        </w:rPr>
        <w:t xml:space="preserve"> surge como una alternativa para aliviar esta problemática. Se trata de una aplicación móvil que conecta a los propietarios de parqueaderos con los conductores que buscan un lugar seguro y económico para estacionar su vehículo.</w:t>
      </w:r>
    </w:p>
    <w:p w14:paraId="6A7F78E6" w14:textId="77777777" w:rsidR="00017DEE" w:rsidRPr="00017DEE" w:rsidRDefault="00017DEE" w:rsidP="00017DEE">
      <w:pPr>
        <w:rPr>
          <w:lang w:val="es-CO"/>
        </w:rPr>
      </w:pPr>
      <w:r w:rsidRPr="00017DEE">
        <w:rPr>
          <w:lang w:val="es-CO"/>
        </w:rPr>
        <w:t xml:space="preserve">¿Cómo funciona </w:t>
      </w:r>
      <w:proofErr w:type="spellStart"/>
      <w:r w:rsidRPr="00017DEE">
        <w:rPr>
          <w:lang w:val="es-CO"/>
        </w:rPr>
        <w:t>ParkeApp</w:t>
      </w:r>
      <w:proofErr w:type="spellEnd"/>
      <w:r w:rsidRPr="00017DEE">
        <w:rPr>
          <w:lang w:val="es-CO"/>
        </w:rPr>
        <w:t>?</w:t>
      </w:r>
    </w:p>
    <w:p w14:paraId="374DFE60" w14:textId="77777777" w:rsidR="00017DEE" w:rsidRPr="00017DEE" w:rsidRDefault="00017DEE" w:rsidP="00017DEE">
      <w:pPr>
        <w:numPr>
          <w:ilvl w:val="0"/>
          <w:numId w:val="16"/>
        </w:numPr>
        <w:rPr>
          <w:lang w:val="es-CO"/>
        </w:rPr>
      </w:pPr>
      <w:r w:rsidRPr="00017DEE">
        <w:rPr>
          <w:lang w:val="es-CO"/>
        </w:rPr>
        <w:t>Los conductores descargan la aplicación, se registran y buscan el parqueadero que mejor se ajuste a sus necesidades de ubicación, precio y disponibilidad. Pueden reservar su cupo con anticipación y pagar de forma segura a través de la plataforma.</w:t>
      </w:r>
    </w:p>
    <w:p w14:paraId="46247527" w14:textId="77777777" w:rsidR="00017DEE" w:rsidRPr="00017DEE" w:rsidRDefault="00017DEE" w:rsidP="00017DEE">
      <w:pPr>
        <w:numPr>
          <w:ilvl w:val="0"/>
          <w:numId w:val="16"/>
        </w:numPr>
        <w:rPr>
          <w:lang w:val="es-CO"/>
        </w:rPr>
      </w:pPr>
      <w:r w:rsidRPr="00017DEE">
        <w:rPr>
          <w:lang w:val="es-CO"/>
        </w:rPr>
        <w:t>Los propietarios de parqueaderos registran su parqueadero en la aplicación, establecen la disponibilidad y los precios, y reciben solicitudes de conductores en tiempo real. De esta manera, pueden aumentar la ocupación de su parqueadero y generar ingresos adicionales.</w:t>
      </w:r>
    </w:p>
    <w:p w14:paraId="7FAF2F8F" w14:textId="77777777" w:rsidR="00017DEE" w:rsidRPr="00017DEE" w:rsidRDefault="00017DEE" w:rsidP="00017DEE">
      <w:pPr>
        <w:rPr>
          <w:lang w:val="es-CO"/>
        </w:rPr>
      </w:pPr>
      <w:proofErr w:type="spellStart"/>
      <w:r w:rsidRPr="00017DEE">
        <w:rPr>
          <w:lang w:val="es-CO"/>
        </w:rPr>
        <w:lastRenderedPageBreak/>
        <w:t>ParkeApp</w:t>
      </w:r>
      <w:proofErr w:type="spellEnd"/>
      <w:r w:rsidRPr="00017DEE">
        <w:rPr>
          <w:lang w:val="es-CO"/>
        </w:rPr>
        <w:t>: Una respuesta a la escasez de parqueaderos en Colombia</w:t>
      </w:r>
    </w:p>
    <w:p w14:paraId="7EC06B58" w14:textId="77777777" w:rsidR="00017DEE" w:rsidRPr="00017DEE" w:rsidRDefault="00017DEE" w:rsidP="00017DEE">
      <w:pPr>
        <w:rPr>
          <w:lang w:val="es-CO"/>
        </w:rPr>
      </w:pPr>
      <w:r w:rsidRPr="00017DEE">
        <w:rPr>
          <w:lang w:val="es-CO"/>
        </w:rPr>
        <w:t>Las cifras son contundentes:</w:t>
      </w:r>
    </w:p>
    <w:p w14:paraId="36E30C79" w14:textId="77777777" w:rsidR="00017DEE" w:rsidRPr="00017DEE" w:rsidRDefault="00017DEE" w:rsidP="00017DEE">
      <w:pPr>
        <w:numPr>
          <w:ilvl w:val="0"/>
          <w:numId w:val="17"/>
        </w:numPr>
        <w:rPr>
          <w:lang w:val="es-CO"/>
        </w:rPr>
      </w:pPr>
      <w:r w:rsidRPr="00017DEE">
        <w:rPr>
          <w:lang w:val="es-CO"/>
        </w:rPr>
        <w:t>Bogotá tiene solo 60.000 cupos de parqueadero disponibles para los 1.800.000 carros que circulan en la ciudad.</w:t>
      </w:r>
    </w:p>
    <w:p w14:paraId="3F626163" w14:textId="77777777" w:rsidR="00017DEE" w:rsidRPr="00017DEE" w:rsidRDefault="00017DEE" w:rsidP="00017DEE">
      <w:pPr>
        <w:numPr>
          <w:ilvl w:val="0"/>
          <w:numId w:val="17"/>
        </w:numPr>
        <w:rPr>
          <w:lang w:val="es-CO"/>
        </w:rPr>
      </w:pPr>
      <w:r w:rsidRPr="00017DEE">
        <w:rPr>
          <w:lang w:val="es-CO"/>
        </w:rPr>
        <w:t>Esto significa que solo hay un 3% de espacios disponibles para cubrir la demanda.</w:t>
      </w:r>
    </w:p>
    <w:p w14:paraId="3C3EEE3A" w14:textId="77777777" w:rsidR="00017DEE" w:rsidRPr="00017DEE" w:rsidRDefault="00017DEE" w:rsidP="00017DEE">
      <w:pPr>
        <w:rPr>
          <w:lang w:val="es-CO"/>
        </w:rPr>
      </w:pPr>
      <w:proofErr w:type="spellStart"/>
      <w:r w:rsidRPr="00017DEE">
        <w:rPr>
          <w:lang w:val="es-CO"/>
        </w:rPr>
        <w:t>ParkeApp</w:t>
      </w:r>
      <w:proofErr w:type="spellEnd"/>
      <w:r w:rsidRPr="00017DEE">
        <w:rPr>
          <w:lang w:val="es-CO"/>
        </w:rPr>
        <w:t xml:space="preserve"> busca contribuir a solucionar este problema:</w:t>
      </w:r>
    </w:p>
    <w:p w14:paraId="55460A0D" w14:textId="77777777" w:rsidR="00017DEE" w:rsidRPr="00017DEE" w:rsidRDefault="00017DEE" w:rsidP="00017DEE">
      <w:pPr>
        <w:numPr>
          <w:ilvl w:val="0"/>
          <w:numId w:val="18"/>
        </w:numPr>
        <w:rPr>
          <w:lang w:val="es-CO"/>
        </w:rPr>
      </w:pPr>
      <w:r w:rsidRPr="00017DEE">
        <w:rPr>
          <w:lang w:val="es-CO"/>
        </w:rPr>
        <w:t>Ampliando la oferta de parqueaderos al conectar a propietarios con conductores.</w:t>
      </w:r>
    </w:p>
    <w:p w14:paraId="7AFC6C89" w14:textId="77777777" w:rsidR="00017DEE" w:rsidRPr="00017DEE" w:rsidRDefault="00017DEE" w:rsidP="00017DEE">
      <w:pPr>
        <w:numPr>
          <w:ilvl w:val="0"/>
          <w:numId w:val="18"/>
        </w:numPr>
        <w:rPr>
          <w:lang w:val="es-CO"/>
        </w:rPr>
      </w:pPr>
      <w:r w:rsidRPr="00017DEE">
        <w:rPr>
          <w:lang w:val="es-CO"/>
        </w:rPr>
        <w:t>Ofreciendo tarifas más justas y competitivas.</w:t>
      </w:r>
    </w:p>
    <w:p w14:paraId="40DCBF7A" w14:textId="77777777" w:rsidR="00017DEE" w:rsidRPr="00017DEE" w:rsidRDefault="00017DEE" w:rsidP="00017DEE">
      <w:pPr>
        <w:numPr>
          <w:ilvl w:val="0"/>
          <w:numId w:val="18"/>
        </w:numPr>
        <w:rPr>
          <w:lang w:val="es-CO"/>
        </w:rPr>
      </w:pPr>
      <w:r w:rsidRPr="00017DEE">
        <w:rPr>
          <w:lang w:val="es-CO"/>
        </w:rPr>
        <w:t>Facilitando la búsqueda y reserva de parqueaderos.</w:t>
      </w:r>
    </w:p>
    <w:p w14:paraId="6FAA80F6" w14:textId="77777777" w:rsidR="00017DEE" w:rsidRPr="00017DEE" w:rsidRDefault="00017DEE" w:rsidP="00017DEE">
      <w:pPr>
        <w:rPr>
          <w:lang w:val="es-CO"/>
        </w:rPr>
      </w:pPr>
      <w:proofErr w:type="spellStart"/>
      <w:r w:rsidRPr="00017DEE">
        <w:rPr>
          <w:lang w:val="es-CO"/>
        </w:rPr>
        <w:t>ParkeApp</w:t>
      </w:r>
      <w:proofErr w:type="spellEnd"/>
      <w:r w:rsidRPr="00017DEE">
        <w:rPr>
          <w:lang w:val="es-CO"/>
        </w:rPr>
        <w:t>: Una iniciativa que busca mejorar la experiencia de estacionamiento en Colombia.</w:t>
      </w:r>
    </w:p>
    <w:p w14:paraId="4B2B44E1" w14:textId="77777777" w:rsidR="00DA5F36" w:rsidRPr="00017DEE" w:rsidRDefault="00DA5F36" w:rsidP="00C271B0">
      <w:pPr>
        <w:rPr>
          <w:lang w:val="es-CO"/>
        </w:rPr>
      </w:pPr>
    </w:p>
    <w:p w14:paraId="15B79C57" w14:textId="77777777" w:rsidR="00DA5F36" w:rsidRDefault="00DA5F36" w:rsidP="00C271B0"/>
    <w:p w14:paraId="0099F9A3" w14:textId="77777777" w:rsidR="00DA5F36" w:rsidRDefault="00DA5F36" w:rsidP="00DA5F36">
      <w:pPr>
        <w:ind w:left="720" w:firstLine="0"/>
        <w:rPr>
          <w:b/>
          <w:bCs/>
          <w:lang w:val="es-CO"/>
        </w:rPr>
      </w:pPr>
      <w:r w:rsidRPr="00DA5F36">
        <w:rPr>
          <w:b/>
          <w:bCs/>
          <w:lang w:val="es-CO"/>
        </w:rPr>
        <w:br/>
      </w:r>
      <w:proofErr w:type="spellStart"/>
      <w:r w:rsidRPr="00DA5F36">
        <w:rPr>
          <w:b/>
          <w:bCs/>
          <w:lang w:val="es-CO"/>
        </w:rPr>
        <w:t>Nidoo</w:t>
      </w:r>
      <w:proofErr w:type="spellEnd"/>
    </w:p>
    <w:p w14:paraId="30B366A6" w14:textId="0604C8DA" w:rsidR="00DA5F36" w:rsidRPr="00DA5F36" w:rsidRDefault="00DA5F36" w:rsidP="00DA5F36">
      <w:pPr>
        <w:rPr>
          <w:lang w:val="es-CO"/>
        </w:rPr>
      </w:pPr>
      <w:r w:rsidRPr="00DA5F36">
        <w:rPr>
          <w:lang w:val="es-CO"/>
        </w:rPr>
        <w:t>una solución innovadora al problema de los parqueaderos en Bogotá</w:t>
      </w:r>
    </w:p>
    <w:p w14:paraId="6D75BB8E" w14:textId="77777777" w:rsidR="00DA5F36" w:rsidRPr="00DA5F36" w:rsidRDefault="00DA5F36" w:rsidP="00DA5F36">
      <w:pPr>
        <w:rPr>
          <w:lang w:val="es-CO"/>
        </w:rPr>
      </w:pPr>
      <w:r w:rsidRPr="00DA5F36">
        <w:rPr>
          <w:lang w:val="es-CO"/>
        </w:rPr>
        <w:t>Encontrar un parqueadero en Bogotá puede ser una pesadilla. Según estudios recientes, la búsqueda de un cupo puede ser tan frustrante como manejar en hora pico, y los precios exorbitantes pueden llegar hasta $50.000 por una jornada laboral.</w:t>
      </w:r>
    </w:p>
    <w:p w14:paraId="58A91AD7" w14:textId="77777777" w:rsidR="00DA5F36" w:rsidRPr="00DA5F36" w:rsidRDefault="00DA5F36" w:rsidP="00DA5F36">
      <w:pPr>
        <w:rPr>
          <w:lang w:val="es-CO"/>
        </w:rPr>
      </w:pPr>
      <w:r w:rsidRPr="00DA5F36">
        <w:rPr>
          <w:lang w:val="es-CO"/>
        </w:rPr>
        <w:t xml:space="preserve">Para aliviar este problema y mejorar la movilidad en la ciudad, tres emprendedores colombianos, José Mogollón, Santiago Robayo y Juan Cubillos, han creado </w:t>
      </w:r>
      <w:proofErr w:type="spellStart"/>
      <w:r w:rsidRPr="00DA5F36">
        <w:rPr>
          <w:lang w:val="es-CO"/>
        </w:rPr>
        <w:t>Nidoo</w:t>
      </w:r>
      <w:proofErr w:type="spellEnd"/>
      <w:r w:rsidRPr="00DA5F36">
        <w:rPr>
          <w:lang w:val="es-CO"/>
        </w:rPr>
        <w:t>, una plataforma innovadora que conecta a conductores que buscan parqueadero con propietarios que tienen cupos disponibles.</w:t>
      </w:r>
    </w:p>
    <w:p w14:paraId="6A778571" w14:textId="77777777" w:rsidR="00DA5F36" w:rsidRPr="00DA5F36" w:rsidRDefault="00DA5F36" w:rsidP="00DA5F36">
      <w:pPr>
        <w:rPr>
          <w:lang w:val="es-CO"/>
        </w:rPr>
      </w:pPr>
      <w:proofErr w:type="spellStart"/>
      <w:r w:rsidRPr="00DA5F36">
        <w:rPr>
          <w:lang w:val="es-CO"/>
        </w:rPr>
        <w:t>Nidoo</w:t>
      </w:r>
      <w:proofErr w:type="spellEnd"/>
      <w:r w:rsidRPr="00DA5F36">
        <w:rPr>
          <w:lang w:val="es-CO"/>
        </w:rPr>
        <w:t xml:space="preserve"> funciona de manera sencilla:</w:t>
      </w:r>
    </w:p>
    <w:p w14:paraId="06472A01" w14:textId="77777777" w:rsidR="00DA5F36" w:rsidRPr="00DA5F36" w:rsidRDefault="00DA5F36" w:rsidP="00DA5F36">
      <w:pPr>
        <w:numPr>
          <w:ilvl w:val="0"/>
          <w:numId w:val="14"/>
        </w:numPr>
        <w:rPr>
          <w:lang w:val="es-CO"/>
        </w:rPr>
      </w:pPr>
      <w:r w:rsidRPr="00DA5F36">
        <w:rPr>
          <w:lang w:val="es-CO"/>
        </w:rPr>
        <w:lastRenderedPageBreak/>
        <w:t>Los propietarios de parqueaderos pueden registrarse en la plataforma y ofrecer sus cupos disponibles, indicando la ubicación, el precio y el periodo de tiempo (mensual como mínimo).</w:t>
      </w:r>
    </w:p>
    <w:p w14:paraId="732315B1" w14:textId="77777777" w:rsidR="00DA5F36" w:rsidRPr="00DA5F36" w:rsidRDefault="00DA5F36" w:rsidP="00DA5F36">
      <w:pPr>
        <w:numPr>
          <w:ilvl w:val="0"/>
          <w:numId w:val="14"/>
        </w:numPr>
        <w:rPr>
          <w:lang w:val="es-CO"/>
        </w:rPr>
      </w:pPr>
      <w:r w:rsidRPr="00DA5F36">
        <w:rPr>
          <w:lang w:val="es-CO"/>
        </w:rPr>
        <w:t>Los conductores que buscan parqueadero pueden navegar por la plataforma, filtrar por ubicación, precio y disponibilidad, y reservar el cupo que mejor se ajuste a sus necesidades.</w:t>
      </w:r>
    </w:p>
    <w:p w14:paraId="24042362" w14:textId="77777777" w:rsidR="00DA5F36" w:rsidRPr="00DA5F36" w:rsidRDefault="00DA5F36" w:rsidP="00DA5F36">
      <w:pPr>
        <w:rPr>
          <w:lang w:val="es-CO"/>
        </w:rPr>
      </w:pPr>
      <w:proofErr w:type="spellStart"/>
      <w:r w:rsidRPr="00DA5F36">
        <w:rPr>
          <w:lang w:val="es-CO"/>
        </w:rPr>
        <w:t>Nidoo</w:t>
      </w:r>
      <w:proofErr w:type="spellEnd"/>
      <w:r w:rsidRPr="00DA5F36">
        <w:rPr>
          <w:lang w:val="es-CO"/>
        </w:rPr>
        <w:t xml:space="preserve"> ofrece una serie de ventajas para ambas partes:</w:t>
      </w:r>
    </w:p>
    <w:p w14:paraId="4DCE38A6" w14:textId="77777777" w:rsidR="00DA5F36" w:rsidRPr="00DA5F36" w:rsidRDefault="00DA5F36" w:rsidP="00DA5F36">
      <w:pPr>
        <w:numPr>
          <w:ilvl w:val="0"/>
          <w:numId w:val="15"/>
        </w:numPr>
        <w:rPr>
          <w:lang w:val="es-CO"/>
        </w:rPr>
      </w:pPr>
      <w:r w:rsidRPr="00DA5F36">
        <w:rPr>
          <w:lang w:val="es-CO"/>
        </w:rPr>
        <w:t>Para los propietarios:</w:t>
      </w:r>
    </w:p>
    <w:p w14:paraId="7B600E2B" w14:textId="77777777" w:rsidR="00DA5F36" w:rsidRPr="00DA5F36" w:rsidRDefault="00DA5F36" w:rsidP="00DA5F36">
      <w:pPr>
        <w:numPr>
          <w:ilvl w:val="1"/>
          <w:numId w:val="15"/>
        </w:numPr>
        <w:rPr>
          <w:lang w:val="es-CO"/>
        </w:rPr>
      </w:pPr>
      <w:r w:rsidRPr="00DA5F36">
        <w:rPr>
          <w:lang w:val="es-CO"/>
        </w:rPr>
        <w:t>Generar ingresos adicionales alquilando un espacio que no se está utilizando.</w:t>
      </w:r>
    </w:p>
    <w:p w14:paraId="2F0C8DF8" w14:textId="77777777" w:rsidR="00DA5F36" w:rsidRPr="00DA5F36" w:rsidRDefault="00DA5F36" w:rsidP="00DA5F36">
      <w:pPr>
        <w:numPr>
          <w:ilvl w:val="1"/>
          <w:numId w:val="15"/>
        </w:numPr>
        <w:rPr>
          <w:lang w:val="es-CO"/>
        </w:rPr>
      </w:pPr>
      <w:r w:rsidRPr="00DA5F36">
        <w:rPr>
          <w:lang w:val="es-CO"/>
        </w:rPr>
        <w:t>Flexibilidad para elegir el precio y el periodo de tiempo de alquiler.</w:t>
      </w:r>
    </w:p>
    <w:p w14:paraId="0FAF30CC" w14:textId="77777777" w:rsidR="00DA5F36" w:rsidRPr="00DA5F36" w:rsidRDefault="00DA5F36" w:rsidP="00DA5F36">
      <w:pPr>
        <w:numPr>
          <w:ilvl w:val="1"/>
          <w:numId w:val="15"/>
        </w:numPr>
        <w:rPr>
          <w:lang w:val="es-CO"/>
        </w:rPr>
      </w:pPr>
      <w:r w:rsidRPr="00DA5F36">
        <w:rPr>
          <w:lang w:val="es-CO"/>
        </w:rPr>
        <w:t>Tranquilidad de saber que su parqueadero está en buenas manos.</w:t>
      </w:r>
    </w:p>
    <w:p w14:paraId="4EEFC372" w14:textId="77777777" w:rsidR="00DA5F36" w:rsidRPr="00DA5F36" w:rsidRDefault="00DA5F36" w:rsidP="00DA5F36">
      <w:pPr>
        <w:numPr>
          <w:ilvl w:val="0"/>
          <w:numId w:val="15"/>
        </w:numPr>
        <w:rPr>
          <w:lang w:val="es-CO"/>
        </w:rPr>
      </w:pPr>
      <w:r w:rsidRPr="00DA5F36">
        <w:rPr>
          <w:lang w:val="es-CO"/>
        </w:rPr>
        <w:t>Para los conductores:</w:t>
      </w:r>
    </w:p>
    <w:p w14:paraId="5F29D53D" w14:textId="77777777" w:rsidR="00DA5F36" w:rsidRPr="00DA5F36" w:rsidRDefault="00DA5F36" w:rsidP="00DA5F36">
      <w:pPr>
        <w:numPr>
          <w:ilvl w:val="1"/>
          <w:numId w:val="15"/>
        </w:numPr>
        <w:rPr>
          <w:lang w:val="es-CO"/>
        </w:rPr>
      </w:pPr>
      <w:r w:rsidRPr="00DA5F36">
        <w:rPr>
          <w:lang w:val="es-CO"/>
        </w:rPr>
        <w:t>Acceso a una amplia oferta de parqueaderos en diferentes zonas de la ciudad.</w:t>
      </w:r>
    </w:p>
    <w:p w14:paraId="62E6636B" w14:textId="77777777" w:rsidR="00DA5F36" w:rsidRPr="00DA5F36" w:rsidRDefault="00DA5F36" w:rsidP="00DA5F36">
      <w:pPr>
        <w:numPr>
          <w:ilvl w:val="1"/>
          <w:numId w:val="15"/>
        </w:numPr>
        <w:rPr>
          <w:lang w:val="es-CO"/>
        </w:rPr>
      </w:pPr>
      <w:r w:rsidRPr="00DA5F36">
        <w:rPr>
          <w:lang w:val="es-CO"/>
        </w:rPr>
        <w:t>Precios más económicos que los parqueaderos tradicionales.</w:t>
      </w:r>
    </w:p>
    <w:p w14:paraId="3B80ED0B" w14:textId="77777777" w:rsidR="00DA5F36" w:rsidRPr="00DA5F36" w:rsidRDefault="00DA5F36" w:rsidP="00DA5F36">
      <w:pPr>
        <w:numPr>
          <w:ilvl w:val="1"/>
          <w:numId w:val="15"/>
        </w:numPr>
        <w:rPr>
          <w:lang w:val="es-CO"/>
        </w:rPr>
      </w:pPr>
      <w:r w:rsidRPr="00DA5F36">
        <w:rPr>
          <w:lang w:val="es-CO"/>
        </w:rPr>
        <w:t>Comodidad de reservar y pagar en línea.</w:t>
      </w:r>
    </w:p>
    <w:p w14:paraId="5C128B6C" w14:textId="77777777" w:rsidR="00DA5F36" w:rsidRPr="00DA5F36" w:rsidRDefault="00DA5F36" w:rsidP="00DA5F36">
      <w:pPr>
        <w:numPr>
          <w:ilvl w:val="1"/>
          <w:numId w:val="15"/>
        </w:numPr>
        <w:rPr>
          <w:lang w:val="es-CO"/>
        </w:rPr>
      </w:pPr>
      <w:r w:rsidRPr="00DA5F36">
        <w:rPr>
          <w:lang w:val="es-CO"/>
        </w:rPr>
        <w:t>Seguridad de tener un cupo garantizado.</w:t>
      </w:r>
    </w:p>
    <w:p w14:paraId="4E7B9290" w14:textId="77777777" w:rsidR="00DA5F36" w:rsidRDefault="00DA5F36" w:rsidP="00DA5F36">
      <w:pPr>
        <w:rPr>
          <w:lang w:val="es-CO"/>
        </w:rPr>
      </w:pPr>
      <w:proofErr w:type="spellStart"/>
      <w:r w:rsidRPr="00DA5F36">
        <w:rPr>
          <w:lang w:val="es-CO"/>
        </w:rPr>
        <w:t>Nidoo</w:t>
      </w:r>
      <w:proofErr w:type="spellEnd"/>
      <w:r w:rsidRPr="00DA5F36">
        <w:rPr>
          <w:lang w:val="es-CO"/>
        </w:rPr>
        <w:t xml:space="preserve"> es una solución innovadora y disruptiva que tiene el potencial de transformar el mercado de parqueaderos en Bogotá. Al aumentar la oferta de cupos y ofrecer precios más competitivos, </w:t>
      </w:r>
      <w:proofErr w:type="spellStart"/>
      <w:r w:rsidRPr="00DA5F36">
        <w:rPr>
          <w:lang w:val="es-CO"/>
        </w:rPr>
        <w:t>Nidoo</w:t>
      </w:r>
      <w:proofErr w:type="spellEnd"/>
      <w:r w:rsidRPr="00DA5F36">
        <w:rPr>
          <w:lang w:val="es-CO"/>
        </w:rPr>
        <w:t xml:space="preserve"> puede contribuir a mejorar la movilidad en la ciudad y hacer la vida más fácil para los conductores.</w:t>
      </w:r>
    </w:p>
    <w:p w14:paraId="391E7191" w14:textId="77777777" w:rsidR="00A738B9" w:rsidRDefault="00A738B9" w:rsidP="00DA5F36">
      <w:pPr>
        <w:rPr>
          <w:lang w:val="es-CO"/>
        </w:rPr>
      </w:pPr>
    </w:p>
    <w:p w14:paraId="37A351A8" w14:textId="77777777" w:rsidR="00A738B9" w:rsidRDefault="00A738B9" w:rsidP="00DA5F36">
      <w:pPr>
        <w:rPr>
          <w:lang w:val="es-CO"/>
        </w:rPr>
      </w:pPr>
    </w:p>
    <w:p w14:paraId="6F495D2E" w14:textId="77777777" w:rsidR="00DA5F36" w:rsidRDefault="00DA5F36" w:rsidP="00DA5F36">
      <w:pPr>
        <w:rPr>
          <w:lang w:val="es-CO"/>
        </w:rPr>
      </w:pPr>
    </w:p>
    <w:p w14:paraId="518AA6EE" w14:textId="77777777" w:rsidR="00DA5F36" w:rsidRDefault="00DA5F36" w:rsidP="00DA5F36">
      <w:pPr>
        <w:rPr>
          <w:lang w:val="es-CO"/>
        </w:rPr>
      </w:pPr>
    </w:p>
    <w:p w14:paraId="6DA90F66" w14:textId="77777777" w:rsidR="00DA5F36" w:rsidRPr="00DA5F36" w:rsidRDefault="00DA5F36" w:rsidP="00DA5F36">
      <w:pPr>
        <w:rPr>
          <w:lang w:val="es-CO"/>
        </w:rPr>
      </w:pPr>
    </w:p>
    <w:p w14:paraId="4F3F023F" w14:textId="77777777" w:rsidR="001F1FA4" w:rsidRDefault="001F1FA4" w:rsidP="001F1FA4">
      <w:pPr>
        <w:rPr>
          <w:lang w:val="es-CO"/>
        </w:rPr>
      </w:pPr>
    </w:p>
    <w:p w14:paraId="4AB108CD" w14:textId="77777777" w:rsidR="00A738B9" w:rsidRDefault="00A738B9" w:rsidP="001F1FA4">
      <w:pPr>
        <w:rPr>
          <w:lang w:val="es-CO"/>
        </w:rPr>
      </w:pPr>
    </w:p>
    <w:p w14:paraId="4074CCC3" w14:textId="77777777" w:rsidR="00A738B9" w:rsidRDefault="00A738B9" w:rsidP="001F1FA4">
      <w:pPr>
        <w:rPr>
          <w:lang w:val="es-CO"/>
        </w:rPr>
      </w:pPr>
    </w:p>
    <w:p w14:paraId="424BFC4E" w14:textId="77777777" w:rsidR="00A738B9" w:rsidRDefault="00A738B9" w:rsidP="001F1FA4">
      <w:pPr>
        <w:rPr>
          <w:lang w:val="es-CO"/>
        </w:rPr>
      </w:pPr>
    </w:p>
    <w:p w14:paraId="4328A2C5" w14:textId="77777777" w:rsidR="00A738B9" w:rsidRDefault="00A738B9" w:rsidP="001F1FA4">
      <w:pPr>
        <w:rPr>
          <w:lang w:val="es-CO"/>
        </w:rPr>
      </w:pPr>
    </w:p>
    <w:p w14:paraId="5A10F3FD" w14:textId="77777777" w:rsidR="00A738B9" w:rsidRDefault="00A738B9" w:rsidP="001F1FA4">
      <w:pPr>
        <w:rPr>
          <w:lang w:val="es-CO"/>
        </w:rPr>
      </w:pPr>
    </w:p>
    <w:p w14:paraId="105B95BB" w14:textId="77777777" w:rsidR="00A738B9" w:rsidRDefault="00A738B9" w:rsidP="001F1FA4">
      <w:pPr>
        <w:rPr>
          <w:lang w:val="es-CO"/>
        </w:rPr>
      </w:pPr>
    </w:p>
    <w:p w14:paraId="263AE951" w14:textId="0F3CF349" w:rsidR="00A738B9" w:rsidRDefault="00A738B9" w:rsidP="00A738B9">
      <w:pPr>
        <w:jc w:val="center"/>
        <w:rPr>
          <w:lang w:val="es-CO"/>
        </w:rPr>
      </w:pPr>
      <w:r>
        <w:rPr>
          <w:lang w:val="es-CO"/>
        </w:rPr>
        <w:t>Plan de entrevista</w:t>
      </w:r>
    </w:p>
    <w:p w14:paraId="3563EA06" w14:textId="77777777" w:rsidR="00A738B9" w:rsidRDefault="00A738B9" w:rsidP="00A738B9">
      <w:pPr>
        <w:jc w:val="center"/>
        <w:rPr>
          <w:lang w:val="es-CO"/>
        </w:rPr>
      </w:pPr>
    </w:p>
    <w:p w14:paraId="0E18288A" w14:textId="77777777" w:rsidR="00A738B9" w:rsidRPr="00A738B9" w:rsidRDefault="00A738B9" w:rsidP="00A738B9">
      <w:pPr>
        <w:numPr>
          <w:ilvl w:val="0"/>
          <w:numId w:val="28"/>
        </w:numPr>
        <w:rPr>
          <w:lang w:val="es-CO"/>
        </w:rPr>
      </w:pPr>
      <w:r w:rsidRPr="00A738B9">
        <w:rPr>
          <w:b/>
          <w:bCs/>
          <w:lang w:val="es-CO"/>
        </w:rPr>
        <w:t>Objetivo de la Entrevista</w:t>
      </w:r>
      <w:r w:rsidRPr="00A738B9">
        <w:rPr>
          <w:lang w:val="es-CO"/>
        </w:rPr>
        <w:t>: Obtener una comprensión completa de los requisitos y expectativas del cliente para el desarrollo del software de gestión de parqueaderos.</w:t>
      </w:r>
    </w:p>
    <w:p w14:paraId="4FD7EDF4" w14:textId="77777777" w:rsidR="00A738B9" w:rsidRPr="00A738B9" w:rsidRDefault="00A738B9" w:rsidP="00A738B9">
      <w:pPr>
        <w:rPr>
          <w:lang w:val="es-CO"/>
        </w:rPr>
      </w:pPr>
    </w:p>
    <w:p w14:paraId="29D08FD8" w14:textId="77777777" w:rsidR="00A738B9" w:rsidRPr="00A738B9" w:rsidRDefault="00A738B9" w:rsidP="00A738B9">
      <w:pPr>
        <w:numPr>
          <w:ilvl w:val="0"/>
          <w:numId w:val="28"/>
        </w:numPr>
        <w:rPr>
          <w:lang w:val="es-CO"/>
        </w:rPr>
      </w:pPr>
      <w:r w:rsidRPr="00A738B9">
        <w:rPr>
          <w:b/>
          <w:bCs/>
          <w:lang w:val="es-CO"/>
        </w:rPr>
        <w:t xml:space="preserve"> Información General- Identificación participantes</w:t>
      </w:r>
    </w:p>
    <w:p w14:paraId="412B2204" w14:textId="77777777" w:rsidR="00A738B9" w:rsidRPr="00A738B9" w:rsidRDefault="00A738B9" w:rsidP="00A738B9">
      <w:pPr>
        <w:numPr>
          <w:ilvl w:val="0"/>
          <w:numId w:val="19"/>
        </w:numPr>
        <w:rPr>
          <w:lang w:val="es-CO"/>
        </w:rPr>
      </w:pPr>
      <w:r w:rsidRPr="00A738B9">
        <w:rPr>
          <w:lang w:val="es-CO"/>
        </w:rPr>
        <w:t>Nombre del cliente: Paula Andrea Martínez</w:t>
      </w:r>
    </w:p>
    <w:p w14:paraId="2EC4D769" w14:textId="77777777" w:rsidR="00A738B9" w:rsidRPr="00A738B9" w:rsidRDefault="00A738B9" w:rsidP="00A738B9">
      <w:pPr>
        <w:numPr>
          <w:ilvl w:val="0"/>
          <w:numId w:val="19"/>
        </w:numPr>
        <w:rPr>
          <w:lang w:val="es-CO"/>
        </w:rPr>
      </w:pPr>
      <w:r w:rsidRPr="00A738B9">
        <w:rPr>
          <w:lang w:val="es-CO"/>
        </w:rPr>
        <w:t xml:space="preserve">Nombres de los </w:t>
      </w:r>
      <w:proofErr w:type="spellStart"/>
      <w:r w:rsidRPr="00A738B9">
        <w:t>Stakeholders</w:t>
      </w:r>
      <w:proofErr w:type="spellEnd"/>
      <w:r w:rsidRPr="00A738B9">
        <w:t xml:space="preserve"> (si aplica): José Fredy Caicedo</w:t>
      </w:r>
    </w:p>
    <w:p w14:paraId="50889675" w14:textId="77777777" w:rsidR="00A738B9" w:rsidRPr="00A738B9" w:rsidRDefault="00A738B9" w:rsidP="00A738B9">
      <w:pPr>
        <w:numPr>
          <w:ilvl w:val="0"/>
          <w:numId w:val="19"/>
        </w:numPr>
        <w:rPr>
          <w:lang w:val="es-CO"/>
        </w:rPr>
      </w:pPr>
      <w:r w:rsidRPr="00A738B9">
        <w:rPr>
          <w:lang w:val="es-CO"/>
        </w:rPr>
        <w:t>Nombre de la empresa (si aplica):</w:t>
      </w:r>
    </w:p>
    <w:p w14:paraId="2300F301" w14:textId="77777777" w:rsidR="00A738B9" w:rsidRPr="00A738B9" w:rsidRDefault="00A738B9" w:rsidP="00A738B9">
      <w:pPr>
        <w:numPr>
          <w:ilvl w:val="0"/>
          <w:numId w:val="19"/>
        </w:numPr>
        <w:rPr>
          <w:lang w:val="es-CO"/>
        </w:rPr>
      </w:pPr>
      <w:r w:rsidRPr="00A738B9">
        <w:rPr>
          <w:lang w:val="es-CO"/>
        </w:rPr>
        <w:t>Cargo del entrevistado: Instructora</w:t>
      </w:r>
    </w:p>
    <w:p w14:paraId="7677216F" w14:textId="77777777" w:rsidR="00A738B9" w:rsidRPr="00A738B9" w:rsidRDefault="00A738B9" w:rsidP="00A738B9">
      <w:pPr>
        <w:numPr>
          <w:ilvl w:val="0"/>
          <w:numId w:val="19"/>
        </w:numPr>
        <w:rPr>
          <w:lang w:val="es-CO"/>
        </w:rPr>
      </w:pPr>
      <w:r w:rsidRPr="00A738B9">
        <w:rPr>
          <w:lang w:val="es-CO"/>
        </w:rPr>
        <w:t>Contacto principal (teléfono/correo electrónico): pamartinez@sena.edu.co</w:t>
      </w:r>
    </w:p>
    <w:p w14:paraId="534AA8BE" w14:textId="77777777" w:rsidR="00A738B9" w:rsidRPr="00A738B9" w:rsidRDefault="00A738B9" w:rsidP="00A738B9">
      <w:pPr>
        <w:rPr>
          <w:lang w:val="es-CO"/>
        </w:rPr>
      </w:pPr>
    </w:p>
    <w:p w14:paraId="72385FF4" w14:textId="77777777" w:rsidR="00A738B9" w:rsidRPr="00A738B9" w:rsidRDefault="00A738B9" w:rsidP="00A738B9">
      <w:pPr>
        <w:numPr>
          <w:ilvl w:val="0"/>
          <w:numId w:val="28"/>
        </w:numPr>
        <w:rPr>
          <w:b/>
          <w:bCs/>
          <w:lang w:val="es-CO"/>
        </w:rPr>
      </w:pPr>
      <w:r w:rsidRPr="00A738B9">
        <w:rPr>
          <w:b/>
          <w:bCs/>
          <w:lang w:val="es-CO"/>
        </w:rPr>
        <w:t>Tipo Entrevista: Semi estructura.</w:t>
      </w:r>
    </w:p>
    <w:p w14:paraId="77C61929" w14:textId="77777777" w:rsidR="00A738B9" w:rsidRPr="00A738B9" w:rsidRDefault="00A738B9" w:rsidP="00A738B9">
      <w:pPr>
        <w:rPr>
          <w:lang w:val="es-CO"/>
        </w:rPr>
      </w:pPr>
      <w:r w:rsidRPr="00A738B9">
        <w:rPr>
          <w:lang w:val="es-CO"/>
        </w:rPr>
        <w:t>Se eligió este tipo de entrevista por la flexibilidad que ofrece, en especial porque se espera que las respuestas generen otros interrogantes.</w:t>
      </w:r>
    </w:p>
    <w:p w14:paraId="05C02E1D" w14:textId="77777777" w:rsidR="00A738B9" w:rsidRPr="00A738B9" w:rsidRDefault="00A738B9" w:rsidP="00A738B9">
      <w:pPr>
        <w:rPr>
          <w:lang w:val="es-CO"/>
        </w:rPr>
      </w:pPr>
    </w:p>
    <w:p w14:paraId="38B5B786" w14:textId="77777777" w:rsidR="00A738B9" w:rsidRPr="00A738B9" w:rsidRDefault="00A738B9" w:rsidP="00A738B9">
      <w:pPr>
        <w:numPr>
          <w:ilvl w:val="0"/>
          <w:numId w:val="28"/>
        </w:numPr>
        <w:rPr>
          <w:b/>
          <w:bCs/>
          <w:lang w:val="es-CO"/>
        </w:rPr>
      </w:pPr>
      <w:r w:rsidRPr="00A738B9">
        <w:rPr>
          <w:b/>
          <w:bCs/>
          <w:lang w:val="es-CO"/>
        </w:rPr>
        <w:t>Guion Entrevista:</w:t>
      </w:r>
    </w:p>
    <w:p w14:paraId="2E4E50DE" w14:textId="77777777" w:rsidR="00A738B9" w:rsidRPr="00A738B9" w:rsidRDefault="00A738B9" w:rsidP="00A738B9">
      <w:pPr>
        <w:rPr>
          <w:i/>
          <w:iCs/>
          <w:lang w:val="es-CO"/>
        </w:rPr>
      </w:pPr>
    </w:p>
    <w:p w14:paraId="0D812F8A" w14:textId="77777777" w:rsidR="00A738B9" w:rsidRPr="00A738B9" w:rsidRDefault="00A738B9" w:rsidP="00A738B9">
      <w:pPr>
        <w:rPr>
          <w:i/>
          <w:iCs/>
          <w:lang w:val="es-CO"/>
        </w:rPr>
      </w:pPr>
      <w:r w:rsidRPr="00A738B9">
        <w:rPr>
          <w:b/>
          <w:bCs/>
          <w:i/>
          <w:iCs/>
          <w:lang w:val="es-CO"/>
        </w:rPr>
        <w:lastRenderedPageBreak/>
        <w:t>4.1. Contexto del Proyecto</w:t>
      </w:r>
    </w:p>
    <w:p w14:paraId="30098146" w14:textId="77777777" w:rsidR="00A738B9" w:rsidRPr="00A738B9" w:rsidRDefault="00A738B9" w:rsidP="00A738B9">
      <w:pPr>
        <w:numPr>
          <w:ilvl w:val="0"/>
          <w:numId w:val="20"/>
        </w:numPr>
        <w:tabs>
          <w:tab w:val="clear" w:pos="720"/>
          <w:tab w:val="num" w:pos="1080"/>
        </w:tabs>
        <w:rPr>
          <w:lang w:val="es-CO"/>
        </w:rPr>
      </w:pPr>
      <w:r w:rsidRPr="00A738B9">
        <w:rPr>
          <w:lang w:val="es-CO"/>
        </w:rPr>
        <w:t xml:space="preserve">¿Cuál es la motivación principal detrás de la creación de este software de gestión de parqueaderos? </w:t>
      </w:r>
      <w:r w:rsidRPr="00A738B9">
        <w:rPr>
          <w:b/>
          <w:lang w:val="es-CO"/>
        </w:rPr>
        <w:t>Organizar la logística del parqueadero con el fin de tener el control los espacios y tiempos disponibles.</w:t>
      </w:r>
    </w:p>
    <w:p w14:paraId="77B1207C" w14:textId="77777777" w:rsidR="00A738B9" w:rsidRPr="00A738B9" w:rsidRDefault="00A738B9" w:rsidP="00A738B9">
      <w:pPr>
        <w:numPr>
          <w:ilvl w:val="0"/>
          <w:numId w:val="20"/>
        </w:numPr>
        <w:tabs>
          <w:tab w:val="clear" w:pos="720"/>
          <w:tab w:val="num" w:pos="1080"/>
        </w:tabs>
        <w:rPr>
          <w:lang w:val="es-CO"/>
        </w:rPr>
      </w:pPr>
      <w:r w:rsidRPr="00A738B9">
        <w:rPr>
          <w:lang w:val="es-CO"/>
        </w:rPr>
        <w:t xml:space="preserve">¿Qué desafíos específicos espera abordar con esta solución? </w:t>
      </w:r>
      <w:r w:rsidRPr="00A738B9">
        <w:rPr>
          <w:b/>
          <w:lang w:val="es-CO"/>
        </w:rPr>
        <w:t>Orden y control total del parqueadero de manera sistematizada</w:t>
      </w:r>
    </w:p>
    <w:p w14:paraId="61382EE1" w14:textId="77777777" w:rsidR="00A738B9" w:rsidRPr="00A738B9" w:rsidRDefault="00A738B9" w:rsidP="00A738B9">
      <w:pPr>
        <w:numPr>
          <w:ilvl w:val="0"/>
          <w:numId w:val="20"/>
        </w:numPr>
        <w:tabs>
          <w:tab w:val="clear" w:pos="720"/>
          <w:tab w:val="num" w:pos="1080"/>
        </w:tabs>
        <w:rPr>
          <w:lang w:val="es-CO"/>
        </w:rPr>
      </w:pPr>
      <w:r w:rsidRPr="00A738B9">
        <w:rPr>
          <w:lang w:val="es-CO"/>
        </w:rPr>
        <w:t xml:space="preserve">¿Qué importancia tiene la gestión eficiente del parqueadero para su negocio? </w:t>
      </w:r>
      <w:r w:rsidRPr="00A738B9">
        <w:rPr>
          <w:b/>
          <w:lang w:val="es-CO"/>
        </w:rPr>
        <w:t>Alta porque el no tener el control de los ingresos y salidas no permite saber la disponibilidad cada día para ofrecer a los clientes, llevar de manera manual el proceso manual hace que no sea eficiente.</w:t>
      </w:r>
    </w:p>
    <w:p w14:paraId="436B5511" w14:textId="77777777" w:rsidR="00A738B9" w:rsidRPr="00A738B9" w:rsidRDefault="00A738B9" w:rsidP="00A738B9">
      <w:pPr>
        <w:rPr>
          <w:i/>
          <w:iCs/>
          <w:lang w:val="es-CO"/>
        </w:rPr>
      </w:pPr>
      <w:r w:rsidRPr="00A738B9">
        <w:rPr>
          <w:b/>
          <w:bCs/>
          <w:i/>
          <w:iCs/>
          <w:lang w:val="es-CO"/>
        </w:rPr>
        <w:t>4.2. Requisitos Funcionales</w:t>
      </w:r>
    </w:p>
    <w:p w14:paraId="07AB332A" w14:textId="77777777" w:rsidR="00A738B9" w:rsidRPr="00A738B9" w:rsidRDefault="00A738B9" w:rsidP="00A738B9">
      <w:pPr>
        <w:rPr>
          <w:b/>
          <w:lang w:val="es-CO"/>
        </w:rPr>
      </w:pPr>
      <w:r w:rsidRPr="00A738B9">
        <w:rPr>
          <w:b/>
          <w:lang w:val="es-CO"/>
        </w:rPr>
        <w:t>¿Qué funcionalidades específicas espera que incluya el software?</w:t>
      </w:r>
    </w:p>
    <w:p w14:paraId="4DD67865" w14:textId="77777777" w:rsidR="00A738B9" w:rsidRPr="00A738B9" w:rsidRDefault="00A738B9" w:rsidP="00A738B9">
      <w:pPr>
        <w:numPr>
          <w:ilvl w:val="0"/>
          <w:numId w:val="29"/>
        </w:numPr>
        <w:rPr>
          <w:lang w:val="es-CO"/>
        </w:rPr>
      </w:pPr>
      <w:r w:rsidRPr="00A738B9">
        <w:rPr>
          <w:lang w:val="es-CO"/>
        </w:rPr>
        <w:t>Realizar reservas en línea</w:t>
      </w:r>
    </w:p>
    <w:p w14:paraId="37D5A5FD" w14:textId="77777777" w:rsidR="00A738B9" w:rsidRPr="00A738B9" w:rsidRDefault="00A738B9" w:rsidP="00A738B9">
      <w:pPr>
        <w:numPr>
          <w:ilvl w:val="0"/>
          <w:numId w:val="29"/>
        </w:numPr>
        <w:rPr>
          <w:lang w:val="es-CO"/>
        </w:rPr>
      </w:pPr>
      <w:r w:rsidRPr="00A738B9">
        <w:rPr>
          <w:lang w:val="es-CO"/>
        </w:rPr>
        <w:t xml:space="preserve"> Cálculo de tiempo estimado de permanencia</w:t>
      </w:r>
    </w:p>
    <w:p w14:paraId="1A4DB8F3" w14:textId="77777777" w:rsidR="00A738B9" w:rsidRPr="00A738B9" w:rsidRDefault="00A738B9" w:rsidP="00A738B9">
      <w:pPr>
        <w:numPr>
          <w:ilvl w:val="0"/>
          <w:numId w:val="29"/>
        </w:numPr>
        <w:rPr>
          <w:lang w:val="es-CO"/>
        </w:rPr>
      </w:pPr>
      <w:r w:rsidRPr="00A738B9">
        <w:rPr>
          <w:lang w:val="es-CO"/>
        </w:rPr>
        <w:t xml:space="preserve"> Información de las plazas disponibles</w:t>
      </w:r>
    </w:p>
    <w:p w14:paraId="32BCF42E" w14:textId="77777777" w:rsidR="00A738B9" w:rsidRPr="00A738B9" w:rsidRDefault="00A738B9" w:rsidP="00A738B9">
      <w:pPr>
        <w:numPr>
          <w:ilvl w:val="0"/>
          <w:numId w:val="29"/>
        </w:numPr>
        <w:rPr>
          <w:lang w:val="es-CO"/>
        </w:rPr>
      </w:pPr>
      <w:r w:rsidRPr="00A738B9">
        <w:rPr>
          <w:lang w:val="es-CO"/>
        </w:rPr>
        <w:t xml:space="preserve"> Control de las entradas y salidas con fecha y hora.</w:t>
      </w:r>
    </w:p>
    <w:p w14:paraId="15F06181" w14:textId="77777777" w:rsidR="00A738B9" w:rsidRPr="00A738B9" w:rsidRDefault="00A738B9" w:rsidP="00A738B9">
      <w:pPr>
        <w:numPr>
          <w:ilvl w:val="0"/>
          <w:numId w:val="29"/>
        </w:numPr>
        <w:rPr>
          <w:lang w:val="es-CO"/>
        </w:rPr>
      </w:pPr>
      <w:r w:rsidRPr="00A738B9">
        <w:rPr>
          <w:lang w:val="es-CO"/>
        </w:rPr>
        <w:t>Ubicación inteligente de vehículos teniendo en cuenta el tamaño</w:t>
      </w:r>
    </w:p>
    <w:p w14:paraId="41D94EB5" w14:textId="77777777" w:rsidR="00A738B9" w:rsidRPr="00A738B9" w:rsidRDefault="00A738B9" w:rsidP="00A738B9">
      <w:pPr>
        <w:numPr>
          <w:ilvl w:val="0"/>
          <w:numId w:val="29"/>
        </w:numPr>
        <w:rPr>
          <w:lang w:val="es-CO"/>
        </w:rPr>
      </w:pPr>
      <w:r w:rsidRPr="00A738B9">
        <w:rPr>
          <w:lang w:val="es-CO"/>
        </w:rPr>
        <w:t>visualización en tiempo real de la ocupación del parqueadero</w:t>
      </w:r>
    </w:p>
    <w:p w14:paraId="48AD3C1D" w14:textId="77777777" w:rsidR="00A738B9" w:rsidRPr="00A738B9" w:rsidRDefault="00A738B9" w:rsidP="00A738B9">
      <w:pPr>
        <w:numPr>
          <w:ilvl w:val="0"/>
          <w:numId w:val="29"/>
        </w:numPr>
        <w:rPr>
          <w:lang w:val="es-CO"/>
        </w:rPr>
      </w:pPr>
      <w:proofErr w:type="spellStart"/>
      <w:r w:rsidRPr="00A738B9">
        <w:rPr>
          <w:lang w:val="es-CO"/>
        </w:rPr>
        <w:t>Calculo</w:t>
      </w:r>
      <w:proofErr w:type="spellEnd"/>
      <w:r w:rsidRPr="00A738B9">
        <w:rPr>
          <w:lang w:val="es-CO"/>
        </w:rPr>
        <w:t xml:space="preserve"> del valor a pagar teniendo en cuenta la entrada y salida de cada vehículo</w:t>
      </w:r>
    </w:p>
    <w:p w14:paraId="38E7ED84" w14:textId="77777777" w:rsidR="00A738B9" w:rsidRPr="00A738B9" w:rsidRDefault="00A738B9" w:rsidP="00A738B9">
      <w:pPr>
        <w:numPr>
          <w:ilvl w:val="0"/>
          <w:numId w:val="29"/>
        </w:numPr>
        <w:rPr>
          <w:lang w:val="es-CO"/>
        </w:rPr>
      </w:pPr>
      <w:r w:rsidRPr="00A738B9">
        <w:rPr>
          <w:lang w:val="es-CO"/>
        </w:rPr>
        <w:t>Lista de chequeo definida:</w:t>
      </w:r>
    </w:p>
    <w:p w14:paraId="348FB7A5" w14:textId="77777777" w:rsidR="00A738B9" w:rsidRPr="00A738B9" w:rsidRDefault="00A738B9" w:rsidP="00A738B9">
      <w:pPr>
        <w:rPr>
          <w:lang w:val="es-CO"/>
        </w:rPr>
      </w:pPr>
    </w:p>
    <w:p w14:paraId="088514DA" w14:textId="77777777" w:rsidR="00A738B9" w:rsidRPr="00A738B9" w:rsidRDefault="00A738B9" w:rsidP="00A738B9">
      <w:pPr>
        <w:rPr>
          <w:lang w:val="es-CO"/>
        </w:rPr>
      </w:pPr>
      <w:r w:rsidRPr="00A738B9">
        <w:rPr>
          <w:b/>
          <w:bCs/>
          <w:lang w:val="es-CO"/>
        </w:rPr>
        <w:t>Identificación del vehículo:</w:t>
      </w:r>
    </w:p>
    <w:p w14:paraId="747DB5DA" w14:textId="77777777" w:rsidR="00A738B9" w:rsidRPr="00A738B9" w:rsidRDefault="00A738B9" w:rsidP="00A738B9">
      <w:pPr>
        <w:numPr>
          <w:ilvl w:val="0"/>
          <w:numId w:val="30"/>
        </w:numPr>
        <w:rPr>
          <w:lang w:val="es-CO"/>
        </w:rPr>
      </w:pPr>
      <w:r w:rsidRPr="00A738B9">
        <w:rPr>
          <w:lang w:val="es-CO"/>
        </w:rPr>
        <w:t>Marca</w:t>
      </w:r>
    </w:p>
    <w:p w14:paraId="15B6510D" w14:textId="77777777" w:rsidR="00A738B9" w:rsidRPr="00A738B9" w:rsidRDefault="00A738B9" w:rsidP="00A738B9">
      <w:pPr>
        <w:numPr>
          <w:ilvl w:val="0"/>
          <w:numId w:val="30"/>
        </w:numPr>
        <w:rPr>
          <w:lang w:val="es-CO"/>
        </w:rPr>
      </w:pPr>
      <w:r w:rsidRPr="00A738B9">
        <w:rPr>
          <w:lang w:val="es-CO"/>
        </w:rPr>
        <w:t>Modelo</w:t>
      </w:r>
    </w:p>
    <w:p w14:paraId="0E502615" w14:textId="77777777" w:rsidR="00A738B9" w:rsidRPr="00A738B9" w:rsidRDefault="00A738B9" w:rsidP="00A738B9">
      <w:pPr>
        <w:numPr>
          <w:ilvl w:val="0"/>
          <w:numId w:val="30"/>
        </w:numPr>
        <w:rPr>
          <w:lang w:val="es-CO"/>
        </w:rPr>
      </w:pPr>
      <w:r w:rsidRPr="00A738B9">
        <w:rPr>
          <w:lang w:val="es-CO"/>
        </w:rPr>
        <w:lastRenderedPageBreak/>
        <w:t>Color</w:t>
      </w:r>
    </w:p>
    <w:p w14:paraId="33D1BC9C" w14:textId="77777777" w:rsidR="00A738B9" w:rsidRPr="00A738B9" w:rsidRDefault="00A738B9" w:rsidP="00A738B9">
      <w:pPr>
        <w:numPr>
          <w:ilvl w:val="0"/>
          <w:numId w:val="30"/>
        </w:numPr>
        <w:rPr>
          <w:lang w:val="es-CO"/>
        </w:rPr>
      </w:pPr>
      <w:r w:rsidRPr="00A738B9">
        <w:rPr>
          <w:lang w:val="es-CO"/>
        </w:rPr>
        <w:t>Número de placa</w:t>
      </w:r>
    </w:p>
    <w:p w14:paraId="103D835E" w14:textId="77777777" w:rsidR="00A738B9" w:rsidRPr="00A738B9" w:rsidRDefault="00A738B9" w:rsidP="00A738B9">
      <w:pPr>
        <w:numPr>
          <w:ilvl w:val="0"/>
          <w:numId w:val="30"/>
        </w:numPr>
        <w:rPr>
          <w:lang w:val="es-CO"/>
        </w:rPr>
      </w:pPr>
      <w:r w:rsidRPr="00A738B9">
        <w:rPr>
          <w:lang w:val="es-CO"/>
        </w:rPr>
        <w:t>Tipo de vehículo (automóvil, motocicleta, camioneta, bus, campero).</w:t>
      </w:r>
    </w:p>
    <w:p w14:paraId="22E566B2" w14:textId="77777777" w:rsidR="00A738B9" w:rsidRPr="00A738B9" w:rsidRDefault="00A738B9" w:rsidP="00A738B9">
      <w:pPr>
        <w:rPr>
          <w:b/>
          <w:lang w:val="es-CO"/>
        </w:rPr>
      </w:pPr>
      <w:r w:rsidRPr="00A738B9">
        <w:rPr>
          <w:b/>
          <w:lang w:val="es-CO"/>
        </w:rPr>
        <w:t xml:space="preserve">        Condiciones del vehículo:</w:t>
      </w:r>
    </w:p>
    <w:p w14:paraId="55A18152" w14:textId="77777777" w:rsidR="00A738B9" w:rsidRPr="00A738B9" w:rsidRDefault="00A738B9" w:rsidP="00A738B9">
      <w:pPr>
        <w:numPr>
          <w:ilvl w:val="0"/>
          <w:numId w:val="31"/>
        </w:numPr>
        <w:rPr>
          <w:lang w:val="es-CO"/>
        </w:rPr>
      </w:pPr>
      <w:r w:rsidRPr="00A738B9">
        <w:rPr>
          <w:lang w:val="es-CO"/>
        </w:rPr>
        <w:t>Daños visibles (arañazos, golpes, etc.)</w:t>
      </w:r>
    </w:p>
    <w:p w14:paraId="2FEB0BA5" w14:textId="77777777" w:rsidR="00A738B9" w:rsidRPr="00A738B9" w:rsidRDefault="00A738B9" w:rsidP="00A738B9">
      <w:pPr>
        <w:rPr>
          <w:b/>
          <w:lang w:val="es-CO"/>
        </w:rPr>
      </w:pPr>
      <w:r w:rsidRPr="00A738B9">
        <w:rPr>
          <w:b/>
          <w:lang w:val="es-CO"/>
        </w:rPr>
        <w:t xml:space="preserve">             Documentación del vehículo:</w:t>
      </w:r>
    </w:p>
    <w:p w14:paraId="672A7F26" w14:textId="77777777" w:rsidR="00A738B9" w:rsidRPr="00A738B9" w:rsidRDefault="00A738B9" w:rsidP="00A738B9">
      <w:pPr>
        <w:numPr>
          <w:ilvl w:val="0"/>
          <w:numId w:val="31"/>
        </w:numPr>
        <w:rPr>
          <w:lang w:val="es-CO"/>
        </w:rPr>
      </w:pPr>
      <w:r w:rsidRPr="00A738B9">
        <w:rPr>
          <w:lang w:val="es-CO"/>
        </w:rPr>
        <w:t>Validación del seguro del vehículo</w:t>
      </w:r>
    </w:p>
    <w:p w14:paraId="645CB636" w14:textId="77777777" w:rsidR="00A738B9" w:rsidRPr="00A738B9" w:rsidRDefault="00A738B9" w:rsidP="00A738B9">
      <w:pPr>
        <w:rPr>
          <w:lang w:val="es-CO"/>
        </w:rPr>
      </w:pPr>
      <w:r w:rsidRPr="00A738B9">
        <w:rPr>
          <w:lang w:val="es-CO"/>
        </w:rPr>
        <w:t xml:space="preserve">Notificaciones a los usuarios si el parqueadero </w:t>
      </w:r>
      <w:proofErr w:type="spellStart"/>
      <w:r w:rsidRPr="00A738B9">
        <w:rPr>
          <w:lang w:val="es-CO"/>
        </w:rPr>
        <w:t>esta</w:t>
      </w:r>
      <w:proofErr w:type="spellEnd"/>
      <w:r w:rsidRPr="00A738B9">
        <w:rPr>
          <w:lang w:val="es-CO"/>
        </w:rPr>
        <w:t xml:space="preserve"> lleno revisarlo por tipo de vehículo. </w:t>
      </w:r>
    </w:p>
    <w:p w14:paraId="53C7148D" w14:textId="77777777" w:rsidR="00A738B9" w:rsidRPr="00A738B9" w:rsidRDefault="00A738B9" w:rsidP="00A738B9">
      <w:pPr>
        <w:rPr>
          <w:lang w:val="es-CO"/>
        </w:rPr>
      </w:pPr>
      <w:r w:rsidRPr="00A738B9">
        <w:rPr>
          <w:lang w:val="es-CO"/>
        </w:rPr>
        <w:t>Generación de facturas de acuerdo a las entradas y salidas del uso del parqueadero.</w:t>
      </w:r>
    </w:p>
    <w:p w14:paraId="176C4462" w14:textId="77777777" w:rsidR="00A738B9" w:rsidRPr="00A738B9" w:rsidRDefault="00A738B9" w:rsidP="00A738B9">
      <w:pPr>
        <w:numPr>
          <w:ilvl w:val="0"/>
          <w:numId w:val="21"/>
        </w:numPr>
        <w:rPr>
          <w:b/>
          <w:lang w:val="es-CO"/>
        </w:rPr>
      </w:pPr>
      <w:r w:rsidRPr="00A738B9">
        <w:rPr>
          <w:lang w:val="es-CO"/>
        </w:rPr>
        <w:t>¿Cómo espera usted qué el software deba asignar los espacios de estacionamiento basado en la fecha seleccionada, hora seleccionada y el tipo de vehículo del cliente?</w:t>
      </w:r>
    </w:p>
    <w:p w14:paraId="2F88314E" w14:textId="77777777" w:rsidR="00A738B9" w:rsidRPr="00A738B9" w:rsidRDefault="00A738B9" w:rsidP="00A738B9">
      <w:pPr>
        <w:rPr>
          <w:b/>
          <w:lang w:val="es-CO"/>
        </w:rPr>
      </w:pPr>
      <w:r w:rsidRPr="00A738B9">
        <w:rPr>
          <w:b/>
          <w:lang w:val="es-CO"/>
        </w:rPr>
        <w:t>Depende del tipo de vehículo</w:t>
      </w:r>
    </w:p>
    <w:p w14:paraId="16D83EAD" w14:textId="77777777" w:rsidR="00A738B9" w:rsidRPr="00A738B9" w:rsidRDefault="00A738B9" w:rsidP="00A738B9">
      <w:pPr>
        <w:numPr>
          <w:ilvl w:val="0"/>
          <w:numId w:val="21"/>
        </w:numPr>
        <w:rPr>
          <w:b/>
          <w:bCs/>
          <w:lang w:val="es-CO"/>
        </w:rPr>
      </w:pPr>
      <w:r w:rsidRPr="00A738B9">
        <w:rPr>
          <w:lang w:val="es-CO"/>
        </w:rPr>
        <w:t>¿Qué información sobre la disponibilidad de plazas libres le gustaría que se muestre en el software?</w:t>
      </w:r>
    </w:p>
    <w:p w14:paraId="00E93550" w14:textId="049BF46C" w:rsidR="00A738B9" w:rsidRPr="00A738B9" w:rsidRDefault="00A738B9" w:rsidP="00A738B9">
      <w:pPr>
        <w:rPr>
          <w:b/>
          <w:bCs/>
          <w:lang w:val="es-CO"/>
        </w:rPr>
      </w:pPr>
      <w:r w:rsidRPr="00A738B9">
        <w:rPr>
          <w:b/>
          <w:bCs/>
          <w:lang w:val="es-CO"/>
        </w:rPr>
        <w:t xml:space="preserve">El marco de todo el parqueadero pero que de acuerdo al tipo de vehículo así le muestre   cuales puede visualizar es decir se debe definir </w:t>
      </w:r>
      <w:r w:rsidR="0002762A" w:rsidRPr="00A738B9">
        <w:rPr>
          <w:b/>
          <w:bCs/>
          <w:lang w:val="es-CO"/>
        </w:rPr>
        <w:t>cuáles</w:t>
      </w:r>
      <w:r w:rsidRPr="00A738B9">
        <w:rPr>
          <w:b/>
          <w:bCs/>
          <w:lang w:val="es-CO"/>
        </w:rPr>
        <w:t xml:space="preserve"> son los parqueaderos ideales de acuerdo al vehículo.</w:t>
      </w:r>
    </w:p>
    <w:p w14:paraId="0DAEF5F6" w14:textId="77777777" w:rsidR="00A738B9" w:rsidRPr="00A738B9" w:rsidRDefault="00A738B9" w:rsidP="00A738B9">
      <w:pPr>
        <w:numPr>
          <w:ilvl w:val="0"/>
          <w:numId w:val="21"/>
        </w:numPr>
        <w:rPr>
          <w:lang w:val="es-CO"/>
        </w:rPr>
      </w:pPr>
      <w:r w:rsidRPr="00A738B9">
        <w:rPr>
          <w:lang w:val="es-CO"/>
        </w:rPr>
        <w:t>¿Qué datos precisa registrar sobre el tiempo de entrada y salida de los vehículos?</w:t>
      </w:r>
    </w:p>
    <w:p w14:paraId="0C1EA52E" w14:textId="77777777" w:rsidR="00A738B9" w:rsidRPr="00A738B9" w:rsidRDefault="00A738B9" w:rsidP="00A738B9">
      <w:pPr>
        <w:rPr>
          <w:lang w:val="es-CO"/>
        </w:rPr>
      </w:pPr>
    </w:p>
    <w:p w14:paraId="0EB38748" w14:textId="77777777" w:rsidR="00A738B9" w:rsidRPr="00A738B9" w:rsidRDefault="00A738B9" w:rsidP="00A738B9">
      <w:pPr>
        <w:numPr>
          <w:ilvl w:val="0"/>
          <w:numId w:val="32"/>
        </w:numPr>
      </w:pPr>
      <w:r w:rsidRPr="00A738B9">
        <w:rPr>
          <w:lang w:val="es-CO"/>
        </w:rPr>
        <w:tab/>
      </w:r>
      <w:r w:rsidRPr="00A738B9">
        <w:rPr>
          <w:b/>
          <w:bCs/>
        </w:rPr>
        <w:t>Placa del vehículo:</w:t>
      </w:r>
      <w:r w:rsidRPr="00A738B9">
        <w:t xml:space="preserve"> Esencial para identificar cada vehículo de manera única.</w:t>
      </w:r>
    </w:p>
    <w:p w14:paraId="18597B69" w14:textId="77777777" w:rsidR="00A738B9" w:rsidRPr="00A738B9" w:rsidRDefault="00A738B9" w:rsidP="00A738B9">
      <w:pPr>
        <w:numPr>
          <w:ilvl w:val="0"/>
          <w:numId w:val="32"/>
        </w:numPr>
      </w:pPr>
      <w:r w:rsidRPr="00A738B9">
        <w:rPr>
          <w:b/>
          <w:bCs/>
        </w:rPr>
        <w:t>Tipo de vehículo:</w:t>
      </w:r>
      <w:r w:rsidRPr="00A738B9">
        <w:t xml:space="preserve"> Puede ser útil para distinguir entre automóviles, motocicletas, camiones, etc.</w:t>
      </w:r>
    </w:p>
    <w:p w14:paraId="3BE0275A" w14:textId="77777777" w:rsidR="00A738B9" w:rsidRPr="00A738B9" w:rsidRDefault="00A738B9" w:rsidP="00A738B9">
      <w:pPr>
        <w:numPr>
          <w:ilvl w:val="0"/>
          <w:numId w:val="32"/>
        </w:numPr>
      </w:pPr>
      <w:r w:rsidRPr="00A738B9">
        <w:rPr>
          <w:b/>
          <w:bCs/>
        </w:rPr>
        <w:t>Hora de entrada:</w:t>
      </w:r>
      <w:r w:rsidRPr="00A738B9">
        <w:t xml:space="preserve"> Registra la hora exacta en que un vehículo ingresa al parqueadero.</w:t>
      </w:r>
    </w:p>
    <w:p w14:paraId="21526C5F" w14:textId="77777777" w:rsidR="00A738B9" w:rsidRPr="00A738B9" w:rsidRDefault="00A738B9" w:rsidP="00A738B9">
      <w:pPr>
        <w:numPr>
          <w:ilvl w:val="0"/>
          <w:numId w:val="32"/>
        </w:numPr>
      </w:pPr>
      <w:r w:rsidRPr="00A738B9">
        <w:rPr>
          <w:b/>
          <w:bCs/>
        </w:rPr>
        <w:t>Hora de salida:</w:t>
      </w:r>
      <w:r w:rsidRPr="00A738B9">
        <w:t xml:space="preserve"> Registra la hora exacta en que un vehículo sale del parqueadero.</w:t>
      </w:r>
    </w:p>
    <w:p w14:paraId="72142B03" w14:textId="77777777" w:rsidR="00A738B9" w:rsidRPr="00A738B9" w:rsidRDefault="00A738B9" w:rsidP="00A738B9">
      <w:pPr>
        <w:numPr>
          <w:ilvl w:val="0"/>
          <w:numId w:val="32"/>
        </w:numPr>
      </w:pPr>
      <w:r w:rsidRPr="00A738B9">
        <w:rPr>
          <w:b/>
          <w:bCs/>
        </w:rPr>
        <w:lastRenderedPageBreak/>
        <w:t>Tiempo de permanencia:</w:t>
      </w:r>
      <w:r w:rsidRPr="00A738B9">
        <w:t xml:space="preserve"> Calculado restando la hora de salida menos la hora de entrada, esto te da el tiempo total que el vehículo pasó en el parqueadero.</w:t>
      </w:r>
    </w:p>
    <w:p w14:paraId="0AC2FC44" w14:textId="77777777" w:rsidR="00A738B9" w:rsidRPr="00A738B9" w:rsidRDefault="00A738B9" w:rsidP="00A738B9">
      <w:pPr>
        <w:numPr>
          <w:ilvl w:val="0"/>
          <w:numId w:val="32"/>
        </w:numPr>
      </w:pPr>
      <w:r w:rsidRPr="00A738B9">
        <w:rPr>
          <w:b/>
          <w:bCs/>
        </w:rPr>
        <w:t>Costo:</w:t>
      </w:r>
      <w:r w:rsidRPr="00A738B9">
        <w:t xml:space="preserve"> Si el parqueadero cobra una tarifa por el tiempo de estacionamiento, este dato será crucial para calcular el costo total para el cliente.</w:t>
      </w:r>
    </w:p>
    <w:p w14:paraId="75547F03" w14:textId="77777777" w:rsidR="00A738B9" w:rsidRPr="00A738B9" w:rsidRDefault="00A738B9" w:rsidP="00A738B9">
      <w:pPr>
        <w:numPr>
          <w:ilvl w:val="0"/>
          <w:numId w:val="32"/>
        </w:numPr>
      </w:pPr>
      <w:r w:rsidRPr="00A738B9">
        <w:rPr>
          <w:b/>
          <w:bCs/>
        </w:rPr>
        <w:t>Estado del vehículo:</w:t>
      </w:r>
      <w:r w:rsidRPr="00A738B9">
        <w:t xml:space="preserve"> Algunos parqueaderos también pueden querer registrar si el vehículo está dañado o en condiciones especiales al momento de entrar o salir.</w:t>
      </w:r>
    </w:p>
    <w:p w14:paraId="45998CC7" w14:textId="77777777" w:rsidR="00A738B9" w:rsidRPr="00A738B9" w:rsidRDefault="00A738B9" w:rsidP="00A738B9">
      <w:pPr>
        <w:numPr>
          <w:ilvl w:val="0"/>
          <w:numId w:val="32"/>
        </w:numPr>
      </w:pPr>
      <w:r w:rsidRPr="00A738B9">
        <w:rPr>
          <w:b/>
          <w:bCs/>
        </w:rPr>
        <w:t>Información del cliente:</w:t>
      </w:r>
      <w:r w:rsidRPr="00A738B9">
        <w:t xml:space="preserve"> Si el parqueadero es parte de una empresa más grande, puede ser útil registrar información del cliente, como nombre, número de teléfono o dirección de correo electrónico para contactarlos si es necesario.</w:t>
      </w:r>
    </w:p>
    <w:p w14:paraId="2EBA7D58" w14:textId="77777777" w:rsidR="00A738B9" w:rsidRPr="00A738B9" w:rsidRDefault="00A738B9" w:rsidP="00A738B9">
      <w:pPr>
        <w:numPr>
          <w:ilvl w:val="0"/>
          <w:numId w:val="32"/>
        </w:numPr>
      </w:pPr>
      <w:r w:rsidRPr="00A738B9">
        <w:rPr>
          <w:b/>
          <w:bCs/>
        </w:rPr>
        <w:t>Número de espacio de estacionamiento:</w:t>
      </w:r>
      <w:r w:rsidRPr="00A738B9">
        <w:t xml:space="preserve"> Si tu parqueadero tiene espacios numerados, puedes registrar en qué espacio estacionó cada vehículo.</w:t>
      </w:r>
    </w:p>
    <w:p w14:paraId="436764A5" w14:textId="77777777" w:rsidR="00A738B9" w:rsidRPr="00A738B9" w:rsidRDefault="00A738B9" w:rsidP="00A738B9">
      <w:pPr>
        <w:numPr>
          <w:ilvl w:val="0"/>
          <w:numId w:val="32"/>
        </w:numPr>
      </w:pPr>
      <w:r w:rsidRPr="00A738B9">
        <w:rPr>
          <w:b/>
          <w:bCs/>
        </w:rPr>
        <w:t>Forma de pago:</w:t>
      </w:r>
      <w:r w:rsidRPr="00A738B9">
        <w:t xml:space="preserve"> Si el pago se realiza en efectivo, tarjeta de crédito o cualquier otro método, puedes registrar esta información para fines contables.</w:t>
      </w:r>
    </w:p>
    <w:p w14:paraId="708CF950" w14:textId="77777777" w:rsidR="00A738B9" w:rsidRPr="00A738B9" w:rsidRDefault="00A738B9" w:rsidP="00A738B9">
      <w:pPr>
        <w:rPr>
          <w:lang w:val="es-CO"/>
        </w:rPr>
      </w:pPr>
    </w:p>
    <w:p w14:paraId="6B455710" w14:textId="77777777" w:rsidR="00A738B9" w:rsidRPr="00A738B9" w:rsidRDefault="00A738B9" w:rsidP="00A738B9">
      <w:pPr>
        <w:rPr>
          <w:lang w:val="es-CO"/>
        </w:rPr>
      </w:pPr>
    </w:p>
    <w:p w14:paraId="5E29FB52" w14:textId="77777777" w:rsidR="00A738B9" w:rsidRPr="00A738B9" w:rsidRDefault="00A738B9" w:rsidP="00A738B9">
      <w:pPr>
        <w:numPr>
          <w:ilvl w:val="0"/>
          <w:numId w:val="21"/>
        </w:numPr>
        <w:rPr>
          <w:lang w:val="es-CO"/>
        </w:rPr>
      </w:pPr>
      <w:r w:rsidRPr="00A738B9">
        <w:rPr>
          <w:lang w:val="es-CO"/>
        </w:rPr>
        <w:t>¿Cómo visualiza el proceso de reserva en línea de los cubículos de estacionamiento?</w:t>
      </w:r>
    </w:p>
    <w:p w14:paraId="0B9B5208" w14:textId="77777777" w:rsidR="00A738B9" w:rsidRPr="00A738B9" w:rsidRDefault="00A738B9" w:rsidP="00A738B9">
      <w:pPr>
        <w:rPr>
          <w:b/>
          <w:bCs/>
          <w:lang w:val="es-CO"/>
        </w:rPr>
      </w:pPr>
      <w:r w:rsidRPr="00A738B9">
        <w:rPr>
          <w:b/>
          <w:bCs/>
          <w:lang w:val="es-CO"/>
        </w:rPr>
        <w:t>Diseño intuitivo y fácil de navegar:</w:t>
      </w:r>
    </w:p>
    <w:p w14:paraId="60A6BD31" w14:textId="77777777" w:rsidR="00A738B9" w:rsidRPr="00A738B9" w:rsidRDefault="00A738B9" w:rsidP="00A738B9">
      <w:pPr>
        <w:numPr>
          <w:ilvl w:val="0"/>
          <w:numId w:val="37"/>
        </w:numPr>
        <w:rPr>
          <w:lang w:val="es-CO"/>
        </w:rPr>
      </w:pPr>
      <w:r w:rsidRPr="00A738B9">
        <w:rPr>
          <w:lang w:val="es-CO"/>
        </w:rPr>
        <w:t>Utiliza un diseño limpio y simple que guíe al usuario a través del proceso de reserva de manera clara.</w:t>
      </w:r>
    </w:p>
    <w:p w14:paraId="77B4FB28" w14:textId="77777777" w:rsidR="00A738B9" w:rsidRPr="00A738B9" w:rsidRDefault="00A738B9" w:rsidP="00A738B9">
      <w:pPr>
        <w:numPr>
          <w:ilvl w:val="0"/>
          <w:numId w:val="37"/>
        </w:numPr>
        <w:rPr>
          <w:lang w:val="es-CO"/>
        </w:rPr>
      </w:pPr>
      <w:r w:rsidRPr="00A738B9">
        <w:rPr>
          <w:lang w:val="es-CO"/>
        </w:rPr>
        <w:t>Mantén los formularios de reserva breves y concisos, solicitando solo la información necesaria para completar la reserva.</w:t>
      </w:r>
    </w:p>
    <w:p w14:paraId="75141F1F" w14:textId="77777777" w:rsidR="00A738B9" w:rsidRPr="00A738B9" w:rsidRDefault="00A738B9" w:rsidP="00A738B9">
      <w:pPr>
        <w:rPr>
          <w:b/>
          <w:bCs/>
          <w:lang w:val="es-CO"/>
        </w:rPr>
      </w:pPr>
      <w:r w:rsidRPr="00A738B9">
        <w:rPr>
          <w:b/>
          <w:bCs/>
          <w:lang w:val="es-CO"/>
        </w:rPr>
        <w:t>Calendario de disponibilidad en tiempo real:</w:t>
      </w:r>
    </w:p>
    <w:p w14:paraId="1FFAD031" w14:textId="77777777" w:rsidR="00A738B9" w:rsidRPr="00A738B9" w:rsidRDefault="00A738B9" w:rsidP="00A738B9">
      <w:pPr>
        <w:numPr>
          <w:ilvl w:val="0"/>
          <w:numId w:val="36"/>
        </w:numPr>
        <w:rPr>
          <w:lang w:val="es-CO"/>
        </w:rPr>
      </w:pPr>
      <w:r w:rsidRPr="00A738B9">
        <w:rPr>
          <w:lang w:val="es-CO"/>
        </w:rPr>
        <w:t>Muestra un calendario con la disponibilidad en tiempo real de los espacios de estacionamiento.</w:t>
      </w:r>
    </w:p>
    <w:p w14:paraId="741198E0" w14:textId="77777777" w:rsidR="00A738B9" w:rsidRPr="00A738B9" w:rsidRDefault="00A738B9" w:rsidP="00A738B9">
      <w:pPr>
        <w:numPr>
          <w:ilvl w:val="0"/>
          <w:numId w:val="36"/>
        </w:numPr>
        <w:rPr>
          <w:lang w:val="es-CO"/>
        </w:rPr>
      </w:pPr>
      <w:r w:rsidRPr="00A738B9">
        <w:rPr>
          <w:lang w:val="es-CO"/>
        </w:rPr>
        <w:lastRenderedPageBreak/>
        <w:t>Permite a los usuarios seleccionar la fecha y hora de entrada y salida, y muestra automáticamente los espacios disponibles para ese período.</w:t>
      </w:r>
    </w:p>
    <w:p w14:paraId="6222C89A" w14:textId="77777777" w:rsidR="00A738B9" w:rsidRPr="00A738B9" w:rsidRDefault="00A738B9" w:rsidP="00A738B9">
      <w:pPr>
        <w:rPr>
          <w:b/>
          <w:bCs/>
          <w:lang w:val="es-CO"/>
        </w:rPr>
      </w:pPr>
      <w:r w:rsidRPr="00A738B9">
        <w:rPr>
          <w:b/>
          <w:bCs/>
          <w:lang w:val="es-CO"/>
        </w:rPr>
        <w:t>Visualización de tarifas y opciones:</w:t>
      </w:r>
    </w:p>
    <w:p w14:paraId="6B76A644" w14:textId="77777777" w:rsidR="00A738B9" w:rsidRPr="00A738B9" w:rsidRDefault="00A738B9" w:rsidP="00A738B9">
      <w:pPr>
        <w:numPr>
          <w:ilvl w:val="0"/>
          <w:numId w:val="35"/>
        </w:numPr>
        <w:rPr>
          <w:lang w:val="es-CO"/>
        </w:rPr>
      </w:pPr>
      <w:r w:rsidRPr="00A738B9">
        <w:rPr>
          <w:lang w:val="es-CO"/>
        </w:rPr>
        <w:t>Muestra claramente las tarifas de estacionamiento y cualquier opción adicional, como estacionamiento cubierto o servicios de lavado de autos.</w:t>
      </w:r>
    </w:p>
    <w:p w14:paraId="41D5753D" w14:textId="77777777" w:rsidR="00A738B9" w:rsidRPr="00A738B9" w:rsidRDefault="00A738B9" w:rsidP="00A738B9">
      <w:pPr>
        <w:numPr>
          <w:ilvl w:val="0"/>
          <w:numId w:val="35"/>
        </w:numPr>
        <w:rPr>
          <w:lang w:val="es-CO"/>
        </w:rPr>
      </w:pPr>
      <w:r w:rsidRPr="00A738B9">
        <w:rPr>
          <w:lang w:val="es-CO"/>
        </w:rPr>
        <w:t>Proporciona herramientas para que los usuarios puedan comparar diferentes opciones y tomar decisiones informadas.</w:t>
      </w:r>
    </w:p>
    <w:p w14:paraId="34FF8CC9" w14:textId="77777777" w:rsidR="00A738B9" w:rsidRPr="00A738B9" w:rsidRDefault="00A738B9" w:rsidP="00A738B9">
      <w:pPr>
        <w:rPr>
          <w:lang w:val="es-CO"/>
        </w:rPr>
      </w:pPr>
    </w:p>
    <w:p w14:paraId="4AC8DCE0" w14:textId="77777777" w:rsidR="00A738B9" w:rsidRPr="00A738B9" w:rsidRDefault="00A738B9" w:rsidP="00A738B9">
      <w:pPr>
        <w:rPr>
          <w:b/>
          <w:bCs/>
          <w:lang w:val="es-CO"/>
        </w:rPr>
      </w:pPr>
      <w:r w:rsidRPr="00A738B9">
        <w:rPr>
          <w:b/>
          <w:bCs/>
          <w:lang w:val="es-CO"/>
        </w:rPr>
        <w:t>Proceso de reserva paso a paso:</w:t>
      </w:r>
    </w:p>
    <w:p w14:paraId="16CE5FC2" w14:textId="77777777" w:rsidR="00A738B9" w:rsidRPr="00A738B9" w:rsidRDefault="00A738B9" w:rsidP="00A738B9">
      <w:pPr>
        <w:numPr>
          <w:ilvl w:val="0"/>
          <w:numId w:val="34"/>
        </w:numPr>
        <w:rPr>
          <w:lang w:val="es-CO"/>
        </w:rPr>
      </w:pPr>
      <w:r w:rsidRPr="00A738B9">
        <w:rPr>
          <w:lang w:val="es-CO"/>
        </w:rPr>
        <w:t>Divide el proceso de reserva en pasos simples y claros, guiando al usuario a través de cada etapa.</w:t>
      </w:r>
    </w:p>
    <w:p w14:paraId="063C5BEA" w14:textId="77777777" w:rsidR="00A738B9" w:rsidRPr="00A738B9" w:rsidRDefault="00A738B9" w:rsidP="00A738B9">
      <w:pPr>
        <w:rPr>
          <w:b/>
          <w:bCs/>
          <w:lang w:val="es-CO"/>
        </w:rPr>
      </w:pPr>
    </w:p>
    <w:p w14:paraId="549EC998" w14:textId="77777777" w:rsidR="00A738B9" w:rsidRPr="00A738B9" w:rsidRDefault="00A738B9" w:rsidP="00A738B9">
      <w:pPr>
        <w:rPr>
          <w:b/>
          <w:bCs/>
          <w:lang w:val="es-CO"/>
        </w:rPr>
      </w:pPr>
      <w:r w:rsidRPr="00A738B9">
        <w:rPr>
          <w:b/>
          <w:bCs/>
          <w:lang w:val="es-CO"/>
        </w:rPr>
        <w:t>Facilidad para realizar cambios o cancelaciones:</w:t>
      </w:r>
    </w:p>
    <w:p w14:paraId="6AA89ECA" w14:textId="77777777" w:rsidR="00A738B9" w:rsidRPr="00A738B9" w:rsidRDefault="00A738B9" w:rsidP="00A738B9">
      <w:pPr>
        <w:numPr>
          <w:ilvl w:val="0"/>
          <w:numId w:val="33"/>
        </w:numPr>
        <w:rPr>
          <w:lang w:val="es-CO"/>
        </w:rPr>
      </w:pPr>
      <w:r w:rsidRPr="00A738B9">
        <w:rPr>
          <w:lang w:val="es-CO"/>
        </w:rPr>
        <w:t>Permite a los usuarios realizar cambios en sus reservas fácilmente, como ajustar la hora de llegada o salida.</w:t>
      </w:r>
    </w:p>
    <w:p w14:paraId="61E08BAA" w14:textId="77777777" w:rsidR="00A738B9" w:rsidRPr="00A738B9" w:rsidRDefault="00A738B9" w:rsidP="00A738B9">
      <w:pPr>
        <w:numPr>
          <w:ilvl w:val="0"/>
          <w:numId w:val="33"/>
        </w:numPr>
        <w:rPr>
          <w:lang w:val="es-CO"/>
        </w:rPr>
      </w:pPr>
      <w:r w:rsidRPr="00A738B9">
        <w:rPr>
          <w:lang w:val="es-CO"/>
        </w:rPr>
        <w:t>Ofrece opciones claras para cancelar una reserva si es necesario, con políticas de cancelación transparentes.</w:t>
      </w:r>
    </w:p>
    <w:p w14:paraId="7E5AE241" w14:textId="77777777" w:rsidR="00A738B9" w:rsidRPr="00A738B9" w:rsidRDefault="00A738B9" w:rsidP="00A738B9">
      <w:pPr>
        <w:rPr>
          <w:lang w:val="es-CO"/>
        </w:rPr>
      </w:pPr>
    </w:p>
    <w:p w14:paraId="7FA6CE39" w14:textId="77777777" w:rsidR="00A738B9" w:rsidRPr="00A738B9" w:rsidRDefault="00A738B9" w:rsidP="00A738B9">
      <w:pPr>
        <w:rPr>
          <w:b/>
          <w:bCs/>
          <w:lang w:val="es-CO"/>
        </w:rPr>
      </w:pPr>
      <w:r w:rsidRPr="00A738B9">
        <w:rPr>
          <w:b/>
          <w:bCs/>
          <w:lang w:val="es-CO"/>
        </w:rPr>
        <w:t>Confirmación y recordatorios:</w:t>
      </w:r>
    </w:p>
    <w:p w14:paraId="3D424F3A" w14:textId="77777777" w:rsidR="00A738B9" w:rsidRPr="00A738B9" w:rsidRDefault="00A738B9" w:rsidP="00A738B9">
      <w:pPr>
        <w:numPr>
          <w:ilvl w:val="0"/>
          <w:numId w:val="38"/>
        </w:numPr>
        <w:rPr>
          <w:lang w:val="es-CO"/>
        </w:rPr>
      </w:pPr>
      <w:r w:rsidRPr="00A738B9">
        <w:rPr>
          <w:lang w:val="es-CO"/>
        </w:rPr>
        <w:t>Envía confirmaciones de reserva por correo electrónico o mensajes de texto para que los usuarios tengan un registro de su reserva.</w:t>
      </w:r>
    </w:p>
    <w:p w14:paraId="33E63AEA" w14:textId="77777777" w:rsidR="00A738B9" w:rsidRPr="00A738B9" w:rsidRDefault="00A738B9" w:rsidP="00A738B9">
      <w:pPr>
        <w:numPr>
          <w:ilvl w:val="0"/>
          <w:numId w:val="38"/>
        </w:numPr>
        <w:rPr>
          <w:lang w:val="es-CO"/>
        </w:rPr>
      </w:pPr>
      <w:r w:rsidRPr="00A738B9">
        <w:rPr>
          <w:lang w:val="es-CO"/>
        </w:rPr>
        <w:t>Envía recordatorios automáticos antes de la hora de llegada programada para ayudar a los usuarios a recordar su reserva.</w:t>
      </w:r>
    </w:p>
    <w:p w14:paraId="226EEA7E" w14:textId="77777777" w:rsidR="00A738B9" w:rsidRPr="00A738B9" w:rsidRDefault="00A738B9" w:rsidP="00A738B9">
      <w:pPr>
        <w:rPr>
          <w:lang w:val="es-CO"/>
        </w:rPr>
      </w:pPr>
    </w:p>
    <w:p w14:paraId="1426A231" w14:textId="77777777" w:rsidR="00A738B9" w:rsidRPr="00A738B9" w:rsidRDefault="00A738B9" w:rsidP="00A738B9">
      <w:pPr>
        <w:rPr>
          <w:b/>
          <w:bCs/>
          <w:lang w:val="es-CO"/>
        </w:rPr>
      </w:pPr>
      <w:r w:rsidRPr="00A738B9">
        <w:rPr>
          <w:b/>
          <w:bCs/>
          <w:lang w:val="es-CO"/>
        </w:rPr>
        <w:t>Solicita comentarios y mejora continua:</w:t>
      </w:r>
    </w:p>
    <w:p w14:paraId="2928F10B" w14:textId="77777777" w:rsidR="00A738B9" w:rsidRPr="00A738B9" w:rsidRDefault="00A738B9" w:rsidP="00A738B9">
      <w:pPr>
        <w:rPr>
          <w:lang w:val="es-CO"/>
        </w:rPr>
      </w:pPr>
    </w:p>
    <w:p w14:paraId="22B3F22A" w14:textId="77777777" w:rsidR="00A738B9" w:rsidRPr="00A738B9" w:rsidRDefault="00A738B9" w:rsidP="00A738B9">
      <w:pPr>
        <w:numPr>
          <w:ilvl w:val="0"/>
          <w:numId w:val="39"/>
        </w:numPr>
        <w:rPr>
          <w:lang w:val="es-CO"/>
        </w:rPr>
      </w:pPr>
      <w:r w:rsidRPr="00A738B9">
        <w:rPr>
          <w:lang w:val="es-CO"/>
        </w:rPr>
        <w:t>Pide a los usuarios que compartan sus comentarios sobre su experiencia de reserva para identificar áreas de mejora.</w:t>
      </w:r>
    </w:p>
    <w:p w14:paraId="6C5DED74" w14:textId="77777777" w:rsidR="00A738B9" w:rsidRPr="00A738B9" w:rsidRDefault="00A738B9" w:rsidP="00A738B9">
      <w:pPr>
        <w:numPr>
          <w:ilvl w:val="0"/>
          <w:numId w:val="39"/>
        </w:numPr>
        <w:rPr>
          <w:lang w:val="es-CO"/>
        </w:rPr>
      </w:pPr>
      <w:r w:rsidRPr="00A738B9">
        <w:rPr>
          <w:lang w:val="es-CO"/>
        </w:rPr>
        <w:t>Utiliza los comentarios de los usuarios para realizar mejoras continuas en el proceso de reserva y en la experiencia general del usuario.</w:t>
      </w:r>
    </w:p>
    <w:p w14:paraId="6A6B5DD2" w14:textId="77777777" w:rsidR="00A738B9" w:rsidRPr="00A738B9" w:rsidRDefault="00A738B9" w:rsidP="00A738B9">
      <w:pPr>
        <w:rPr>
          <w:lang w:val="es-CO"/>
        </w:rPr>
      </w:pPr>
    </w:p>
    <w:p w14:paraId="33FB23AC" w14:textId="77777777" w:rsidR="00A738B9" w:rsidRPr="00A738B9" w:rsidRDefault="00A738B9" w:rsidP="00A738B9">
      <w:pPr>
        <w:numPr>
          <w:ilvl w:val="0"/>
          <w:numId w:val="21"/>
        </w:numPr>
        <w:rPr>
          <w:lang w:val="es-CO"/>
        </w:rPr>
      </w:pPr>
      <w:r w:rsidRPr="00A738B9">
        <w:rPr>
          <w:lang w:val="es-CO"/>
        </w:rPr>
        <w:t>¿Qué desea visualizar en los informes que el software debe generar?</w:t>
      </w:r>
    </w:p>
    <w:p w14:paraId="449443EB" w14:textId="77777777" w:rsidR="00A738B9" w:rsidRPr="00A738B9" w:rsidRDefault="00A738B9" w:rsidP="00A738B9">
      <w:pPr>
        <w:numPr>
          <w:ilvl w:val="0"/>
          <w:numId w:val="21"/>
        </w:numPr>
        <w:rPr>
          <w:lang w:val="es-CO"/>
        </w:rPr>
      </w:pPr>
      <w:r w:rsidRPr="00A738B9">
        <w:rPr>
          <w:lang w:val="es-CO"/>
        </w:rPr>
        <w:t>Reportes: Reporte de historiales de los vehículos que me permita hacerlo por día, por semana y por mes</w:t>
      </w:r>
    </w:p>
    <w:p w14:paraId="06FE5E53" w14:textId="77777777" w:rsidR="00A738B9" w:rsidRPr="00A738B9" w:rsidRDefault="00A738B9" w:rsidP="00A738B9">
      <w:pPr>
        <w:numPr>
          <w:ilvl w:val="0"/>
          <w:numId w:val="21"/>
        </w:numPr>
        <w:rPr>
          <w:lang w:val="es-CO"/>
        </w:rPr>
      </w:pPr>
      <w:r w:rsidRPr="00A738B9">
        <w:rPr>
          <w:lang w:val="es-CO"/>
        </w:rPr>
        <w:t xml:space="preserve">Reporte ingresos diarios, semanales y mes.  </w:t>
      </w:r>
    </w:p>
    <w:p w14:paraId="6775425C" w14:textId="77777777" w:rsidR="00A738B9" w:rsidRPr="00A738B9" w:rsidRDefault="00A738B9" w:rsidP="00A738B9">
      <w:pPr>
        <w:numPr>
          <w:ilvl w:val="0"/>
          <w:numId w:val="21"/>
        </w:numPr>
        <w:rPr>
          <w:lang w:val="es-CO"/>
        </w:rPr>
      </w:pPr>
      <w:r w:rsidRPr="00A738B9">
        <w:rPr>
          <w:lang w:val="es-CO"/>
        </w:rPr>
        <w:t>Reporte ganancias por mes.</w:t>
      </w:r>
    </w:p>
    <w:p w14:paraId="187FA3B5" w14:textId="77777777" w:rsidR="00A738B9" w:rsidRPr="00A738B9" w:rsidRDefault="00A738B9" w:rsidP="00A738B9">
      <w:pPr>
        <w:numPr>
          <w:ilvl w:val="0"/>
          <w:numId w:val="21"/>
        </w:numPr>
        <w:rPr>
          <w:lang w:val="es-CO"/>
        </w:rPr>
      </w:pPr>
      <w:r w:rsidRPr="00A738B9">
        <w:rPr>
          <w:lang w:val="es-CO"/>
        </w:rPr>
        <w:t>Reporte de uso de servicios adicionales: lavado.</w:t>
      </w:r>
    </w:p>
    <w:p w14:paraId="73B819E3" w14:textId="77777777" w:rsidR="00A738B9" w:rsidRPr="00A738B9" w:rsidRDefault="00A738B9" w:rsidP="00A738B9">
      <w:pPr>
        <w:rPr>
          <w:lang w:val="es-CO"/>
        </w:rPr>
      </w:pPr>
    </w:p>
    <w:p w14:paraId="78C61013" w14:textId="77777777" w:rsidR="00A738B9" w:rsidRPr="00A738B9" w:rsidRDefault="00A738B9" w:rsidP="00A738B9">
      <w:pPr>
        <w:rPr>
          <w:i/>
          <w:iCs/>
          <w:lang w:val="es-CO"/>
        </w:rPr>
      </w:pPr>
      <w:r w:rsidRPr="00A738B9">
        <w:rPr>
          <w:b/>
          <w:bCs/>
          <w:i/>
          <w:iCs/>
          <w:lang w:val="es-CO"/>
        </w:rPr>
        <w:t>4.3. Requisitos No Funcionales</w:t>
      </w:r>
    </w:p>
    <w:p w14:paraId="6163976B" w14:textId="77777777" w:rsidR="00A738B9" w:rsidRPr="00A738B9" w:rsidRDefault="00A738B9" w:rsidP="00A738B9">
      <w:pPr>
        <w:numPr>
          <w:ilvl w:val="0"/>
          <w:numId w:val="22"/>
        </w:numPr>
        <w:rPr>
          <w:lang w:val="es-CO"/>
        </w:rPr>
      </w:pPr>
      <w:r w:rsidRPr="00A738B9">
        <w:rPr>
          <w:lang w:val="es-CO"/>
        </w:rPr>
        <w:t>¿Hay algún requisito específico en cuanto al rendimiento del software?</w:t>
      </w:r>
    </w:p>
    <w:p w14:paraId="44B4E114" w14:textId="77777777" w:rsidR="00A738B9" w:rsidRPr="00A738B9" w:rsidRDefault="00A738B9" w:rsidP="00A738B9">
      <w:pPr>
        <w:rPr>
          <w:b/>
          <w:bCs/>
          <w:lang w:val="es-CO"/>
        </w:rPr>
      </w:pPr>
      <w:r w:rsidRPr="00A738B9">
        <w:rPr>
          <w:b/>
          <w:bCs/>
          <w:lang w:val="es-CO"/>
        </w:rPr>
        <w:t>Rendimiento:</w:t>
      </w:r>
    </w:p>
    <w:p w14:paraId="6A2B83BF" w14:textId="77777777" w:rsidR="00A738B9" w:rsidRPr="00A738B9" w:rsidRDefault="00A738B9" w:rsidP="00A738B9">
      <w:pPr>
        <w:rPr>
          <w:lang w:val="es-CO"/>
        </w:rPr>
      </w:pPr>
      <w:r w:rsidRPr="00A738B9">
        <w:rPr>
          <w:lang w:val="es-CO"/>
        </w:rPr>
        <w:t>Tiempo de respuesta rápido para consultar la disponibilidad de espacios de estacionamiento.</w:t>
      </w:r>
    </w:p>
    <w:p w14:paraId="226A1B2B" w14:textId="77777777" w:rsidR="00A738B9" w:rsidRPr="00A738B9" w:rsidRDefault="00A738B9" w:rsidP="00A738B9">
      <w:pPr>
        <w:rPr>
          <w:lang w:val="es-CO"/>
        </w:rPr>
      </w:pPr>
      <w:r w:rsidRPr="00A738B9">
        <w:rPr>
          <w:lang w:val="es-CO"/>
        </w:rPr>
        <w:t>Capacidad para manejar un alto volumen de transacciones simultáneas durante las horas pico.</w:t>
      </w:r>
    </w:p>
    <w:p w14:paraId="5BA0FFDC" w14:textId="77777777" w:rsidR="00A738B9" w:rsidRPr="00A738B9" w:rsidRDefault="00A738B9" w:rsidP="00A738B9">
      <w:pPr>
        <w:rPr>
          <w:lang w:val="es-CO"/>
        </w:rPr>
      </w:pPr>
    </w:p>
    <w:p w14:paraId="4A848073" w14:textId="77777777" w:rsidR="00A738B9" w:rsidRPr="00A738B9" w:rsidRDefault="00A738B9" w:rsidP="00A738B9">
      <w:pPr>
        <w:rPr>
          <w:b/>
          <w:bCs/>
          <w:lang w:val="es-CO"/>
        </w:rPr>
      </w:pPr>
      <w:r w:rsidRPr="00A738B9">
        <w:rPr>
          <w:b/>
          <w:bCs/>
          <w:lang w:val="es-CO"/>
        </w:rPr>
        <w:t>Seguridad:</w:t>
      </w:r>
    </w:p>
    <w:p w14:paraId="58409A56" w14:textId="77777777" w:rsidR="00A738B9" w:rsidRPr="00A738B9" w:rsidRDefault="00A738B9" w:rsidP="00A738B9">
      <w:pPr>
        <w:numPr>
          <w:ilvl w:val="0"/>
          <w:numId w:val="40"/>
        </w:numPr>
        <w:rPr>
          <w:lang w:val="es-CO"/>
        </w:rPr>
      </w:pPr>
      <w:bookmarkStart w:id="0" w:name="_Hlk160056587"/>
      <w:r w:rsidRPr="00A738B9">
        <w:rPr>
          <w:lang w:val="es-CO"/>
        </w:rPr>
        <w:t>Cumplimiento de estándares de seguridad de datos para proteger la información personal de los usuarios.</w:t>
      </w:r>
    </w:p>
    <w:p w14:paraId="416DB7EC" w14:textId="77777777" w:rsidR="00A738B9" w:rsidRPr="00A738B9" w:rsidRDefault="00A738B9" w:rsidP="00A738B9">
      <w:pPr>
        <w:numPr>
          <w:ilvl w:val="0"/>
          <w:numId w:val="40"/>
        </w:numPr>
        <w:rPr>
          <w:lang w:val="es-CO"/>
        </w:rPr>
      </w:pPr>
      <w:r w:rsidRPr="00A738B9">
        <w:rPr>
          <w:lang w:val="es-CO"/>
        </w:rPr>
        <w:t>Autenticación segura de usuarios y acceso restringido a funciones administrativas.</w:t>
      </w:r>
    </w:p>
    <w:bookmarkEnd w:id="0"/>
    <w:p w14:paraId="2935BB0B" w14:textId="77777777" w:rsidR="00A738B9" w:rsidRPr="00A738B9" w:rsidRDefault="00A738B9" w:rsidP="00A738B9">
      <w:pPr>
        <w:rPr>
          <w:b/>
          <w:bCs/>
          <w:lang w:val="es-CO"/>
        </w:rPr>
      </w:pPr>
      <w:r w:rsidRPr="00A738B9">
        <w:rPr>
          <w:b/>
          <w:bCs/>
          <w:lang w:val="es-CO"/>
        </w:rPr>
        <w:lastRenderedPageBreak/>
        <w:t>Escalabilidad:</w:t>
      </w:r>
    </w:p>
    <w:p w14:paraId="0D555477" w14:textId="77777777" w:rsidR="00A738B9" w:rsidRPr="00A738B9" w:rsidRDefault="00A738B9" w:rsidP="00A738B9">
      <w:pPr>
        <w:numPr>
          <w:ilvl w:val="0"/>
          <w:numId w:val="41"/>
        </w:numPr>
        <w:rPr>
          <w:lang w:val="es-CO"/>
        </w:rPr>
      </w:pPr>
      <w:r w:rsidRPr="00A738B9">
        <w:rPr>
          <w:lang w:val="es-CO"/>
        </w:rPr>
        <w:t>Capacidad para aumentar la capacidad del sistema fácilmente a medida que el parqueadero crezca en tamaño o demanda.</w:t>
      </w:r>
    </w:p>
    <w:p w14:paraId="1D9606F0" w14:textId="77777777" w:rsidR="00A738B9" w:rsidRPr="00A738B9" w:rsidRDefault="00A738B9" w:rsidP="00A738B9">
      <w:pPr>
        <w:numPr>
          <w:ilvl w:val="0"/>
          <w:numId w:val="41"/>
        </w:numPr>
        <w:rPr>
          <w:lang w:val="es-CO"/>
        </w:rPr>
      </w:pPr>
      <w:r w:rsidRPr="00A738B9">
        <w:rPr>
          <w:lang w:val="es-CO"/>
        </w:rPr>
        <w:t>Diseño modular y flexible que permita agregar nuevas funcionalidades o integraciones sin afectar la estabilidad del sistema.</w:t>
      </w:r>
    </w:p>
    <w:p w14:paraId="1F94F763" w14:textId="77777777" w:rsidR="00A738B9" w:rsidRPr="00A738B9" w:rsidRDefault="00A738B9" w:rsidP="00A738B9">
      <w:pPr>
        <w:rPr>
          <w:lang w:val="es-CO"/>
        </w:rPr>
      </w:pPr>
    </w:p>
    <w:p w14:paraId="30E34E68" w14:textId="77777777" w:rsidR="00A738B9" w:rsidRPr="00A738B9" w:rsidRDefault="00A738B9" w:rsidP="00A738B9">
      <w:pPr>
        <w:rPr>
          <w:b/>
          <w:bCs/>
          <w:lang w:val="es-CO"/>
        </w:rPr>
      </w:pPr>
      <w:r w:rsidRPr="00A738B9">
        <w:rPr>
          <w:b/>
          <w:bCs/>
          <w:lang w:val="es-CO"/>
        </w:rPr>
        <w:t>Disponibilidad:</w:t>
      </w:r>
    </w:p>
    <w:p w14:paraId="1B43C386" w14:textId="77777777" w:rsidR="00A738B9" w:rsidRPr="00A738B9" w:rsidRDefault="00A738B9" w:rsidP="00A738B9">
      <w:pPr>
        <w:rPr>
          <w:lang w:val="es-CO"/>
        </w:rPr>
      </w:pPr>
    </w:p>
    <w:p w14:paraId="11B0BA0F" w14:textId="77777777" w:rsidR="00A738B9" w:rsidRPr="00A738B9" w:rsidRDefault="00A738B9" w:rsidP="00A738B9">
      <w:pPr>
        <w:numPr>
          <w:ilvl w:val="0"/>
          <w:numId w:val="42"/>
        </w:numPr>
        <w:rPr>
          <w:lang w:val="es-CO"/>
        </w:rPr>
      </w:pPr>
      <w:r w:rsidRPr="00A738B9">
        <w:rPr>
          <w:lang w:val="es-CO"/>
        </w:rPr>
        <w:t>Alta disponibilidad del sistema para garantizar que esté siempre disponible para su uso, especialmente durante las horas de mayor demanda.</w:t>
      </w:r>
    </w:p>
    <w:p w14:paraId="43DE84C6" w14:textId="77777777" w:rsidR="00A738B9" w:rsidRPr="00A738B9" w:rsidRDefault="00A738B9" w:rsidP="00A738B9">
      <w:pPr>
        <w:numPr>
          <w:ilvl w:val="0"/>
          <w:numId w:val="42"/>
        </w:numPr>
        <w:rPr>
          <w:lang w:val="es-CO"/>
        </w:rPr>
      </w:pPr>
      <w:r w:rsidRPr="00A738B9">
        <w:rPr>
          <w:lang w:val="es-CO"/>
        </w:rPr>
        <w:t>Plan de respaldo y recuperación de desastres para minimizar el tiempo de inactividad en caso de fallos o interrupciones.</w:t>
      </w:r>
    </w:p>
    <w:p w14:paraId="4A988A07" w14:textId="77777777" w:rsidR="00A738B9" w:rsidRPr="00A738B9" w:rsidRDefault="00A738B9" w:rsidP="00A738B9">
      <w:pPr>
        <w:rPr>
          <w:b/>
          <w:bCs/>
          <w:lang w:val="es-CO"/>
        </w:rPr>
      </w:pPr>
      <w:r w:rsidRPr="00A738B9">
        <w:rPr>
          <w:b/>
          <w:bCs/>
          <w:lang w:val="es-CO"/>
        </w:rPr>
        <w:t>Usabilidad:</w:t>
      </w:r>
    </w:p>
    <w:p w14:paraId="58F4102C" w14:textId="77777777" w:rsidR="00A738B9" w:rsidRPr="00A738B9" w:rsidRDefault="00A738B9" w:rsidP="00A738B9">
      <w:pPr>
        <w:numPr>
          <w:ilvl w:val="0"/>
          <w:numId w:val="43"/>
        </w:numPr>
        <w:rPr>
          <w:lang w:val="es-CO"/>
        </w:rPr>
      </w:pPr>
      <w:r w:rsidRPr="00A738B9">
        <w:rPr>
          <w:lang w:val="es-CO"/>
        </w:rPr>
        <w:t>Interfaz de usuario intuitiva y fácil de usar para facilitar la navegación y el uso del sistema por parte de los usuarios.</w:t>
      </w:r>
    </w:p>
    <w:p w14:paraId="261D5BD3" w14:textId="77777777" w:rsidR="00A738B9" w:rsidRPr="00A738B9" w:rsidRDefault="00A738B9" w:rsidP="00A738B9">
      <w:pPr>
        <w:rPr>
          <w:lang w:val="es-CO"/>
        </w:rPr>
      </w:pPr>
    </w:p>
    <w:p w14:paraId="4F588073" w14:textId="77777777" w:rsidR="00A738B9" w:rsidRPr="00A738B9" w:rsidRDefault="00A738B9" w:rsidP="00A738B9">
      <w:pPr>
        <w:rPr>
          <w:b/>
          <w:bCs/>
          <w:lang w:val="es-CO"/>
        </w:rPr>
      </w:pPr>
      <w:r w:rsidRPr="00A738B9">
        <w:rPr>
          <w:b/>
          <w:bCs/>
          <w:lang w:val="es-CO"/>
        </w:rPr>
        <w:t>Mantenibilidad:</w:t>
      </w:r>
    </w:p>
    <w:p w14:paraId="11448A9B" w14:textId="77777777" w:rsidR="00A738B9" w:rsidRPr="00A738B9" w:rsidRDefault="00A738B9" w:rsidP="00A738B9">
      <w:pPr>
        <w:rPr>
          <w:lang w:val="es-CO"/>
        </w:rPr>
      </w:pPr>
    </w:p>
    <w:p w14:paraId="0D861316" w14:textId="77777777" w:rsidR="00A738B9" w:rsidRPr="00A738B9" w:rsidRDefault="00A738B9" w:rsidP="00A738B9">
      <w:pPr>
        <w:numPr>
          <w:ilvl w:val="0"/>
          <w:numId w:val="43"/>
        </w:numPr>
        <w:rPr>
          <w:lang w:val="es-CO"/>
        </w:rPr>
      </w:pPr>
      <w:r w:rsidRPr="00A738B9">
        <w:rPr>
          <w:lang w:val="es-CO"/>
        </w:rPr>
        <w:t>Código limpio y bien documentado que facilite la comprensión y el mantenimiento por parte de los desarrolladores.</w:t>
      </w:r>
    </w:p>
    <w:p w14:paraId="6B96DE00" w14:textId="77777777" w:rsidR="00A738B9" w:rsidRPr="00A738B9" w:rsidRDefault="00A738B9" w:rsidP="00A738B9">
      <w:pPr>
        <w:rPr>
          <w:b/>
          <w:bCs/>
          <w:lang w:val="es-CO"/>
        </w:rPr>
      </w:pPr>
      <w:r w:rsidRPr="00A738B9">
        <w:rPr>
          <w:b/>
          <w:bCs/>
          <w:lang w:val="es-CO"/>
        </w:rPr>
        <w:t>Regulaciones y cumplimiento:</w:t>
      </w:r>
    </w:p>
    <w:p w14:paraId="15CF89E2" w14:textId="77777777" w:rsidR="00A738B9" w:rsidRPr="00A738B9" w:rsidRDefault="00A738B9" w:rsidP="00A738B9">
      <w:pPr>
        <w:rPr>
          <w:lang w:val="es-CO"/>
        </w:rPr>
      </w:pPr>
      <w:r w:rsidRPr="00A738B9">
        <w:rPr>
          <w:lang w:val="es-CO"/>
        </w:rPr>
        <w:t>Cumplimiento de las regulaciones y normativas locales relacionadas con la privacidad de datos, seguridad vial y accesibilidad para personas con discapacidad.</w:t>
      </w:r>
    </w:p>
    <w:p w14:paraId="55E95B86" w14:textId="77777777" w:rsidR="00A738B9" w:rsidRPr="00A738B9" w:rsidRDefault="00A738B9" w:rsidP="00A738B9">
      <w:pPr>
        <w:rPr>
          <w:lang w:val="es-CO"/>
        </w:rPr>
      </w:pPr>
    </w:p>
    <w:p w14:paraId="7468F4E6" w14:textId="77777777" w:rsidR="00A738B9" w:rsidRPr="00A738B9" w:rsidRDefault="00A738B9" w:rsidP="00A738B9">
      <w:pPr>
        <w:numPr>
          <w:ilvl w:val="0"/>
          <w:numId w:val="22"/>
        </w:numPr>
        <w:rPr>
          <w:lang w:val="es-CO"/>
        </w:rPr>
      </w:pPr>
      <w:r w:rsidRPr="00A738B9">
        <w:rPr>
          <w:lang w:val="es-CO"/>
        </w:rPr>
        <w:t>¿Existen restricciones de tiempo o presupuesto para este proyecto?</w:t>
      </w:r>
    </w:p>
    <w:p w14:paraId="798817DC" w14:textId="77777777" w:rsidR="00A738B9" w:rsidRPr="00A738B9" w:rsidRDefault="00A738B9" w:rsidP="00A738B9">
      <w:pPr>
        <w:rPr>
          <w:b/>
          <w:bCs/>
          <w:lang w:val="es-CO"/>
        </w:rPr>
      </w:pPr>
      <w:r w:rsidRPr="00A738B9">
        <w:rPr>
          <w:b/>
          <w:bCs/>
          <w:lang w:val="es-CO"/>
        </w:rPr>
        <w:lastRenderedPageBreak/>
        <w:t>En tiempo requiero que el proyecto se encuentre listo y completo al 02 de abril del 2024, el ideal es utilizar aplicaciones gratuitas dado que el presupuesto no es muy alto.</w:t>
      </w:r>
    </w:p>
    <w:p w14:paraId="750839F2" w14:textId="77777777" w:rsidR="00A738B9" w:rsidRPr="00A738B9" w:rsidRDefault="00A738B9" w:rsidP="00A738B9">
      <w:pPr>
        <w:numPr>
          <w:ilvl w:val="0"/>
          <w:numId w:val="22"/>
        </w:numPr>
        <w:rPr>
          <w:lang w:val="es-CO"/>
        </w:rPr>
      </w:pPr>
      <w:r w:rsidRPr="00A738B9">
        <w:rPr>
          <w:lang w:val="es-CO"/>
        </w:rPr>
        <w:t>¿Se requiere alguna consideración especial en cuanto a la seguridad de los datos del cliente y los demás usuarios del sistema?</w:t>
      </w:r>
    </w:p>
    <w:p w14:paraId="57A3EFD3" w14:textId="77777777" w:rsidR="00A738B9" w:rsidRPr="00A738B9" w:rsidRDefault="00A738B9" w:rsidP="00A738B9">
      <w:pPr>
        <w:rPr>
          <w:bCs/>
          <w:iCs/>
          <w:lang w:val="es-CO"/>
        </w:rPr>
      </w:pPr>
      <w:r w:rsidRPr="00A738B9">
        <w:rPr>
          <w:bCs/>
          <w:iCs/>
          <w:lang w:val="es-CO"/>
        </w:rPr>
        <w:t>Roles</w:t>
      </w:r>
    </w:p>
    <w:p w14:paraId="473455AE" w14:textId="77777777" w:rsidR="00A738B9" w:rsidRPr="00A738B9" w:rsidRDefault="00A738B9" w:rsidP="00A738B9">
      <w:pPr>
        <w:rPr>
          <w:i/>
          <w:iCs/>
          <w:lang w:val="es-CO"/>
        </w:rPr>
      </w:pPr>
      <w:r w:rsidRPr="00A738B9">
        <w:rPr>
          <w:b/>
          <w:bCs/>
          <w:i/>
          <w:iCs/>
          <w:lang w:val="es-CO"/>
        </w:rPr>
        <w:t>4.4. Usuarios y Acceso</w:t>
      </w:r>
    </w:p>
    <w:p w14:paraId="3DC7E0DB" w14:textId="77777777" w:rsidR="00A738B9" w:rsidRPr="00A738B9" w:rsidRDefault="00A738B9" w:rsidP="00A738B9">
      <w:pPr>
        <w:numPr>
          <w:ilvl w:val="0"/>
          <w:numId w:val="23"/>
        </w:numPr>
        <w:rPr>
          <w:lang w:val="es-CO"/>
        </w:rPr>
      </w:pPr>
      <w:r w:rsidRPr="00A738B9">
        <w:rPr>
          <w:lang w:val="es-CO"/>
        </w:rPr>
        <w:t>¿Quiénes serán los principales usuarios del software?</w:t>
      </w:r>
    </w:p>
    <w:p w14:paraId="380A19EF" w14:textId="77777777" w:rsidR="00A738B9" w:rsidRPr="00A738B9" w:rsidRDefault="00A738B9" w:rsidP="00A738B9">
      <w:pPr>
        <w:rPr>
          <w:b/>
          <w:bCs/>
          <w:lang w:val="es-CO"/>
        </w:rPr>
      </w:pPr>
      <w:r w:rsidRPr="00A738B9">
        <w:rPr>
          <w:b/>
          <w:bCs/>
          <w:lang w:val="es-CO"/>
        </w:rPr>
        <w:t>Administrador, cliente, colaborador</w:t>
      </w:r>
    </w:p>
    <w:p w14:paraId="7691C0A2" w14:textId="77777777" w:rsidR="00A738B9" w:rsidRPr="00A738B9" w:rsidRDefault="00A738B9" w:rsidP="00A738B9">
      <w:pPr>
        <w:numPr>
          <w:ilvl w:val="0"/>
          <w:numId w:val="23"/>
        </w:numPr>
        <w:rPr>
          <w:lang w:val="es-CO"/>
        </w:rPr>
      </w:pPr>
      <w:r w:rsidRPr="00A738B9">
        <w:rPr>
          <w:lang w:val="es-CO"/>
        </w:rPr>
        <w:t>¿Cómo espera que los usuarios interactúen con el sistema?</w:t>
      </w:r>
    </w:p>
    <w:p w14:paraId="50980CBF" w14:textId="77777777" w:rsidR="00A738B9" w:rsidRPr="00A738B9" w:rsidRDefault="00A738B9" w:rsidP="00A738B9">
      <w:pPr>
        <w:numPr>
          <w:ilvl w:val="0"/>
          <w:numId w:val="23"/>
        </w:numPr>
        <w:rPr>
          <w:b/>
          <w:bCs/>
          <w:lang w:val="es-CO"/>
        </w:rPr>
      </w:pPr>
      <w:r w:rsidRPr="00A738B9">
        <w:rPr>
          <w:b/>
          <w:bCs/>
          <w:lang w:val="es-CO"/>
        </w:rPr>
        <w:t>Reserva de espacios de estacionamiento</w:t>
      </w:r>
    </w:p>
    <w:p w14:paraId="742DEC00" w14:textId="77777777" w:rsidR="00A738B9" w:rsidRPr="00A738B9" w:rsidRDefault="00A738B9" w:rsidP="00A738B9">
      <w:pPr>
        <w:numPr>
          <w:ilvl w:val="0"/>
          <w:numId w:val="23"/>
        </w:numPr>
        <w:rPr>
          <w:b/>
          <w:bCs/>
          <w:lang w:val="es-CO"/>
        </w:rPr>
      </w:pPr>
      <w:r w:rsidRPr="00A738B9">
        <w:rPr>
          <w:b/>
          <w:bCs/>
          <w:lang w:val="es-CO"/>
        </w:rPr>
        <w:t>Visualización de disponibilidad de espacios</w:t>
      </w:r>
    </w:p>
    <w:p w14:paraId="20C3BC6E" w14:textId="77777777" w:rsidR="00A738B9" w:rsidRPr="00A738B9" w:rsidRDefault="00A738B9" w:rsidP="00A738B9">
      <w:pPr>
        <w:numPr>
          <w:ilvl w:val="0"/>
          <w:numId w:val="23"/>
        </w:numPr>
        <w:rPr>
          <w:b/>
          <w:bCs/>
          <w:lang w:val="es-CO"/>
        </w:rPr>
      </w:pPr>
      <w:r w:rsidRPr="00A738B9">
        <w:rPr>
          <w:b/>
          <w:bCs/>
          <w:lang w:val="es-CO"/>
        </w:rPr>
        <w:t>Recepción de notificaciones</w:t>
      </w:r>
    </w:p>
    <w:p w14:paraId="10208854" w14:textId="77777777" w:rsidR="00A738B9" w:rsidRPr="00A738B9" w:rsidRDefault="00A738B9" w:rsidP="00A738B9">
      <w:pPr>
        <w:numPr>
          <w:ilvl w:val="0"/>
          <w:numId w:val="23"/>
        </w:numPr>
        <w:rPr>
          <w:b/>
          <w:bCs/>
          <w:lang w:val="es-CO"/>
        </w:rPr>
      </w:pPr>
      <w:r w:rsidRPr="00A738B9">
        <w:rPr>
          <w:b/>
          <w:bCs/>
          <w:lang w:val="es-CO"/>
        </w:rPr>
        <w:t>Cancelaciones de las reservas</w:t>
      </w:r>
    </w:p>
    <w:p w14:paraId="4B1AB31D" w14:textId="77777777" w:rsidR="00A738B9" w:rsidRPr="00A738B9" w:rsidRDefault="00A738B9" w:rsidP="00A738B9">
      <w:pPr>
        <w:rPr>
          <w:lang w:val="es-CO"/>
        </w:rPr>
      </w:pPr>
    </w:p>
    <w:p w14:paraId="5A564D01" w14:textId="77777777" w:rsidR="00A738B9" w:rsidRPr="00A738B9" w:rsidRDefault="00A738B9" w:rsidP="00A738B9">
      <w:pPr>
        <w:numPr>
          <w:ilvl w:val="0"/>
          <w:numId w:val="23"/>
        </w:numPr>
        <w:rPr>
          <w:lang w:val="es-CO"/>
        </w:rPr>
      </w:pPr>
      <w:r w:rsidRPr="00A738B9">
        <w:rPr>
          <w:lang w:val="es-CO"/>
        </w:rPr>
        <w:t>¿Es necesario implementar algún tipo de autenticación de usuario para acceder al sistema</w:t>
      </w:r>
      <w:r w:rsidRPr="00A738B9">
        <w:rPr>
          <w:b/>
          <w:bCs/>
          <w:lang w:val="es-CO"/>
        </w:rPr>
        <w:t>? Autenticación mediante usuario - contraseña</w:t>
      </w:r>
    </w:p>
    <w:p w14:paraId="3BD507AA" w14:textId="77777777" w:rsidR="00A738B9" w:rsidRPr="00A738B9" w:rsidRDefault="00A738B9" w:rsidP="00A738B9">
      <w:pPr>
        <w:rPr>
          <w:i/>
          <w:iCs/>
          <w:lang w:val="es-CO"/>
        </w:rPr>
      </w:pPr>
      <w:r w:rsidRPr="00A738B9">
        <w:rPr>
          <w:b/>
          <w:bCs/>
          <w:i/>
          <w:iCs/>
          <w:lang w:val="es-CO"/>
        </w:rPr>
        <w:t>4.5. Integraciones</w:t>
      </w:r>
    </w:p>
    <w:p w14:paraId="7693D899" w14:textId="77777777" w:rsidR="00A738B9" w:rsidRPr="00A738B9" w:rsidRDefault="00A738B9" w:rsidP="00A738B9">
      <w:pPr>
        <w:numPr>
          <w:ilvl w:val="0"/>
          <w:numId w:val="24"/>
        </w:numPr>
        <w:rPr>
          <w:lang w:val="es-CO"/>
        </w:rPr>
      </w:pPr>
      <w:r w:rsidRPr="00A738B9">
        <w:rPr>
          <w:lang w:val="es-CO"/>
        </w:rPr>
        <w:t>¿Existen otros sistemas o dispositivos con los que este software debería integrarse? Por el momento no</w:t>
      </w:r>
    </w:p>
    <w:p w14:paraId="20E96F9A" w14:textId="77777777" w:rsidR="00A738B9" w:rsidRPr="00A738B9" w:rsidRDefault="00A738B9" w:rsidP="00A738B9">
      <w:pPr>
        <w:numPr>
          <w:ilvl w:val="0"/>
          <w:numId w:val="24"/>
        </w:numPr>
        <w:rPr>
          <w:lang w:val="es-CO"/>
        </w:rPr>
      </w:pPr>
      <w:r w:rsidRPr="00A738B9">
        <w:rPr>
          <w:lang w:val="es-CO"/>
        </w:rPr>
        <w:t xml:space="preserve">¿Se necesita que el software interactúe con sistemas de pago externos u otros servicios? Si se debe revisar – </w:t>
      </w:r>
      <w:proofErr w:type="spellStart"/>
      <w:r w:rsidRPr="00A738B9">
        <w:rPr>
          <w:lang w:val="es-CO"/>
        </w:rPr>
        <w:t>nequi</w:t>
      </w:r>
      <w:proofErr w:type="spellEnd"/>
      <w:r w:rsidRPr="00A738B9">
        <w:rPr>
          <w:lang w:val="es-CO"/>
        </w:rPr>
        <w:t>, pero maneja el colaborador lo selecciona</w:t>
      </w:r>
    </w:p>
    <w:p w14:paraId="366B30E7" w14:textId="77777777" w:rsidR="00A738B9" w:rsidRPr="00A738B9" w:rsidRDefault="00A738B9" w:rsidP="00A738B9">
      <w:pPr>
        <w:rPr>
          <w:i/>
          <w:iCs/>
          <w:lang w:val="es-CO"/>
        </w:rPr>
      </w:pPr>
      <w:r w:rsidRPr="00A738B9">
        <w:rPr>
          <w:b/>
          <w:bCs/>
          <w:i/>
          <w:iCs/>
          <w:lang w:val="es-CO"/>
        </w:rPr>
        <w:t>4.6. Mantenimiento y Soporte</w:t>
      </w:r>
    </w:p>
    <w:p w14:paraId="493FCC1C" w14:textId="77777777" w:rsidR="00A738B9" w:rsidRPr="00A738B9" w:rsidRDefault="00A738B9" w:rsidP="00A738B9">
      <w:pPr>
        <w:numPr>
          <w:ilvl w:val="0"/>
          <w:numId w:val="25"/>
        </w:numPr>
        <w:tabs>
          <w:tab w:val="clear" w:pos="720"/>
          <w:tab w:val="num" w:pos="1080"/>
        </w:tabs>
        <w:rPr>
          <w:lang w:val="es-CO"/>
        </w:rPr>
      </w:pPr>
      <w:r w:rsidRPr="00A738B9">
        <w:rPr>
          <w:lang w:val="es-CO"/>
        </w:rPr>
        <w:t xml:space="preserve">¿Cómo planea gestionar las actualizaciones y el mantenimiento del software una vez implementado? </w:t>
      </w:r>
    </w:p>
    <w:p w14:paraId="2F861EDF" w14:textId="77777777" w:rsidR="00A738B9" w:rsidRPr="00A738B9" w:rsidRDefault="00A738B9" w:rsidP="00A738B9">
      <w:pPr>
        <w:numPr>
          <w:ilvl w:val="0"/>
          <w:numId w:val="25"/>
        </w:numPr>
        <w:tabs>
          <w:tab w:val="clear" w:pos="720"/>
          <w:tab w:val="num" w:pos="1080"/>
        </w:tabs>
        <w:rPr>
          <w:lang w:val="es-CO"/>
        </w:rPr>
      </w:pPr>
      <w:r w:rsidRPr="00A738B9">
        <w:rPr>
          <w:lang w:val="es-CO"/>
        </w:rPr>
        <w:lastRenderedPageBreak/>
        <w:t>¿Qué tipo de soporte técnico espera recibir después del lanzamiento?</w:t>
      </w:r>
    </w:p>
    <w:p w14:paraId="475B1C8A" w14:textId="77777777" w:rsidR="00A738B9" w:rsidRPr="00A738B9" w:rsidRDefault="00A738B9" w:rsidP="00A738B9">
      <w:pPr>
        <w:rPr>
          <w:i/>
          <w:iCs/>
          <w:lang w:val="es-CO"/>
        </w:rPr>
      </w:pPr>
      <w:r w:rsidRPr="00A738B9">
        <w:rPr>
          <w:b/>
          <w:bCs/>
          <w:i/>
          <w:iCs/>
          <w:lang w:val="es-CO"/>
        </w:rPr>
        <w:t>4.7. Expectativas de Entrega</w:t>
      </w:r>
    </w:p>
    <w:p w14:paraId="0D62B792" w14:textId="77777777" w:rsidR="00A738B9" w:rsidRPr="00A738B9" w:rsidRDefault="00A738B9" w:rsidP="00A738B9">
      <w:pPr>
        <w:numPr>
          <w:ilvl w:val="0"/>
          <w:numId w:val="26"/>
        </w:numPr>
        <w:rPr>
          <w:lang w:val="es-CO"/>
        </w:rPr>
      </w:pPr>
      <w:r w:rsidRPr="00A738B9">
        <w:rPr>
          <w:lang w:val="es-CO"/>
        </w:rPr>
        <w:t xml:space="preserve">¿Cuál es su cronograma esperado para el desarrollo e implementación de este </w:t>
      </w:r>
      <w:r w:rsidRPr="00A738B9">
        <w:rPr>
          <w:b/>
          <w:bCs/>
          <w:lang w:val="es-CO"/>
        </w:rPr>
        <w:t>software? Recibir entregar parciales hasta finales de marzo y el 2 de abril la totalidad del proyecto</w:t>
      </w:r>
    </w:p>
    <w:p w14:paraId="1F2922EC" w14:textId="77777777" w:rsidR="00A738B9" w:rsidRPr="00A738B9" w:rsidRDefault="00A738B9" w:rsidP="00A738B9">
      <w:pPr>
        <w:numPr>
          <w:ilvl w:val="0"/>
          <w:numId w:val="26"/>
        </w:numPr>
        <w:rPr>
          <w:lang w:val="es-CO"/>
        </w:rPr>
      </w:pPr>
      <w:r w:rsidRPr="00A738B9">
        <w:rPr>
          <w:lang w:val="es-CO"/>
        </w:rPr>
        <w:t xml:space="preserve">¿Hay alguna fecha límite o evento importante que debamos considerar en el proceso de entrega? </w:t>
      </w:r>
      <w:r w:rsidRPr="00A738B9">
        <w:rPr>
          <w:b/>
          <w:bCs/>
          <w:lang w:val="es-CO"/>
        </w:rPr>
        <w:t>2 de abril la totalidad del proyecto</w:t>
      </w:r>
    </w:p>
    <w:p w14:paraId="082D8B22" w14:textId="77777777" w:rsidR="00A738B9" w:rsidRPr="00A738B9" w:rsidRDefault="00A738B9" w:rsidP="00A738B9">
      <w:pPr>
        <w:rPr>
          <w:lang w:val="es-CO"/>
        </w:rPr>
      </w:pPr>
    </w:p>
    <w:p w14:paraId="563F5132" w14:textId="77777777" w:rsidR="00A738B9" w:rsidRPr="00A738B9" w:rsidRDefault="00A738B9" w:rsidP="00A738B9">
      <w:pPr>
        <w:rPr>
          <w:i/>
          <w:iCs/>
          <w:lang w:val="es-CO"/>
        </w:rPr>
      </w:pPr>
      <w:r w:rsidRPr="00A738B9">
        <w:rPr>
          <w:b/>
          <w:bCs/>
          <w:i/>
          <w:iCs/>
          <w:lang w:val="es-CO"/>
        </w:rPr>
        <w:t>4.8. Comentarios Adicionales</w:t>
      </w:r>
    </w:p>
    <w:p w14:paraId="561ACDB2" w14:textId="77777777" w:rsidR="00A738B9" w:rsidRPr="00A738B9" w:rsidRDefault="00A738B9" w:rsidP="00A738B9">
      <w:pPr>
        <w:numPr>
          <w:ilvl w:val="0"/>
          <w:numId w:val="27"/>
        </w:numPr>
        <w:rPr>
          <w:lang w:val="es-CO"/>
        </w:rPr>
      </w:pPr>
      <w:r w:rsidRPr="00A738B9">
        <w:rPr>
          <w:lang w:val="es-CO"/>
        </w:rPr>
        <w:t>¿Hay alguna otra información o consideración que le gustaría compartir sobre este proyecto?</w:t>
      </w:r>
    </w:p>
    <w:p w14:paraId="5D51FA08" w14:textId="77777777" w:rsidR="00A738B9" w:rsidRPr="00A738B9" w:rsidRDefault="00A738B9" w:rsidP="00A738B9">
      <w:pPr>
        <w:rPr>
          <w:lang w:val="es-CO"/>
        </w:rPr>
      </w:pPr>
      <w:r w:rsidRPr="00A738B9">
        <w:rPr>
          <w:lang w:val="es-CO"/>
        </w:rPr>
        <w:t>Importante que genere los recibos para los usuarios, que la interfaz sea intuitiva y fácil de manejar y que los videos manuales sean fáciles para las personas que tengan problemas con el uso de los tics.</w:t>
      </w:r>
    </w:p>
    <w:p w14:paraId="2CF1F2FA" w14:textId="77777777" w:rsidR="00A738B9" w:rsidRPr="00A738B9" w:rsidRDefault="00A738B9" w:rsidP="00A738B9">
      <w:pPr>
        <w:rPr>
          <w:lang w:val="es-CO"/>
        </w:rPr>
      </w:pPr>
      <w:r w:rsidRPr="00A738B9">
        <w:rPr>
          <w:lang w:val="es-CO"/>
        </w:rPr>
        <w:t xml:space="preserve">Inclusión </w:t>
      </w:r>
    </w:p>
    <w:p w14:paraId="59033424" w14:textId="77777777" w:rsidR="00A738B9" w:rsidRPr="00A738B9" w:rsidRDefault="00A738B9" w:rsidP="00A738B9">
      <w:pPr>
        <w:rPr>
          <w:lang w:val="es-CO"/>
        </w:rPr>
      </w:pPr>
    </w:p>
    <w:p w14:paraId="6AF42251" w14:textId="77777777" w:rsidR="00A738B9" w:rsidRPr="00A738B9" w:rsidRDefault="00A738B9" w:rsidP="00A738B9">
      <w:pPr>
        <w:numPr>
          <w:ilvl w:val="0"/>
          <w:numId w:val="28"/>
        </w:numPr>
        <w:rPr>
          <w:b/>
          <w:bCs/>
          <w:lang w:val="es-CO"/>
        </w:rPr>
      </w:pPr>
      <w:r w:rsidRPr="00A738B9">
        <w:rPr>
          <w:b/>
          <w:bCs/>
          <w:lang w:val="es-CO"/>
        </w:rPr>
        <w:t>Planificación logística:</w:t>
      </w:r>
    </w:p>
    <w:p w14:paraId="32D56414" w14:textId="77777777" w:rsidR="00A738B9" w:rsidRPr="00A738B9" w:rsidRDefault="00A738B9" w:rsidP="00A738B9">
      <w:pPr>
        <w:rPr>
          <w:b/>
          <w:bCs/>
          <w:lang w:val="es-CO"/>
        </w:rPr>
      </w:pPr>
    </w:p>
    <w:p w14:paraId="3F6D2769" w14:textId="77777777" w:rsidR="00A738B9" w:rsidRPr="00A738B9" w:rsidRDefault="00A738B9" w:rsidP="00A738B9">
      <w:pPr>
        <w:rPr>
          <w:lang w:val="es-CO"/>
        </w:rPr>
      </w:pPr>
      <w:r w:rsidRPr="00A738B9">
        <w:rPr>
          <w:lang w:val="es-CO"/>
        </w:rPr>
        <w:t>Día:  jueves, 29 de febrero a las 7: 00a.m</w:t>
      </w:r>
    </w:p>
    <w:p w14:paraId="598DC04F" w14:textId="77777777" w:rsidR="00A738B9" w:rsidRPr="00A738B9" w:rsidRDefault="00A738B9" w:rsidP="00A738B9">
      <w:pPr>
        <w:rPr>
          <w:lang w:val="es-CO"/>
        </w:rPr>
      </w:pPr>
      <w:r w:rsidRPr="00A738B9">
        <w:rPr>
          <w:lang w:val="es-CO"/>
        </w:rPr>
        <w:t>Lugar: CDTI AULA 209-Presencial</w:t>
      </w:r>
    </w:p>
    <w:p w14:paraId="2E177662" w14:textId="77777777" w:rsidR="00A738B9" w:rsidRPr="00A738B9" w:rsidRDefault="00A738B9" w:rsidP="00A738B9">
      <w:pPr>
        <w:rPr>
          <w:lang w:val="es-CO"/>
        </w:rPr>
      </w:pPr>
      <w:r w:rsidRPr="00A738B9">
        <w:rPr>
          <w:lang w:val="es-CO"/>
        </w:rPr>
        <w:t>Duración: 35 minutos</w:t>
      </w:r>
    </w:p>
    <w:p w14:paraId="552565B7" w14:textId="77777777" w:rsidR="00A738B9" w:rsidRPr="00A738B9" w:rsidRDefault="00A738B9" w:rsidP="00A738B9">
      <w:pPr>
        <w:rPr>
          <w:lang w:val="es-CO"/>
        </w:rPr>
      </w:pPr>
      <w:r w:rsidRPr="00A738B9">
        <w:rPr>
          <w:lang w:val="es-CO"/>
        </w:rPr>
        <w:t>Observaciones: Se espera grabar la entrevista.</w:t>
      </w:r>
    </w:p>
    <w:p w14:paraId="108E4DA5" w14:textId="77777777" w:rsidR="005F43D2" w:rsidRDefault="005F43D2" w:rsidP="009F7DAA">
      <w:pPr>
        <w:ind w:firstLine="0"/>
        <w:rPr>
          <w:lang w:val="es-CO"/>
        </w:rPr>
      </w:pPr>
    </w:p>
    <w:p w14:paraId="5C4E6217" w14:textId="77777777" w:rsidR="009F7DAA" w:rsidRDefault="009F7DAA" w:rsidP="009F7DAA">
      <w:pPr>
        <w:ind w:firstLine="0"/>
        <w:rPr>
          <w:lang w:val="es-CO"/>
        </w:rPr>
      </w:pPr>
    </w:p>
    <w:p w14:paraId="07085B41" w14:textId="77777777" w:rsidR="005F43D2" w:rsidRDefault="005F43D2" w:rsidP="00A738B9">
      <w:pPr>
        <w:rPr>
          <w:lang w:val="es-CO"/>
        </w:rPr>
      </w:pPr>
    </w:p>
    <w:p w14:paraId="5DAA594B" w14:textId="6C50521E" w:rsidR="005F43D2" w:rsidRDefault="005F43D2" w:rsidP="005F43D2">
      <w:pPr>
        <w:jc w:val="center"/>
        <w:rPr>
          <w:lang w:val="es-CO"/>
        </w:rPr>
      </w:pPr>
      <w:r>
        <w:rPr>
          <w:lang w:val="es-CO"/>
        </w:rPr>
        <w:lastRenderedPageBreak/>
        <w:t>Lista de Requerimientos</w:t>
      </w:r>
    </w:p>
    <w:p w14:paraId="0BC40E55" w14:textId="77777777" w:rsidR="005F43D2" w:rsidRDefault="005F43D2" w:rsidP="005F43D2">
      <w:pPr>
        <w:jc w:val="center"/>
        <w:rPr>
          <w:lang w:val="es-CO"/>
        </w:rPr>
      </w:pPr>
    </w:p>
    <w:p w14:paraId="12F87812" w14:textId="0C8E0023" w:rsidR="000254D2" w:rsidRDefault="000254D2" w:rsidP="000254D2">
      <w:pPr>
        <w:pStyle w:val="Descripcin"/>
        <w:keepNext/>
        <w:spacing w:after="0" w:line="480" w:lineRule="auto"/>
      </w:pPr>
      <w:r w:rsidRPr="000254D2">
        <w:rPr>
          <w:b/>
          <w:bCs/>
          <w:i w:val="0"/>
          <w:iCs w:val="0"/>
        </w:rPr>
        <w:t xml:space="preserve">Tabla </w:t>
      </w:r>
      <w:r w:rsidRPr="000254D2">
        <w:rPr>
          <w:b/>
          <w:bCs/>
          <w:i w:val="0"/>
          <w:iCs w:val="0"/>
        </w:rPr>
        <w:fldChar w:fldCharType="begin"/>
      </w:r>
      <w:r w:rsidRPr="000254D2">
        <w:rPr>
          <w:b/>
          <w:bCs/>
          <w:i w:val="0"/>
          <w:iCs w:val="0"/>
        </w:rPr>
        <w:instrText xml:space="preserve"> SEQ Tabla \* ARABIC </w:instrText>
      </w:r>
      <w:r w:rsidRPr="000254D2">
        <w:rPr>
          <w:b/>
          <w:bCs/>
          <w:i w:val="0"/>
          <w:iCs w:val="0"/>
        </w:rPr>
        <w:fldChar w:fldCharType="separate"/>
      </w:r>
      <w:r w:rsidR="00BA77A4">
        <w:rPr>
          <w:b/>
          <w:bCs/>
          <w:i w:val="0"/>
          <w:iCs w:val="0"/>
          <w:noProof/>
        </w:rPr>
        <w:t>1</w:t>
      </w:r>
      <w:r w:rsidRPr="000254D2">
        <w:rPr>
          <w:b/>
          <w:bCs/>
          <w:i w:val="0"/>
          <w:iCs w:val="0"/>
        </w:rPr>
        <w:fldChar w:fldCharType="end"/>
      </w:r>
      <w:r>
        <w:br/>
        <w:t xml:space="preserve"> Lista de requerimientos funcionales</w:t>
      </w:r>
    </w:p>
    <w:tbl>
      <w:tblPr>
        <w:tblpPr w:leftFromText="141" w:rightFromText="141" w:vertAnchor="text" w:tblpX="108" w:tblpY="1"/>
        <w:tblOverlap w:val="neve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4"/>
        <w:gridCol w:w="4942"/>
        <w:gridCol w:w="1980"/>
      </w:tblGrid>
      <w:tr w:rsidR="005F43D2" w:rsidRPr="005F43D2" w14:paraId="487BDB82" w14:textId="77777777" w:rsidTr="002C63A2">
        <w:trPr>
          <w:trHeight w:val="414"/>
          <w:tblHeader/>
        </w:trPr>
        <w:tc>
          <w:tcPr>
            <w:tcW w:w="2004" w:type="dxa"/>
            <w:shd w:val="clear" w:color="auto" w:fill="auto"/>
            <w:vAlign w:val="center"/>
          </w:tcPr>
          <w:p w14:paraId="3108E703" w14:textId="77777777" w:rsidR="005F43D2" w:rsidRPr="005F43D2" w:rsidRDefault="005F43D2" w:rsidP="005F43D2">
            <w:pPr>
              <w:ind w:firstLine="0"/>
              <w:rPr>
                <w:b/>
                <w:lang w:val="es-CO"/>
              </w:rPr>
            </w:pPr>
            <w:r w:rsidRPr="005F43D2">
              <w:rPr>
                <w:b/>
                <w:lang w:val="es-CO"/>
              </w:rPr>
              <w:t>Requerimiento funcional No.</w:t>
            </w:r>
          </w:p>
        </w:tc>
        <w:tc>
          <w:tcPr>
            <w:tcW w:w="4942" w:type="dxa"/>
            <w:shd w:val="clear" w:color="auto" w:fill="auto"/>
            <w:vAlign w:val="center"/>
          </w:tcPr>
          <w:p w14:paraId="3D93293E" w14:textId="77777777" w:rsidR="005F43D2" w:rsidRPr="005F43D2" w:rsidRDefault="005F43D2" w:rsidP="005F43D2">
            <w:pPr>
              <w:rPr>
                <w:b/>
                <w:lang w:val="es-CO"/>
              </w:rPr>
            </w:pPr>
            <w:r w:rsidRPr="005F43D2">
              <w:rPr>
                <w:b/>
                <w:lang w:val="es-CO"/>
              </w:rPr>
              <w:t>Descripción del Requerimiento</w:t>
            </w:r>
          </w:p>
        </w:tc>
        <w:tc>
          <w:tcPr>
            <w:tcW w:w="1980" w:type="dxa"/>
            <w:shd w:val="clear" w:color="auto" w:fill="auto"/>
            <w:vAlign w:val="center"/>
          </w:tcPr>
          <w:p w14:paraId="51A2107B" w14:textId="77777777" w:rsidR="005F43D2" w:rsidRPr="005F43D2" w:rsidRDefault="005F43D2" w:rsidP="005F43D2">
            <w:pPr>
              <w:ind w:firstLine="0"/>
              <w:rPr>
                <w:b/>
                <w:lang w:val="es-CO"/>
              </w:rPr>
            </w:pPr>
            <w:r w:rsidRPr="005F43D2">
              <w:rPr>
                <w:b/>
                <w:lang w:val="es-CO"/>
              </w:rPr>
              <w:t xml:space="preserve">Objetivo  </w:t>
            </w:r>
          </w:p>
          <w:p w14:paraId="515F1A2C" w14:textId="77777777" w:rsidR="005F43D2" w:rsidRPr="005F43D2" w:rsidRDefault="005F43D2" w:rsidP="005F43D2">
            <w:pPr>
              <w:ind w:firstLine="0"/>
              <w:rPr>
                <w:lang w:val="es-CO"/>
              </w:rPr>
            </w:pPr>
            <w:r w:rsidRPr="005F43D2">
              <w:rPr>
                <w:b/>
                <w:lang w:val="es-CO"/>
              </w:rPr>
              <w:t>específico No.</w:t>
            </w:r>
          </w:p>
        </w:tc>
      </w:tr>
      <w:tr w:rsidR="005F43D2" w:rsidRPr="005F43D2" w14:paraId="7245D113" w14:textId="77777777" w:rsidTr="002C63A2">
        <w:trPr>
          <w:trHeight w:val="414"/>
        </w:trPr>
        <w:tc>
          <w:tcPr>
            <w:tcW w:w="2004" w:type="dxa"/>
            <w:shd w:val="clear" w:color="auto" w:fill="auto"/>
            <w:vAlign w:val="center"/>
          </w:tcPr>
          <w:p w14:paraId="52A0D5AE" w14:textId="77777777" w:rsidR="005F43D2" w:rsidRPr="005F43D2" w:rsidRDefault="005F43D2" w:rsidP="005F43D2">
            <w:pPr>
              <w:rPr>
                <w:lang w:val="es-CO"/>
              </w:rPr>
            </w:pPr>
            <w:r w:rsidRPr="005F43D2">
              <w:rPr>
                <w:lang w:val="es-CO"/>
              </w:rPr>
              <w:t>RF1</w:t>
            </w:r>
          </w:p>
        </w:tc>
        <w:tc>
          <w:tcPr>
            <w:tcW w:w="4942" w:type="dxa"/>
            <w:shd w:val="clear" w:color="auto" w:fill="auto"/>
            <w:vAlign w:val="center"/>
          </w:tcPr>
          <w:p w14:paraId="7F324AAD" w14:textId="77777777" w:rsidR="005F43D2" w:rsidRPr="005F43D2" w:rsidRDefault="005F43D2" w:rsidP="005F43D2">
            <w:pPr>
              <w:rPr>
                <w:lang w:val="es-CO"/>
              </w:rPr>
            </w:pPr>
            <w:r w:rsidRPr="005F43D2">
              <w:rPr>
                <w:lang w:val="es-CO"/>
              </w:rPr>
              <w:t>El sistema deberá permitir que el usuario de rol administrador pueda consultar los tipos de rol.</w:t>
            </w:r>
          </w:p>
        </w:tc>
        <w:tc>
          <w:tcPr>
            <w:tcW w:w="1980" w:type="dxa"/>
            <w:shd w:val="clear" w:color="auto" w:fill="auto"/>
            <w:vAlign w:val="center"/>
          </w:tcPr>
          <w:p w14:paraId="4767C037" w14:textId="43BA22A5" w:rsidR="005F43D2" w:rsidRPr="005F43D2" w:rsidRDefault="00E53AB3" w:rsidP="002C63A2">
            <w:pPr>
              <w:ind w:firstLine="0"/>
              <w:rPr>
                <w:lang w:val="es-CO"/>
              </w:rPr>
            </w:pPr>
            <w:r>
              <w:rPr>
                <w:lang w:val="es-CO"/>
              </w:rPr>
              <w:t>Objetivo Específico No.1</w:t>
            </w:r>
          </w:p>
        </w:tc>
      </w:tr>
      <w:tr w:rsidR="005F43D2" w:rsidRPr="005F43D2" w14:paraId="43E627E1" w14:textId="77777777" w:rsidTr="002C63A2">
        <w:trPr>
          <w:trHeight w:val="414"/>
        </w:trPr>
        <w:tc>
          <w:tcPr>
            <w:tcW w:w="2004" w:type="dxa"/>
            <w:shd w:val="clear" w:color="auto" w:fill="auto"/>
            <w:vAlign w:val="center"/>
          </w:tcPr>
          <w:p w14:paraId="7B72B099" w14:textId="77777777" w:rsidR="005F43D2" w:rsidRPr="005F43D2" w:rsidRDefault="005F43D2" w:rsidP="005F43D2">
            <w:pPr>
              <w:rPr>
                <w:lang w:val="es-CO"/>
              </w:rPr>
            </w:pPr>
            <w:r w:rsidRPr="005F43D2">
              <w:rPr>
                <w:lang w:val="es-CO"/>
              </w:rPr>
              <w:t>RF2</w:t>
            </w:r>
          </w:p>
        </w:tc>
        <w:tc>
          <w:tcPr>
            <w:tcW w:w="4942" w:type="dxa"/>
            <w:shd w:val="clear" w:color="auto" w:fill="auto"/>
            <w:vAlign w:val="center"/>
          </w:tcPr>
          <w:p w14:paraId="79EDD098" w14:textId="77777777" w:rsidR="005F43D2" w:rsidRPr="005F43D2" w:rsidRDefault="005F43D2" w:rsidP="005F43D2">
            <w:pPr>
              <w:rPr>
                <w:lang w:val="es-CO"/>
              </w:rPr>
            </w:pPr>
            <w:r w:rsidRPr="005F43D2">
              <w:rPr>
                <w:lang w:val="es-CO"/>
              </w:rPr>
              <w:t>El sistema permitirá que el usuario administrador pueda hacer modificación al nombre y descripción del tipo de rol</w:t>
            </w:r>
          </w:p>
        </w:tc>
        <w:tc>
          <w:tcPr>
            <w:tcW w:w="1980" w:type="dxa"/>
            <w:shd w:val="clear" w:color="auto" w:fill="auto"/>
            <w:vAlign w:val="center"/>
          </w:tcPr>
          <w:p w14:paraId="33685087" w14:textId="03E46C2F" w:rsidR="005F43D2" w:rsidRPr="005F43D2" w:rsidRDefault="00E53AB3" w:rsidP="00134071">
            <w:pPr>
              <w:ind w:firstLine="0"/>
              <w:rPr>
                <w:lang w:val="es-CO"/>
              </w:rPr>
            </w:pPr>
            <w:r>
              <w:rPr>
                <w:lang w:val="es-CO"/>
              </w:rPr>
              <w:t>Objetivo Específico No.1</w:t>
            </w:r>
          </w:p>
        </w:tc>
      </w:tr>
      <w:tr w:rsidR="005F43D2" w:rsidRPr="005F43D2" w14:paraId="6E73DFD5" w14:textId="77777777" w:rsidTr="002C63A2">
        <w:trPr>
          <w:trHeight w:val="414"/>
        </w:trPr>
        <w:tc>
          <w:tcPr>
            <w:tcW w:w="2004" w:type="dxa"/>
            <w:shd w:val="clear" w:color="auto" w:fill="auto"/>
            <w:vAlign w:val="center"/>
          </w:tcPr>
          <w:p w14:paraId="6F94BE99" w14:textId="77777777" w:rsidR="005F43D2" w:rsidRPr="005F43D2" w:rsidRDefault="005F43D2" w:rsidP="005F43D2">
            <w:pPr>
              <w:rPr>
                <w:lang w:val="es-CO"/>
              </w:rPr>
            </w:pPr>
            <w:r w:rsidRPr="005F43D2">
              <w:rPr>
                <w:lang w:val="es-CO"/>
              </w:rPr>
              <w:t>RF3</w:t>
            </w:r>
          </w:p>
        </w:tc>
        <w:tc>
          <w:tcPr>
            <w:tcW w:w="4942" w:type="dxa"/>
            <w:shd w:val="clear" w:color="auto" w:fill="auto"/>
            <w:vAlign w:val="center"/>
          </w:tcPr>
          <w:p w14:paraId="3860E7F2" w14:textId="77777777" w:rsidR="005F43D2" w:rsidRPr="005F43D2" w:rsidRDefault="005F43D2" w:rsidP="005F43D2">
            <w:pPr>
              <w:rPr>
                <w:lang w:val="es-CO"/>
              </w:rPr>
            </w:pPr>
            <w:r w:rsidRPr="005F43D2">
              <w:rPr>
                <w:lang w:val="es-CO"/>
              </w:rPr>
              <w:t>El sistema permitirá al usuario administrador: habilitar o inhabilitar cualquier tipo de rol de usuario en el sistema; este proceso lo que hará es cambiar el estado en la base de datos (Activo, Inactivo)</w:t>
            </w:r>
          </w:p>
        </w:tc>
        <w:tc>
          <w:tcPr>
            <w:tcW w:w="1980" w:type="dxa"/>
            <w:shd w:val="clear" w:color="auto" w:fill="auto"/>
            <w:vAlign w:val="center"/>
          </w:tcPr>
          <w:p w14:paraId="78AF0C32" w14:textId="43EA0CAF" w:rsidR="005F43D2" w:rsidRPr="005F43D2" w:rsidRDefault="002C63A2" w:rsidP="005F43D2">
            <w:pPr>
              <w:rPr>
                <w:lang w:val="es-CO"/>
              </w:rPr>
            </w:pPr>
            <w:r>
              <w:rPr>
                <w:lang w:val="es-CO"/>
              </w:rPr>
              <w:t>Objetivo Especifico No 1</w:t>
            </w:r>
          </w:p>
        </w:tc>
      </w:tr>
      <w:tr w:rsidR="005F43D2" w:rsidRPr="005F43D2" w14:paraId="06AC1B24" w14:textId="77777777" w:rsidTr="002C63A2">
        <w:trPr>
          <w:trHeight w:val="3688"/>
        </w:trPr>
        <w:tc>
          <w:tcPr>
            <w:tcW w:w="2004" w:type="dxa"/>
            <w:shd w:val="clear" w:color="auto" w:fill="auto"/>
            <w:vAlign w:val="center"/>
          </w:tcPr>
          <w:p w14:paraId="6E5EF061" w14:textId="77777777" w:rsidR="005F43D2" w:rsidRPr="005F43D2" w:rsidRDefault="005F43D2" w:rsidP="005F43D2">
            <w:pPr>
              <w:rPr>
                <w:lang w:val="es-CO"/>
              </w:rPr>
            </w:pPr>
            <w:r w:rsidRPr="005F43D2">
              <w:rPr>
                <w:lang w:val="es-CO"/>
              </w:rPr>
              <w:t>RF4</w:t>
            </w:r>
          </w:p>
        </w:tc>
        <w:tc>
          <w:tcPr>
            <w:tcW w:w="4942" w:type="dxa"/>
            <w:shd w:val="clear" w:color="auto" w:fill="auto"/>
            <w:vAlign w:val="center"/>
          </w:tcPr>
          <w:p w14:paraId="4B3898C6" w14:textId="77777777" w:rsidR="005F43D2" w:rsidRPr="005F43D2" w:rsidRDefault="005F43D2" w:rsidP="005F43D2">
            <w:pPr>
              <w:rPr>
                <w:lang w:val="es-CO"/>
              </w:rPr>
            </w:pPr>
            <w:r w:rsidRPr="005F43D2">
              <w:rPr>
                <w:lang w:val="es-CO"/>
              </w:rPr>
              <w:t>El sistema por defecto debe tener registrado un administrador con los siguientes datos: primer nombre, segundo nombre, primer apellido, segundo apellido, tipo documento, identificación, correo electrónico, celular, contraseña.</w:t>
            </w:r>
          </w:p>
        </w:tc>
        <w:tc>
          <w:tcPr>
            <w:tcW w:w="1980" w:type="dxa"/>
            <w:shd w:val="clear" w:color="auto" w:fill="auto"/>
            <w:vAlign w:val="center"/>
          </w:tcPr>
          <w:p w14:paraId="5549AE2F" w14:textId="04F58020" w:rsidR="005F43D2" w:rsidRPr="005F43D2" w:rsidRDefault="002C63A2" w:rsidP="005F43D2">
            <w:pPr>
              <w:rPr>
                <w:lang w:val="es-CO"/>
              </w:rPr>
            </w:pPr>
            <w:r>
              <w:rPr>
                <w:lang w:val="es-CO"/>
              </w:rPr>
              <w:t>Objetivo Especifico No 1</w:t>
            </w:r>
          </w:p>
        </w:tc>
      </w:tr>
      <w:tr w:rsidR="005F43D2" w:rsidRPr="005F43D2" w14:paraId="27CCF3D8" w14:textId="77777777" w:rsidTr="002C63A2">
        <w:trPr>
          <w:trHeight w:val="414"/>
        </w:trPr>
        <w:tc>
          <w:tcPr>
            <w:tcW w:w="2004" w:type="dxa"/>
            <w:shd w:val="clear" w:color="auto" w:fill="auto"/>
            <w:vAlign w:val="center"/>
          </w:tcPr>
          <w:p w14:paraId="1399F44B" w14:textId="77777777" w:rsidR="005F43D2" w:rsidRPr="005F43D2" w:rsidRDefault="005F43D2" w:rsidP="005F43D2">
            <w:pPr>
              <w:rPr>
                <w:lang w:val="es-CO"/>
              </w:rPr>
            </w:pPr>
            <w:r w:rsidRPr="005F43D2">
              <w:rPr>
                <w:lang w:val="es-CO"/>
              </w:rPr>
              <w:lastRenderedPageBreak/>
              <w:t>RF5</w:t>
            </w:r>
          </w:p>
        </w:tc>
        <w:tc>
          <w:tcPr>
            <w:tcW w:w="4942" w:type="dxa"/>
            <w:shd w:val="clear" w:color="auto" w:fill="auto"/>
            <w:vAlign w:val="center"/>
          </w:tcPr>
          <w:p w14:paraId="143DAE46" w14:textId="77777777" w:rsidR="005F43D2" w:rsidRPr="005F43D2" w:rsidRDefault="005F43D2" w:rsidP="005F43D2">
            <w:pPr>
              <w:rPr>
                <w:lang w:val="es-CO"/>
              </w:rPr>
            </w:pPr>
            <w:r w:rsidRPr="005F43D2">
              <w:rPr>
                <w:lang w:val="es-CO"/>
              </w:rPr>
              <w:t>El sistema deberá permitir el registro de usuarios en el sistema de información con los campos correspondientes a su rol, validarlos y almacenarlos en la base de datos del sistema de información del parqueadero</w:t>
            </w:r>
          </w:p>
        </w:tc>
        <w:tc>
          <w:tcPr>
            <w:tcW w:w="1980" w:type="dxa"/>
            <w:shd w:val="clear" w:color="auto" w:fill="auto"/>
            <w:vAlign w:val="center"/>
          </w:tcPr>
          <w:p w14:paraId="1D5382C8" w14:textId="59410A57" w:rsidR="005F43D2" w:rsidRPr="005F43D2" w:rsidRDefault="002C63A2" w:rsidP="005F43D2">
            <w:pPr>
              <w:rPr>
                <w:lang w:val="es-CO"/>
              </w:rPr>
            </w:pPr>
            <w:r>
              <w:rPr>
                <w:lang w:val="es-CO"/>
              </w:rPr>
              <w:t>Objetivo Especifico No 1</w:t>
            </w:r>
          </w:p>
        </w:tc>
      </w:tr>
      <w:tr w:rsidR="005F43D2" w:rsidRPr="005F43D2" w14:paraId="516DD2FB" w14:textId="77777777" w:rsidTr="002C63A2">
        <w:trPr>
          <w:trHeight w:val="414"/>
        </w:trPr>
        <w:tc>
          <w:tcPr>
            <w:tcW w:w="2004" w:type="dxa"/>
            <w:shd w:val="clear" w:color="auto" w:fill="auto"/>
            <w:vAlign w:val="center"/>
          </w:tcPr>
          <w:p w14:paraId="7CB3805A" w14:textId="77777777" w:rsidR="005F43D2" w:rsidRPr="005F43D2" w:rsidRDefault="005F43D2" w:rsidP="005F43D2">
            <w:pPr>
              <w:rPr>
                <w:lang w:val="es-CO"/>
              </w:rPr>
            </w:pPr>
            <w:r w:rsidRPr="005F43D2">
              <w:rPr>
                <w:lang w:val="es-CO"/>
              </w:rPr>
              <w:t>RF6</w:t>
            </w:r>
          </w:p>
        </w:tc>
        <w:tc>
          <w:tcPr>
            <w:tcW w:w="4942" w:type="dxa"/>
            <w:shd w:val="clear" w:color="auto" w:fill="auto"/>
            <w:vAlign w:val="center"/>
          </w:tcPr>
          <w:p w14:paraId="0D500990" w14:textId="77777777" w:rsidR="005F43D2" w:rsidRPr="005F43D2" w:rsidRDefault="005F43D2" w:rsidP="005F43D2">
            <w:pPr>
              <w:rPr>
                <w:lang w:val="es-CO"/>
              </w:rPr>
            </w:pPr>
            <w:r w:rsidRPr="005F43D2">
              <w:rPr>
                <w:lang w:val="es-CO"/>
              </w:rPr>
              <w:t>El Sistema deberá permitir que los usuarios inicien sesión con su correo electrónico y su contraseña.</w:t>
            </w:r>
          </w:p>
        </w:tc>
        <w:tc>
          <w:tcPr>
            <w:tcW w:w="1980" w:type="dxa"/>
            <w:shd w:val="clear" w:color="auto" w:fill="auto"/>
            <w:vAlign w:val="center"/>
          </w:tcPr>
          <w:p w14:paraId="528B9F5F" w14:textId="6D16F155" w:rsidR="005F43D2" w:rsidRPr="005F43D2" w:rsidRDefault="00E53AB3" w:rsidP="005F43D2">
            <w:pPr>
              <w:rPr>
                <w:lang w:val="es-CO"/>
              </w:rPr>
            </w:pPr>
            <w:r>
              <w:rPr>
                <w:lang w:val="es-CO"/>
              </w:rPr>
              <w:t>Objetivo Específico No.1</w:t>
            </w:r>
          </w:p>
        </w:tc>
      </w:tr>
      <w:tr w:rsidR="005F43D2" w:rsidRPr="005F43D2" w14:paraId="624E74CF" w14:textId="77777777" w:rsidTr="002C63A2">
        <w:trPr>
          <w:trHeight w:val="414"/>
        </w:trPr>
        <w:tc>
          <w:tcPr>
            <w:tcW w:w="2004" w:type="dxa"/>
            <w:shd w:val="clear" w:color="auto" w:fill="auto"/>
            <w:vAlign w:val="center"/>
          </w:tcPr>
          <w:p w14:paraId="7D43CE5B" w14:textId="77777777" w:rsidR="005F43D2" w:rsidRPr="005F43D2" w:rsidRDefault="005F43D2" w:rsidP="005F43D2">
            <w:pPr>
              <w:rPr>
                <w:lang w:val="es-CO"/>
              </w:rPr>
            </w:pPr>
            <w:r w:rsidRPr="005F43D2">
              <w:rPr>
                <w:lang w:val="es-CO"/>
              </w:rPr>
              <w:t>RF7</w:t>
            </w:r>
          </w:p>
        </w:tc>
        <w:tc>
          <w:tcPr>
            <w:tcW w:w="4942" w:type="dxa"/>
            <w:shd w:val="clear" w:color="auto" w:fill="auto"/>
            <w:vAlign w:val="center"/>
          </w:tcPr>
          <w:p w14:paraId="2D507DD5" w14:textId="77777777" w:rsidR="005F43D2" w:rsidRPr="005F43D2" w:rsidRDefault="005F43D2" w:rsidP="005F43D2">
            <w:pPr>
              <w:rPr>
                <w:lang w:val="es-CO"/>
              </w:rPr>
            </w:pPr>
            <w:r w:rsidRPr="005F43D2">
              <w:rPr>
                <w:lang w:val="es-CO"/>
              </w:rPr>
              <w:t>El sistema deberá permitir la consulta de datos personales de los usuarios siempre y cuando se haya iniciado sesión.</w:t>
            </w:r>
          </w:p>
        </w:tc>
        <w:tc>
          <w:tcPr>
            <w:tcW w:w="1980" w:type="dxa"/>
            <w:shd w:val="clear" w:color="auto" w:fill="auto"/>
            <w:vAlign w:val="center"/>
          </w:tcPr>
          <w:p w14:paraId="03F82920" w14:textId="243534CE" w:rsidR="005F43D2" w:rsidRPr="005F43D2" w:rsidRDefault="00E53AB3" w:rsidP="005F43D2">
            <w:pPr>
              <w:rPr>
                <w:lang w:val="es-CO"/>
              </w:rPr>
            </w:pPr>
            <w:r>
              <w:rPr>
                <w:lang w:val="es-CO"/>
              </w:rPr>
              <w:t>Objetivo Específico No.1</w:t>
            </w:r>
          </w:p>
        </w:tc>
      </w:tr>
      <w:tr w:rsidR="005F43D2" w:rsidRPr="005F43D2" w14:paraId="32F61936" w14:textId="77777777" w:rsidTr="002C63A2">
        <w:trPr>
          <w:trHeight w:val="414"/>
        </w:trPr>
        <w:tc>
          <w:tcPr>
            <w:tcW w:w="2004" w:type="dxa"/>
            <w:shd w:val="clear" w:color="auto" w:fill="auto"/>
            <w:vAlign w:val="center"/>
          </w:tcPr>
          <w:p w14:paraId="76E40E46" w14:textId="77777777" w:rsidR="005F43D2" w:rsidRPr="005F43D2" w:rsidRDefault="005F43D2" w:rsidP="005F43D2">
            <w:pPr>
              <w:rPr>
                <w:lang w:val="es-CO"/>
              </w:rPr>
            </w:pPr>
            <w:r w:rsidRPr="005F43D2">
              <w:rPr>
                <w:lang w:val="es-CO"/>
              </w:rPr>
              <w:t>RF8</w:t>
            </w:r>
          </w:p>
        </w:tc>
        <w:tc>
          <w:tcPr>
            <w:tcW w:w="4942" w:type="dxa"/>
            <w:shd w:val="clear" w:color="auto" w:fill="auto"/>
            <w:vAlign w:val="center"/>
          </w:tcPr>
          <w:p w14:paraId="260494E8" w14:textId="43976879" w:rsidR="005F43D2" w:rsidRPr="005F43D2" w:rsidRDefault="005F43D2" w:rsidP="005F43D2">
            <w:pPr>
              <w:rPr>
                <w:lang w:val="es-CO"/>
              </w:rPr>
            </w:pPr>
            <w:r w:rsidRPr="005F43D2">
              <w:rPr>
                <w:lang w:val="es-CO"/>
              </w:rPr>
              <w:t xml:space="preserve">El Sistema deberá permitir que los usuarios del sistema realicen Actualizaciones/Modificaciones de sus datos personales exceptuando su </w:t>
            </w:r>
            <w:r w:rsidR="009F7DAA" w:rsidRPr="005F43D2">
              <w:rPr>
                <w:lang w:val="es-CO"/>
              </w:rPr>
              <w:t>número</w:t>
            </w:r>
            <w:r w:rsidRPr="005F43D2">
              <w:rPr>
                <w:lang w:val="es-CO"/>
              </w:rPr>
              <w:t xml:space="preserve"> de identificación</w:t>
            </w:r>
          </w:p>
        </w:tc>
        <w:tc>
          <w:tcPr>
            <w:tcW w:w="1980" w:type="dxa"/>
            <w:shd w:val="clear" w:color="auto" w:fill="auto"/>
            <w:vAlign w:val="center"/>
          </w:tcPr>
          <w:p w14:paraId="18D15D54" w14:textId="28377E1B" w:rsidR="005F43D2" w:rsidRPr="005F43D2" w:rsidRDefault="00E53AB3" w:rsidP="005F43D2">
            <w:pPr>
              <w:rPr>
                <w:lang w:val="es-CO"/>
              </w:rPr>
            </w:pPr>
            <w:r>
              <w:rPr>
                <w:lang w:val="es-CO"/>
              </w:rPr>
              <w:t>Objetivo Específico No.1</w:t>
            </w:r>
          </w:p>
        </w:tc>
      </w:tr>
      <w:tr w:rsidR="005F43D2" w:rsidRPr="005F43D2" w14:paraId="11C3D5B2" w14:textId="77777777" w:rsidTr="002C63A2">
        <w:trPr>
          <w:trHeight w:val="414"/>
        </w:trPr>
        <w:tc>
          <w:tcPr>
            <w:tcW w:w="2004" w:type="dxa"/>
            <w:shd w:val="clear" w:color="auto" w:fill="auto"/>
            <w:vAlign w:val="center"/>
          </w:tcPr>
          <w:p w14:paraId="26320137" w14:textId="77777777" w:rsidR="005F43D2" w:rsidRPr="005F43D2" w:rsidRDefault="005F43D2" w:rsidP="005F43D2">
            <w:pPr>
              <w:rPr>
                <w:lang w:val="es-CO"/>
              </w:rPr>
            </w:pPr>
            <w:r w:rsidRPr="005F43D2">
              <w:rPr>
                <w:lang w:val="es-CO"/>
              </w:rPr>
              <w:t>RF9</w:t>
            </w:r>
          </w:p>
        </w:tc>
        <w:tc>
          <w:tcPr>
            <w:tcW w:w="4942" w:type="dxa"/>
            <w:shd w:val="clear" w:color="auto" w:fill="auto"/>
            <w:vAlign w:val="center"/>
          </w:tcPr>
          <w:p w14:paraId="6765513A" w14:textId="43D668BC" w:rsidR="005F43D2" w:rsidRPr="005F43D2" w:rsidRDefault="005F43D2" w:rsidP="005F43D2">
            <w:pPr>
              <w:rPr>
                <w:lang w:val="es-CO"/>
              </w:rPr>
            </w:pPr>
            <w:r w:rsidRPr="005F43D2">
              <w:rPr>
                <w:lang w:val="es-CO"/>
              </w:rPr>
              <w:t>El sistema deberá permitir que los usuarios eliminen su cuenta personal</w:t>
            </w:r>
            <w:r w:rsidR="009F7DAA">
              <w:rPr>
                <w:lang w:val="es-CO"/>
              </w:rPr>
              <w:t xml:space="preserve"> </w:t>
            </w:r>
            <w:r w:rsidRPr="005F43D2">
              <w:rPr>
                <w:lang w:val="es-CO"/>
              </w:rPr>
              <w:t>(para efecto, esto en la base de datos será una inhabilitación del registro más no una eliminación completa), se le solicitara que ingrese su contraseña para realizar esta acción.</w:t>
            </w:r>
          </w:p>
        </w:tc>
        <w:tc>
          <w:tcPr>
            <w:tcW w:w="1980" w:type="dxa"/>
            <w:shd w:val="clear" w:color="auto" w:fill="auto"/>
            <w:vAlign w:val="center"/>
          </w:tcPr>
          <w:p w14:paraId="34EA0B64" w14:textId="73ED9F48" w:rsidR="005F43D2" w:rsidRPr="005F43D2" w:rsidRDefault="00E53AB3" w:rsidP="005F43D2">
            <w:pPr>
              <w:rPr>
                <w:lang w:val="es-CO"/>
              </w:rPr>
            </w:pPr>
            <w:r>
              <w:rPr>
                <w:lang w:val="es-CO"/>
              </w:rPr>
              <w:t>Objetivo Específico No.1</w:t>
            </w:r>
          </w:p>
        </w:tc>
      </w:tr>
      <w:tr w:rsidR="005F43D2" w:rsidRPr="005F43D2" w14:paraId="5D3F8763" w14:textId="77777777" w:rsidTr="002C63A2">
        <w:trPr>
          <w:trHeight w:val="414"/>
        </w:trPr>
        <w:tc>
          <w:tcPr>
            <w:tcW w:w="2004" w:type="dxa"/>
            <w:shd w:val="clear" w:color="auto" w:fill="auto"/>
            <w:vAlign w:val="center"/>
          </w:tcPr>
          <w:p w14:paraId="20E9C364" w14:textId="77777777" w:rsidR="005F43D2" w:rsidRPr="005F43D2" w:rsidRDefault="005F43D2" w:rsidP="005F43D2">
            <w:pPr>
              <w:rPr>
                <w:lang w:val="es-CO"/>
              </w:rPr>
            </w:pPr>
            <w:r w:rsidRPr="005F43D2">
              <w:rPr>
                <w:lang w:val="es-CO"/>
              </w:rPr>
              <w:lastRenderedPageBreak/>
              <w:t>RF10</w:t>
            </w:r>
          </w:p>
        </w:tc>
        <w:tc>
          <w:tcPr>
            <w:tcW w:w="4942" w:type="dxa"/>
            <w:shd w:val="clear" w:color="auto" w:fill="auto"/>
            <w:vAlign w:val="center"/>
          </w:tcPr>
          <w:p w14:paraId="42F98FDF" w14:textId="137CDFD2" w:rsidR="005F43D2" w:rsidRPr="005F43D2" w:rsidRDefault="005F43D2" w:rsidP="005F43D2">
            <w:pPr>
              <w:rPr>
                <w:lang w:val="es-CO"/>
              </w:rPr>
            </w:pPr>
            <w:r w:rsidRPr="005F43D2">
              <w:rPr>
                <w:lang w:val="es-CO"/>
              </w:rPr>
              <w:t>El sistem</w:t>
            </w:r>
            <w:r w:rsidR="009F7DAA">
              <w:rPr>
                <w:lang w:val="es-CO"/>
              </w:rPr>
              <w:t>a</w:t>
            </w:r>
            <w:r w:rsidRPr="005F43D2">
              <w:rPr>
                <w:lang w:val="es-CO"/>
              </w:rPr>
              <w:t xml:space="preserve"> permitirá al administrador registrar Cubículos de estacionamiento</w:t>
            </w:r>
          </w:p>
        </w:tc>
        <w:tc>
          <w:tcPr>
            <w:tcW w:w="1980" w:type="dxa"/>
            <w:shd w:val="clear" w:color="auto" w:fill="auto"/>
            <w:vAlign w:val="center"/>
          </w:tcPr>
          <w:p w14:paraId="7B112EDB" w14:textId="444AF98B" w:rsidR="005F43D2" w:rsidRPr="005F43D2" w:rsidRDefault="00E53AB3" w:rsidP="005F43D2">
            <w:pPr>
              <w:rPr>
                <w:lang w:val="es-CO"/>
              </w:rPr>
            </w:pPr>
            <w:r>
              <w:rPr>
                <w:lang w:val="es-CO"/>
              </w:rPr>
              <w:t>Objetivo Específico No. 2</w:t>
            </w:r>
          </w:p>
        </w:tc>
      </w:tr>
      <w:tr w:rsidR="005F43D2" w:rsidRPr="005F43D2" w14:paraId="58260575" w14:textId="77777777" w:rsidTr="002C63A2">
        <w:trPr>
          <w:trHeight w:val="414"/>
        </w:trPr>
        <w:tc>
          <w:tcPr>
            <w:tcW w:w="2004" w:type="dxa"/>
            <w:shd w:val="clear" w:color="auto" w:fill="auto"/>
            <w:vAlign w:val="center"/>
          </w:tcPr>
          <w:p w14:paraId="6939B64E" w14:textId="77777777" w:rsidR="005F43D2" w:rsidRPr="005F43D2" w:rsidRDefault="005F43D2" w:rsidP="005F43D2">
            <w:pPr>
              <w:rPr>
                <w:lang w:val="es-CO"/>
              </w:rPr>
            </w:pPr>
            <w:r w:rsidRPr="005F43D2">
              <w:rPr>
                <w:lang w:val="es-CO"/>
              </w:rPr>
              <w:t>RF11</w:t>
            </w:r>
          </w:p>
        </w:tc>
        <w:tc>
          <w:tcPr>
            <w:tcW w:w="4942" w:type="dxa"/>
            <w:shd w:val="clear" w:color="auto" w:fill="auto"/>
            <w:vAlign w:val="center"/>
          </w:tcPr>
          <w:p w14:paraId="6613CA44" w14:textId="77777777" w:rsidR="005F43D2" w:rsidRPr="005F43D2" w:rsidRDefault="005F43D2" w:rsidP="005F43D2">
            <w:pPr>
              <w:rPr>
                <w:lang w:val="es-CO"/>
              </w:rPr>
            </w:pPr>
            <w:r w:rsidRPr="005F43D2">
              <w:rPr>
                <w:lang w:val="es-CO"/>
              </w:rPr>
              <w:t>El sistema permitirá al administrador consultar las plazas de estacionamiento que existen en el parqueadero</w:t>
            </w:r>
          </w:p>
        </w:tc>
        <w:tc>
          <w:tcPr>
            <w:tcW w:w="1980" w:type="dxa"/>
            <w:shd w:val="clear" w:color="auto" w:fill="auto"/>
            <w:vAlign w:val="center"/>
          </w:tcPr>
          <w:p w14:paraId="20437D2E" w14:textId="2331575E" w:rsidR="005F43D2" w:rsidRPr="005F43D2" w:rsidRDefault="00E53AB3" w:rsidP="005F43D2">
            <w:pPr>
              <w:rPr>
                <w:lang w:val="es-CO"/>
              </w:rPr>
            </w:pPr>
            <w:r>
              <w:rPr>
                <w:lang w:val="es-CO"/>
              </w:rPr>
              <w:t>Objetivo Específico No.2</w:t>
            </w:r>
          </w:p>
        </w:tc>
      </w:tr>
      <w:tr w:rsidR="005F43D2" w:rsidRPr="005F43D2" w14:paraId="19A58AFF" w14:textId="77777777" w:rsidTr="002C63A2">
        <w:trPr>
          <w:trHeight w:val="414"/>
        </w:trPr>
        <w:tc>
          <w:tcPr>
            <w:tcW w:w="2004" w:type="dxa"/>
            <w:shd w:val="clear" w:color="auto" w:fill="auto"/>
            <w:vAlign w:val="center"/>
          </w:tcPr>
          <w:p w14:paraId="45AC38BD" w14:textId="77777777" w:rsidR="005F43D2" w:rsidRPr="005F43D2" w:rsidRDefault="005F43D2" w:rsidP="005F43D2">
            <w:pPr>
              <w:rPr>
                <w:lang w:val="es-CO"/>
              </w:rPr>
            </w:pPr>
            <w:r w:rsidRPr="005F43D2">
              <w:rPr>
                <w:lang w:val="es-CO"/>
              </w:rPr>
              <w:t>RF12</w:t>
            </w:r>
          </w:p>
        </w:tc>
        <w:tc>
          <w:tcPr>
            <w:tcW w:w="4942" w:type="dxa"/>
            <w:shd w:val="clear" w:color="auto" w:fill="auto"/>
            <w:vAlign w:val="center"/>
          </w:tcPr>
          <w:p w14:paraId="7B097F53" w14:textId="36A91AAD" w:rsidR="005F43D2" w:rsidRPr="005F43D2" w:rsidRDefault="005F43D2" w:rsidP="005F43D2">
            <w:pPr>
              <w:rPr>
                <w:lang w:val="es-CO"/>
              </w:rPr>
            </w:pPr>
            <w:r w:rsidRPr="005F43D2">
              <w:rPr>
                <w:lang w:val="es-CO"/>
              </w:rPr>
              <w:t xml:space="preserve">El sistema permitirá al administrador modificar </w:t>
            </w:r>
            <w:r w:rsidR="000254D2" w:rsidRPr="005F43D2">
              <w:rPr>
                <w:lang w:val="es-CO"/>
              </w:rPr>
              <w:t>cubículos</w:t>
            </w:r>
          </w:p>
        </w:tc>
        <w:tc>
          <w:tcPr>
            <w:tcW w:w="1980" w:type="dxa"/>
            <w:shd w:val="clear" w:color="auto" w:fill="auto"/>
            <w:vAlign w:val="center"/>
          </w:tcPr>
          <w:p w14:paraId="36669D19" w14:textId="67771F4E" w:rsidR="005F43D2" w:rsidRPr="005F43D2" w:rsidRDefault="00E53AB3" w:rsidP="005F43D2">
            <w:pPr>
              <w:rPr>
                <w:lang w:val="es-CO"/>
              </w:rPr>
            </w:pPr>
            <w:r>
              <w:rPr>
                <w:lang w:val="es-CO"/>
              </w:rPr>
              <w:t>Objetivo Específico No.2</w:t>
            </w:r>
          </w:p>
        </w:tc>
      </w:tr>
      <w:tr w:rsidR="005F43D2" w:rsidRPr="005F43D2" w14:paraId="1BF4E555" w14:textId="77777777" w:rsidTr="002C63A2">
        <w:trPr>
          <w:trHeight w:val="414"/>
        </w:trPr>
        <w:tc>
          <w:tcPr>
            <w:tcW w:w="2004" w:type="dxa"/>
            <w:shd w:val="clear" w:color="auto" w:fill="auto"/>
            <w:vAlign w:val="center"/>
          </w:tcPr>
          <w:p w14:paraId="7ED213FA" w14:textId="77777777" w:rsidR="005F43D2" w:rsidRPr="005F43D2" w:rsidRDefault="005F43D2" w:rsidP="005F43D2">
            <w:pPr>
              <w:rPr>
                <w:lang w:val="es-CO"/>
              </w:rPr>
            </w:pPr>
            <w:r w:rsidRPr="005F43D2">
              <w:rPr>
                <w:lang w:val="es-CO"/>
              </w:rPr>
              <w:t>RF13</w:t>
            </w:r>
          </w:p>
        </w:tc>
        <w:tc>
          <w:tcPr>
            <w:tcW w:w="4942" w:type="dxa"/>
            <w:shd w:val="clear" w:color="auto" w:fill="auto"/>
            <w:vAlign w:val="center"/>
          </w:tcPr>
          <w:p w14:paraId="5C5558A0" w14:textId="77777777" w:rsidR="005F43D2" w:rsidRPr="005F43D2" w:rsidRDefault="005F43D2" w:rsidP="005F43D2">
            <w:pPr>
              <w:rPr>
                <w:lang w:val="es-CO"/>
              </w:rPr>
            </w:pPr>
            <w:r w:rsidRPr="005F43D2">
              <w:rPr>
                <w:lang w:val="es-CO"/>
              </w:rPr>
              <w:t>El sistema permitirá al administrador Inhabilitar/Habilitar cubículos de estacionamiento</w:t>
            </w:r>
          </w:p>
        </w:tc>
        <w:tc>
          <w:tcPr>
            <w:tcW w:w="1980" w:type="dxa"/>
            <w:shd w:val="clear" w:color="auto" w:fill="auto"/>
            <w:vAlign w:val="center"/>
          </w:tcPr>
          <w:p w14:paraId="5135E73D" w14:textId="08236527" w:rsidR="005F43D2" w:rsidRPr="005F43D2" w:rsidRDefault="00E53AB3" w:rsidP="005F43D2">
            <w:pPr>
              <w:rPr>
                <w:lang w:val="es-CO"/>
              </w:rPr>
            </w:pPr>
            <w:r>
              <w:rPr>
                <w:lang w:val="es-CO"/>
              </w:rPr>
              <w:t>Objetivo Específico No.2</w:t>
            </w:r>
          </w:p>
        </w:tc>
      </w:tr>
      <w:tr w:rsidR="005F43D2" w:rsidRPr="005F43D2" w14:paraId="583C4E9E" w14:textId="77777777" w:rsidTr="002C63A2">
        <w:trPr>
          <w:trHeight w:val="414"/>
        </w:trPr>
        <w:tc>
          <w:tcPr>
            <w:tcW w:w="2004" w:type="dxa"/>
            <w:shd w:val="clear" w:color="auto" w:fill="auto"/>
            <w:vAlign w:val="center"/>
          </w:tcPr>
          <w:p w14:paraId="1D0E9D03" w14:textId="77777777" w:rsidR="005F43D2" w:rsidRPr="005F43D2" w:rsidRDefault="005F43D2" w:rsidP="005F43D2">
            <w:pPr>
              <w:rPr>
                <w:lang w:val="es-CO"/>
              </w:rPr>
            </w:pPr>
            <w:r w:rsidRPr="005F43D2">
              <w:rPr>
                <w:lang w:val="es-CO"/>
              </w:rPr>
              <w:t>RF14</w:t>
            </w:r>
          </w:p>
        </w:tc>
        <w:tc>
          <w:tcPr>
            <w:tcW w:w="4942" w:type="dxa"/>
            <w:shd w:val="clear" w:color="auto" w:fill="auto"/>
            <w:vAlign w:val="center"/>
          </w:tcPr>
          <w:p w14:paraId="54AA393B" w14:textId="1A1A1631" w:rsidR="005F43D2" w:rsidRPr="005F43D2" w:rsidRDefault="005F43D2" w:rsidP="005F43D2">
            <w:pPr>
              <w:rPr>
                <w:lang w:val="es-CO"/>
              </w:rPr>
            </w:pPr>
            <w:r w:rsidRPr="005F43D2">
              <w:rPr>
                <w:lang w:val="es-CO"/>
              </w:rPr>
              <w:t>El sistema permitirá al administrador registrar Tipo</w:t>
            </w:r>
            <w:r w:rsidR="000254D2">
              <w:rPr>
                <w:lang w:val="es-CO"/>
              </w:rPr>
              <w:t xml:space="preserve"> de v</w:t>
            </w:r>
            <w:r w:rsidRPr="005F43D2">
              <w:rPr>
                <w:lang w:val="es-CO"/>
              </w:rPr>
              <w:t>ehículo</w:t>
            </w:r>
          </w:p>
        </w:tc>
        <w:tc>
          <w:tcPr>
            <w:tcW w:w="1980" w:type="dxa"/>
            <w:shd w:val="clear" w:color="auto" w:fill="auto"/>
            <w:vAlign w:val="center"/>
          </w:tcPr>
          <w:p w14:paraId="21626EAB" w14:textId="6D45B911" w:rsidR="005F43D2" w:rsidRPr="005F43D2" w:rsidRDefault="00E53AB3" w:rsidP="005F43D2">
            <w:pPr>
              <w:rPr>
                <w:lang w:val="es-CO"/>
              </w:rPr>
            </w:pPr>
            <w:r>
              <w:rPr>
                <w:lang w:val="es-CO"/>
              </w:rPr>
              <w:t>Objetivo Específico No.2</w:t>
            </w:r>
          </w:p>
        </w:tc>
      </w:tr>
      <w:tr w:rsidR="005F43D2" w:rsidRPr="005F43D2" w14:paraId="7EE15154" w14:textId="77777777" w:rsidTr="002C63A2">
        <w:trPr>
          <w:trHeight w:val="414"/>
        </w:trPr>
        <w:tc>
          <w:tcPr>
            <w:tcW w:w="2004" w:type="dxa"/>
            <w:shd w:val="clear" w:color="auto" w:fill="auto"/>
            <w:vAlign w:val="center"/>
          </w:tcPr>
          <w:p w14:paraId="1CA0DB97" w14:textId="77777777" w:rsidR="005F43D2" w:rsidRPr="005F43D2" w:rsidRDefault="005F43D2" w:rsidP="005F43D2">
            <w:pPr>
              <w:rPr>
                <w:lang w:val="es-CO"/>
              </w:rPr>
            </w:pPr>
            <w:r w:rsidRPr="005F43D2">
              <w:rPr>
                <w:lang w:val="es-CO"/>
              </w:rPr>
              <w:t>RF15</w:t>
            </w:r>
          </w:p>
        </w:tc>
        <w:tc>
          <w:tcPr>
            <w:tcW w:w="4942" w:type="dxa"/>
            <w:shd w:val="clear" w:color="auto" w:fill="auto"/>
            <w:vAlign w:val="center"/>
          </w:tcPr>
          <w:p w14:paraId="621501AD" w14:textId="77777777" w:rsidR="005F43D2" w:rsidRPr="005F43D2" w:rsidRDefault="005F43D2" w:rsidP="005F43D2">
            <w:pPr>
              <w:rPr>
                <w:lang w:val="es-CO"/>
              </w:rPr>
            </w:pPr>
            <w:r w:rsidRPr="005F43D2">
              <w:rPr>
                <w:lang w:val="es-CO"/>
              </w:rPr>
              <w:t>El sistema permitirá al administrador consultar los tipos de Vehículos listándolos</w:t>
            </w:r>
          </w:p>
        </w:tc>
        <w:tc>
          <w:tcPr>
            <w:tcW w:w="1980" w:type="dxa"/>
            <w:shd w:val="clear" w:color="auto" w:fill="auto"/>
            <w:vAlign w:val="center"/>
          </w:tcPr>
          <w:p w14:paraId="5AEE312C" w14:textId="56E5AE0E" w:rsidR="005F43D2" w:rsidRPr="005F43D2" w:rsidRDefault="00E53AB3" w:rsidP="005F43D2">
            <w:pPr>
              <w:rPr>
                <w:lang w:val="es-CO"/>
              </w:rPr>
            </w:pPr>
            <w:r>
              <w:rPr>
                <w:lang w:val="es-CO"/>
              </w:rPr>
              <w:t>Objetivo Específico No.2</w:t>
            </w:r>
          </w:p>
        </w:tc>
      </w:tr>
      <w:tr w:rsidR="005F43D2" w:rsidRPr="005F43D2" w14:paraId="35D5B3FE" w14:textId="77777777" w:rsidTr="002C63A2">
        <w:trPr>
          <w:trHeight w:val="414"/>
        </w:trPr>
        <w:tc>
          <w:tcPr>
            <w:tcW w:w="2004" w:type="dxa"/>
            <w:shd w:val="clear" w:color="auto" w:fill="auto"/>
            <w:vAlign w:val="center"/>
          </w:tcPr>
          <w:p w14:paraId="24F9F662" w14:textId="77777777" w:rsidR="005F43D2" w:rsidRPr="005F43D2" w:rsidRDefault="005F43D2" w:rsidP="005F43D2">
            <w:pPr>
              <w:rPr>
                <w:lang w:val="es-CO"/>
              </w:rPr>
            </w:pPr>
            <w:r w:rsidRPr="005F43D2">
              <w:rPr>
                <w:lang w:val="es-CO"/>
              </w:rPr>
              <w:t>RF16</w:t>
            </w:r>
          </w:p>
        </w:tc>
        <w:tc>
          <w:tcPr>
            <w:tcW w:w="4942" w:type="dxa"/>
            <w:shd w:val="clear" w:color="auto" w:fill="auto"/>
            <w:vAlign w:val="center"/>
          </w:tcPr>
          <w:p w14:paraId="246DD29D" w14:textId="77777777" w:rsidR="005F43D2" w:rsidRPr="005F43D2" w:rsidRDefault="005F43D2" w:rsidP="005F43D2">
            <w:pPr>
              <w:rPr>
                <w:lang w:val="es-CO"/>
              </w:rPr>
            </w:pPr>
            <w:r w:rsidRPr="005F43D2">
              <w:rPr>
                <w:lang w:val="es-CO"/>
              </w:rPr>
              <w:t>El sistema permitirá al administrador modificar los tipos de vehículos.</w:t>
            </w:r>
          </w:p>
        </w:tc>
        <w:tc>
          <w:tcPr>
            <w:tcW w:w="1980" w:type="dxa"/>
            <w:shd w:val="clear" w:color="auto" w:fill="auto"/>
            <w:vAlign w:val="center"/>
          </w:tcPr>
          <w:p w14:paraId="24358FAD" w14:textId="7DC766B7" w:rsidR="005F43D2" w:rsidRPr="005F43D2" w:rsidRDefault="00E53AB3" w:rsidP="005F43D2">
            <w:pPr>
              <w:rPr>
                <w:lang w:val="es-CO"/>
              </w:rPr>
            </w:pPr>
            <w:r>
              <w:rPr>
                <w:lang w:val="es-CO"/>
              </w:rPr>
              <w:t>Objetivo Específico No.2</w:t>
            </w:r>
          </w:p>
        </w:tc>
      </w:tr>
      <w:tr w:rsidR="005F43D2" w:rsidRPr="005F43D2" w14:paraId="27C6C758" w14:textId="77777777" w:rsidTr="002C63A2">
        <w:trPr>
          <w:trHeight w:val="414"/>
        </w:trPr>
        <w:tc>
          <w:tcPr>
            <w:tcW w:w="2004" w:type="dxa"/>
            <w:shd w:val="clear" w:color="auto" w:fill="auto"/>
            <w:vAlign w:val="center"/>
          </w:tcPr>
          <w:p w14:paraId="6266F070" w14:textId="77777777" w:rsidR="005F43D2" w:rsidRPr="005F43D2" w:rsidRDefault="005F43D2" w:rsidP="005F43D2">
            <w:pPr>
              <w:rPr>
                <w:lang w:val="es-CO"/>
              </w:rPr>
            </w:pPr>
            <w:r w:rsidRPr="005F43D2">
              <w:rPr>
                <w:lang w:val="es-CO"/>
              </w:rPr>
              <w:t>RF17</w:t>
            </w:r>
          </w:p>
        </w:tc>
        <w:tc>
          <w:tcPr>
            <w:tcW w:w="4942" w:type="dxa"/>
            <w:shd w:val="clear" w:color="auto" w:fill="auto"/>
            <w:vAlign w:val="center"/>
          </w:tcPr>
          <w:p w14:paraId="2222D860" w14:textId="75D214D0" w:rsidR="005F43D2" w:rsidRPr="005F43D2" w:rsidRDefault="005F43D2" w:rsidP="005F43D2">
            <w:pPr>
              <w:rPr>
                <w:lang w:val="es-CO"/>
              </w:rPr>
            </w:pPr>
            <w:r w:rsidRPr="005F43D2">
              <w:rPr>
                <w:lang w:val="es-CO"/>
              </w:rPr>
              <w:t>El sistema permitirá al administrador Inhabilitar/Habilitar los tipos de Vehículo.</w:t>
            </w:r>
          </w:p>
        </w:tc>
        <w:tc>
          <w:tcPr>
            <w:tcW w:w="1980" w:type="dxa"/>
            <w:shd w:val="clear" w:color="auto" w:fill="auto"/>
            <w:vAlign w:val="center"/>
          </w:tcPr>
          <w:p w14:paraId="2DD38CA1" w14:textId="27EC57F9" w:rsidR="005F43D2" w:rsidRPr="005F43D2" w:rsidRDefault="00E53AB3" w:rsidP="005F43D2">
            <w:pPr>
              <w:rPr>
                <w:lang w:val="es-CO"/>
              </w:rPr>
            </w:pPr>
            <w:r>
              <w:rPr>
                <w:lang w:val="es-CO"/>
              </w:rPr>
              <w:t>Objetivo Específico No.2</w:t>
            </w:r>
          </w:p>
        </w:tc>
      </w:tr>
      <w:tr w:rsidR="005F43D2" w:rsidRPr="005F43D2" w14:paraId="40BCD37A" w14:textId="77777777" w:rsidTr="002C63A2">
        <w:trPr>
          <w:trHeight w:val="414"/>
        </w:trPr>
        <w:tc>
          <w:tcPr>
            <w:tcW w:w="2004" w:type="dxa"/>
            <w:shd w:val="clear" w:color="auto" w:fill="auto"/>
            <w:vAlign w:val="center"/>
          </w:tcPr>
          <w:p w14:paraId="0FDA400E" w14:textId="77777777" w:rsidR="005F43D2" w:rsidRPr="005F43D2" w:rsidRDefault="005F43D2" w:rsidP="005F43D2">
            <w:pPr>
              <w:rPr>
                <w:lang w:val="es-CO"/>
              </w:rPr>
            </w:pPr>
            <w:r w:rsidRPr="005F43D2">
              <w:rPr>
                <w:lang w:val="es-CO"/>
              </w:rPr>
              <w:t>RF18</w:t>
            </w:r>
          </w:p>
        </w:tc>
        <w:tc>
          <w:tcPr>
            <w:tcW w:w="4942" w:type="dxa"/>
            <w:shd w:val="clear" w:color="auto" w:fill="auto"/>
            <w:vAlign w:val="center"/>
          </w:tcPr>
          <w:p w14:paraId="42D81EB2" w14:textId="77777777" w:rsidR="005F43D2" w:rsidRPr="005F43D2" w:rsidRDefault="005F43D2" w:rsidP="005F43D2">
            <w:pPr>
              <w:rPr>
                <w:lang w:val="es-CO"/>
              </w:rPr>
            </w:pPr>
            <w:r w:rsidRPr="005F43D2">
              <w:rPr>
                <w:lang w:val="es-CO"/>
              </w:rPr>
              <w:t>El sistema deberá permitir que el usuario cliente pueda registrar vehículos en su cuenta personal</w:t>
            </w:r>
          </w:p>
        </w:tc>
        <w:tc>
          <w:tcPr>
            <w:tcW w:w="1980" w:type="dxa"/>
            <w:shd w:val="clear" w:color="auto" w:fill="auto"/>
            <w:vAlign w:val="center"/>
          </w:tcPr>
          <w:p w14:paraId="781E62AF" w14:textId="78208D38" w:rsidR="005F43D2" w:rsidRPr="005F43D2" w:rsidRDefault="00AD7315" w:rsidP="005F43D2">
            <w:pPr>
              <w:rPr>
                <w:lang w:val="es-CO"/>
              </w:rPr>
            </w:pPr>
            <w:r>
              <w:rPr>
                <w:lang w:val="es-CO"/>
              </w:rPr>
              <w:t>Objetivo Específico No.3</w:t>
            </w:r>
          </w:p>
        </w:tc>
      </w:tr>
      <w:tr w:rsidR="005F43D2" w:rsidRPr="005F43D2" w14:paraId="60DB37E3" w14:textId="77777777" w:rsidTr="002C63A2">
        <w:trPr>
          <w:trHeight w:val="414"/>
        </w:trPr>
        <w:tc>
          <w:tcPr>
            <w:tcW w:w="2004" w:type="dxa"/>
            <w:shd w:val="clear" w:color="auto" w:fill="auto"/>
            <w:vAlign w:val="center"/>
          </w:tcPr>
          <w:p w14:paraId="2709CB8F" w14:textId="77777777" w:rsidR="005F43D2" w:rsidRPr="005F43D2" w:rsidRDefault="005F43D2" w:rsidP="005F43D2">
            <w:pPr>
              <w:rPr>
                <w:lang w:val="es-CO"/>
              </w:rPr>
            </w:pPr>
            <w:r w:rsidRPr="005F43D2">
              <w:rPr>
                <w:lang w:val="es-CO"/>
              </w:rPr>
              <w:lastRenderedPageBreak/>
              <w:t>RF19</w:t>
            </w:r>
          </w:p>
        </w:tc>
        <w:tc>
          <w:tcPr>
            <w:tcW w:w="4942" w:type="dxa"/>
            <w:shd w:val="clear" w:color="auto" w:fill="auto"/>
            <w:vAlign w:val="center"/>
          </w:tcPr>
          <w:p w14:paraId="3DD2F76E" w14:textId="77777777" w:rsidR="005F43D2" w:rsidRPr="005F43D2" w:rsidRDefault="005F43D2" w:rsidP="005F43D2">
            <w:pPr>
              <w:rPr>
                <w:lang w:val="es-CO"/>
              </w:rPr>
            </w:pPr>
            <w:r w:rsidRPr="005F43D2">
              <w:rPr>
                <w:lang w:val="es-CO"/>
              </w:rPr>
              <w:t>El sistema deberá permitir que el usuario cliente pueda consultar el o los vehículos que haya registrado en su cuenta, se desplegará una lista</w:t>
            </w:r>
          </w:p>
        </w:tc>
        <w:tc>
          <w:tcPr>
            <w:tcW w:w="1980" w:type="dxa"/>
            <w:shd w:val="clear" w:color="auto" w:fill="auto"/>
            <w:vAlign w:val="center"/>
          </w:tcPr>
          <w:p w14:paraId="616AFF91" w14:textId="03781794" w:rsidR="005F43D2" w:rsidRPr="005F43D2" w:rsidRDefault="00AD7315" w:rsidP="005F43D2">
            <w:pPr>
              <w:rPr>
                <w:lang w:val="es-CO"/>
              </w:rPr>
            </w:pPr>
            <w:r>
              <w:rPr>
                <w:lang w:val="es-CO"/>
              </w:rPr>
              <w:t>Objetivo Específico No.3</w:t>
            </w:r>
          </w:p>
        </w:tc>
      </w:tr>
      <w:tr w:rsidR="005F43D2" w:rsidRPr="005F43D2" w14:paraId="1A46F250" w14:textId="77777777" w:rsidTr="002C63A2">
        <w:trPr>
          <w:trHeight w:val="414"/>
        </w:trPr>
        <w:tc>
          <w:tcPr>
            <w:tcW w:w="2004" w:type="dxa"/>
            <w:shd w:val="clear" w:color="auto" w:fill="auto"/>
            <w:vAlign w:val="center"/>
          </w:tcPr>
          <w:p w14:paraId="54FBF3FA" w14:textId="77777777" w:rsidR="005F43D2" w:rsidRPr="005F43D2" w:rsidRDefault="005F43D2" w:rsidP="005F43D2">
            <w:pPr>
              <w:rPr>
                <w:lang w:val="es-CO"/>
              </w:rPr>
            </w:pPr>
            <w:r w:rsidRPr="005F43D2">
              <w:rPr>
                <w:lang w:val="es-CO"/>
              </w:rPr>
              <w:t>RF20</w:t>
            </w:r>
          </w:p>
        </w:tc>
        <w:tc>
          <w:tcPr>
            <w:tcW w:w="4942" w:type="dxa"/>
            <w:shd w:val="clear" w:color="auto" w:fill="auto"/>
            <w:vAlign w:val="center"/>
          </w:tcPr>
          <w:p w14:paraId="60CBA8F7" w14:textId="77777777" w:rsidR="005F43D2" w:rsidRPr="005F43D2" w:rsidRDefault="005F43D2" w:rsidP="005F43D2">
            <w:pPr>
              <w:rPr>
                <w:lang w:val="es-CO"/>
              </w:rPr>
            </w:pPr>
            <w:r w:rsidRPr="005F43D2">
              <w:rPr>
                <w:lang w:val="es-CO"/>
              </w:rPr>
              <w:t>El sistema permitirá al usuario cliente realizar modificaciones a el o los vehículos registrados en su cuenta personal exceptuando la placa del vehículo</w:t>
            </w:r>
          </w:p>
        </w:tc>
        <w:tc>
          <w:tcPr>
            <w:tcW w:w="1980" w:type="dxa"/>
            <w:shd w:val="clear" w:color="auto" w:fill="auto"/>
            <w:vAlign w:val="center"/>
          </w:tcPr>
          <w:p w14:paraId="001E0232" w14:textId="6C16CE0F" w:rsidR="005F43D2" w:rsidRPr="005F43D2" w:rsidRDefault="00AD7315" w:rsidP="005F43D2">
            <w:pPr>
              <w:rPr>
                <w:lang w:val="es-CO"/>
              </w:rPr>
            </w:pPr>
            <w:r>
              <w:rPr>
                <w:lang w:val="es-CO"/>
              </w:rPr>
              <w:t>Objetivo Específico No.3</w:t>
            </w:r>
          </w:p>
        </w:tc>
      </w:tr>
      <w:tr w:rsidR="005F43D2" w:rsidRPr="005F43D2" w14:paraId="2AB313EF" w14:textId="77777777" w:rsidTr="002C63A2">
        <w:trPr>
          <w:trHeight w:val="414"/>
        </w:trPr>
        <w:tc>
          <w:tcPr>
            <w:tcW w:w="2004" w:type="dxa"/>
            <w:shd w:val="clear" w:color="auto" w:fill="auto"/>
            <w:vAlign w:val="center"/>
          </w:tcPr>
          <w:p w14:paraId="2ECA98BE" w14:textId="77777777" w:rsidR="005F43D2" w:rsidRPr="005F43D2" w:rsidRDefault="005F43D2" w:rsidP="005F43D2">
            <w:pPr>
              <w:rPr>
                <w:lang w:val="es-CO"/>
              </w:rPr>
            </w:pPr>
            <w:r w:rsidRPr="005F43D2">
              <w:rPr>
                <w:lang w:val="es-CO"/>
              </w:rPr>
              <w:t>RF21</w:t>
            </w:r>
          </w:p>
        </w:tc>
        <w:tc>
          <w:tcPr>
            <w:tcW w:w="4942" w:type="dxa"/>
            <w:shd w:val="clear" w:color="auto" w:fill="auto"/>
            <w:vAlign w:val="center"/>
          </w:tcPr>
          <w:p w14:paraId="2D528347" w14:textId="77777777" w:rsidR="005F43D2" w:rsidRPr="005F43D2" w:rsidRDefault="005F43D2" w:rsidP="005F43D2">
            <w:pPr>
              <w:rPr>
                <w:lang w:val="es-CO"/>
              </w:rPr>
            </w:pPr>
            <w:r w:rsidRPr="005F43D2">
              <w:rPr>
                <w:lang w:val="es-CO"/>
              </w:rPr>
              <w:t>El sistema permitirá al usuario cliente Inhabilitar un vehículo que haya registrado en su cuenta</w:t>
            </w:r>
          </w:p>
        </w:tc>
        <w:tc>
          <w:tcPr>
            <w:tcW w:w="1980" w:type="dxa"/>
            <w:shd w:val="clear" w:color="auto" w:fill="auto"/>
            <w:vAlign w:val="center"/>
          </w:tcPr>
          <w:p w14:paraId="51830712" w14:textId="0C881370" w:rsidR="005F43D2" w:rsidRPr="005F43D2" w:rsidRDefault="00AD7315" w:rsidP="005F43D2">
            <w:pPr>
              <w:rPr>
                <w:lang w:val="es-CO"/>
              </w:rPr>
            </w:pPr>
            <w:r>
              <w:rPr>
                <w:lang w:val="es-CO"/>
              </w:rPr>
              <w:t>Objetivo Específico No.3</w:t>
            </w:r>
          </w:p>
        </w:tc>
      </w:tr>
      <w:tr w:rsidR="005F43D2" w:rsidRPr="005F43D2" w14:paraId="0EABB8EB" w14:textId="77777777" w:rsidTr="002C63A2">
        <w:trPr>
          <w:trHeight w:val="414"/>
        </w:trPr>
        <w:tc>
          <w:tcPr>
            <w:tcW w:w="2004" w:type="dxa"/>
            <w:shd w:val="clear" w:color="auto" w:fill="auto"/>
            <w:vAlign w:val="center"/>
          </w:tcPr>
          <w:p w14:paraId="33107BDC" w14:textId="77777777" w:rsidR="005F43D2" w:rsidRPr="005F43D2" w:rsidRDefault="005F43D2" w:rsidP="005F43D2">
            <w:pPr>
              <w:rPr>
                <w:lang w:val="es-CO"/>
              </w:rPr>
            </w:pPr>
            <w:r w:rsidRPr="005F43D2">
              <w:rPr>
                <w:lang w:val="es-CO"/>
              </w:rPr>
              <w:t>RF22</w:t>
            </w:r>
          </w:p>
        </w:tc>
        <w:tc>
          <w:tcPr>
            <w:tcW w:w="4942" w:type="dxa"/>
            <w:shd w:val="clear" w:color="auto" w:fill="auto"/>
            <w:vAlign w:val="center"/>
          </w:tcPr>
          <w:p w14:paraId="1A6C7E11" w14:textId="0DEBF3C9" w:rsidR="005F43D2" w:rsidRPr="005F43D2" w:rsidRDefault="005F43D2" w:rsidP="005F43D2">
            <w:pPr>
              <w:rPr>
                <w:lang w:val="es-CO"/>
              </w:rPr>
            </w:pPr>
            <w:r w:rsidRPr="005F43D2">
              <w:rPr>
                <w:lang w:val="es-CO"/>
              </w:rPr>
              <w:t xml:space="preserve">El sistema deberá permitir al usuario cliente registrar una reserva (siempre y cuando haya disponibilidad en el parqueadero) de servicio de parking en </w:t>
            </w:r>
            <w:r w:rsidR="000254D2" w:rsidRPr="005F43D2">
              <w:rPr>
                <w:lang w:val="es-CO"/>
              </w:rPr>
              <w:t>línea</w:t>
            </w:r>
          </w:p>
        </w:tc>
        <w:tc>
          <w:tcPr>
            <w:tcW w:w="1980" w:type="dxa"/>
            <w:shd w:val="clear" w:color="auto" w:fill="auto"/>
            <w:vAlign w:val="center"/>
          </w:tcPr>
          <w:p w14:paraId="4F2D0F2B" w14:textId="33EF9712" w:rsidR="005F43D2" w:rsidRPr="005F43D2" w:rsidRDefault="00AD7315" w:rsidP="005F43D2">
            <w:pPr>
              <w:rPr>
                <w:lang w:val="es-CO"/>
              </w:rPr>
            </w:pPr>
            <w:r>
              <w:rPr>
                <w:lang w:val="es-CO"/>
              </w:rPr>
              <w:t>Objetivo Específico No.3</w:t>
            </w:r>
          </w:p>
        </w:tc>
      </w:tr>
      <w:tr w:rsidR="005F43D2" w:rsidRPr="005F43D2" w14:paraId="6370E599" w14:textId="77777777" w:rsidTr="00AD7315">
        <w:trPr>
          <w:trHeight w:val="3456"/>
        </w:trPr>
        <w:tc>
          <w:tcPr>
            <w:tcW w:w="2004" w:type="dxa"/>
            <w:shd w:val="clear" w:color="auto" w:fill="auto"/>
            <w:vAlign w:val="center"/>
          </w:tcPr>
          <w:p w14:paraId="6CE1D01B" w14:textId="77777777" w:rsidR="005F43D2" w:rsidRPr="005F43D2" w:rsidRDefault="005F43D2" w:rsidP="005F43D2">
            <w:pPr>
              <w:rPr>
                <w:lang w:val="es-CO"/>
              </w:rPr>
            </w:pPr>
            <w:r w:rsidRPr="005F43D2">
              <w:rPr>
                <w:lang w:val="es-CO"/>
              </w:rPr>
              <w:t>RF23</w:t>
            </w:r>
          </w:p>
        </w:tc>
        <w:tc>
          <w:tcPr>
            <w:tcW w:w="4942" w:type="dxa"/>
            <w:shd w:val="clear" w:color="auto" w:fill="auto"/>
            <w:vAlign w:val="center"/>
          </w:tcPr>
          <w:p w14:paraId="2DF9999D" w14:textId="43AB017D" w:rsidR="005F43D2" w:rsidRPr="005F43D2" w:rsidRDefault="005F43D2" w:rsidP="005F43D2">
            <w:pPr>
              <w:rPr>
                <w:lang w:val="es-CO"/>
              </w:rPr>
            </w:pPr>
            <w:r w:rsidRPr="005F43D2">
              <w:rPr>
                <w:lang w:val="es-CO"/>
              </w:rPr>
              <w:t xml:space="preserve">El sistema deberá permitir al usuario cliente consultar sus reservas </w:t>
            </w:r>
            <w:r w:rsidR="000254D2" w:rsidRPr="005F43D2">
              <w:rPr>
                <w:lang w:val="es-CO"/>
              </w:rPr>
              <w:t>listándoles</w:t>
            </w:r>
            <w:r w:rsidRPr="005F43D2">
              <w:rPr>
                <w:lang w:val="es-CO"/>
              </w:rPr>
              <w:t xml:space="preserve"> las reservas activas, siempre y cuando se haya logueado en el sistema de información</w:t>
            </w:r>
          </w:p>
        </w:tc>
        <w:tc>
          <w:tcPr>
            <w:tcW w:w="1980" w:type="dxa"/>
            <w:shd w:val="clear" w:color="auto" w:fill="auto"/>
            <w:vAlign w:val="center"/>
          </w:tcPr>
          <w:p w14:paraId="5B86F4F9" w14:textId="44501513" w:rsidR="005F43D2" w:rsidRPr="005F43D2" w:rsidRDefault="00AD7315" w:rsidP="005F43D2">
            <w:pPr>
              <w:rPr>
                <w:lang w:val="es-CO"/>
              </w:rPr>
            </w:pPr>
            <w:r>
              <w:rPr>
                <w:lang w:val="es-CO"/>
              </w:rPr>
              <w:t>Objetivo Específico No.3</w:t>
            </w:r>
          </w:p>
        </w:tc>
      </w:tr>
      <w:tr w:rsidR="005F43D2" w:rsidRPr="005F43D2" w14:paraId="4F52F280" w14:textId="77777777" w:rsidTr="002C63A2">
        <w:trPr>
          <w:trHeight w:val="414"/>
        </w:trPr>
        <w:tc>
          <w:tcPr>
            <w:tcW w:w="2004" w:type="dxa"/>
            <w:shd w:val="clear" w:color="auto" w:fill="auto"/>
            <w:vAlign w:val="center"/>
          </w:tcPr>
          <w:p w14:paraId="7D25030F" w14:textId="77777777" w:rsidR="005F43D2" w:rsidRPr="005F43D2" w:rsidRDefault="005F43D2" w:rsidP="005F43D2">
            <w:pPr>
              <w:rPr>
                <w:lang w:val="es-CO"/>
              </w:rPr>
            </w:pPr>
            <w:r w:rsidRPr="005F43D2">
              <w:rPr>
                <w:lang w:val="es-CO"/>
              </w:rPr>
              <w:lastRenderedPageBreak/>
              <w:t>RF24</w:t>
            </w:r>
          </w:p>
        </w:tc>
        <w:tc>
          <w:tcPr>
            <w:tcW w:w="4942" w:type="dxa"/>
            <w:shd w:val="clear" w:color="auto" w:fill="auto"/>
            <w:vAlign w:val="center"/>
          </w:tcPr>
          <w:p w14:paraId="0FF3468C" w14:textId="453E37F7" w:rsidR="005F43D2" w:rsidRPr="005F43D2" w:rsidRDefault="005F43D2" w:rsidP="005F43D2">
            <w:pPr>
              <w:rPr>
                <w:lang w:val="es-CO"/>
              </w:rPr>
            </w:pPr>
            <w:r w:rsidRPr="005F43D2">
              <w:rPr>
                <w:lang w:val="es-CO"/>
              </w:rPr>
              <w:t xml:space="preserve">El sistema deberá permitir al usuario cliente la eliminación de su reserva por medio de un botón "Eliminar Reserva" y si es presionando dicho botón el sistema </w:t>
            </w:r>
            <w:r w:rsidR="000254D2" w:rsidRPr="005F43D2">
              <w:rPr>
                <w:lang w:val="es-CO"/>
              </w:rPr>
              <w:t>deberá</w:t>
            </w:r>
            <w:r w:rsidRPr="005F43D2">
              <w:rPr>
                <w:lang w:val="es-CO"/>
              </w:rPr>
              <w:t xml:space="preserve"> preguntar al usuario si está seguro de eliminar la Reserva si la respuesta es Sí se procederá a realizar la eliminación, de lo contrario se cancelará la acción y se le notificará al cliente lo siguiente: "se abortó la acción de cancelación de reserva, su reserva seguirá activa".</w:t>
            </w:r>
          </w:p>
        </w:tc>
        <w:tc>
          <w:tcPr>
            <w:tcW w:w="1980" w:type="dxa"/>
            <w:shd w:val="clear" w:color="auto" w:fill="auto"/>
            <w:vAlign w:val="center"/>
          </w:tcPr>
          <w:p w14:paraId="02E61226" w14:textId="66F2C63E" w:rsidR="005F43D2" w:rsidRPr="005F43D2" w:rsidRDefault="00AD7315" w:rsidP="005F43D2">
            <w:pPr>
              <w:rPr>
                <w:lang w:val="es-CO"/>
              </w:rPr>
            </w:pPr>
            <w:r>
              <w:rPr>
                <w:lang w:val="es-CO"/>
              </w:rPr>
              <w:t>Objetivo Específico No.3</w:t>
            </w:r>
          </w:p>
        </w:tc>
      </w:tr>
      <w:tr w:rsidR="005F43D2" w:rsidRPr="005F43D2" w14:paraId="69C4C9C7" w14:textId="77777777" w:rsidTr="00AD7315">
        <w:trPr>
          <w:trHeight w:val="5528"/>
        </w:trPr>
        <w:tc>
          <w:tcPr>
            <w:tcW w:w="2004" w:type="dxa"/>
            <w:shd w:val="clear" w:color="auto" w:fill="auto"/>
            <w:vAlign w:val="center"/>
          </w:tcPr>
          <w:p w14:paraId="3C2E0945" w14:textId="77777777" w:rsidR="005F43D2" w:rsidRPr="005F43D2" w:rsidRDefault="005F43D2" w:rsidP="005F43D2">
            <w:pPr>
              <w:rPr>
                <w:lang w:val="es-CO"/>
              </w:rPr>
            </w:pPr>
            <w:r w:rsidRPr="005F43D2">
              <w:rPr>
                <w:lang w:val="es-CO"/>
              </w:rPr>
              <w:t>RF25</w:t>
            </w:r>
          </w:p>
        </w:tc>
        <w:tc>
          <w:tcPr>
            <w:tcW w:w="4942" w:type="dxa"/>
            <w:shd w:val="clear" w:color="auto" w:fill="auto"/>
            <w:vAlign w:val="center"/>
          </w:tcPr>
          <w:p w14:paraId="4D2674B5" w14:textId="05DFD45E" w:rsidR="005F43D2" w:rsidRPr="005F43D2" w:rsidRDefault="005F43D2" w:rsidP="005F43D2">
            <w:pPr>
              <w:rPr>
                <w:lang w:val="es-CO"/>
              </w:rPr>
            </w:pPr>
            <w:r w:rsidRPr="005F43D2">
              <w:rPr>
                <w:lang w:val="es-CO"/>
              </w:rPr>
              <w:t xml:space="preserve">El sistema permitirá al usuario colaborador realizar </w:t>
            </w:r>
            <w:proofErr w:type="spellStart"/>
            <w:r w:rsidRPr="005F43D2">
              <w:rPr>
                <w:lang w:val="es-CO"/>
              </w:rPr>
              <w:t>check</w:t>
            </w:r>
            <w:proofErr w:type="spellEnd"/>
            <w:r w:rsidRPr="005F43D2">
              <w:rPr>
                <w:lang w:val="es-CO"/>
              </w:rPr>
              <w:t xml:space="preserve"> in (Registro de entrada) a las reservas de los usuarios clientes por medio de su </w:t>
            </w:r>
            <w:r w:rsidR="000254D2" w:rsidRPr="005F43D2">
              <w:rPr>
                <w:lang w:val="es-CO"/>
              </w:rPr>
              <w:t>identificación (</w:t>
            </w:r>
            <w:r w:rsidRPr="005F43D2">
              <w:rPr>
                <w:lang w:val="es-CO"/>
              </w:rPr>
              <w:t xml:space="preserve">cédula, pasaporte, cédula de extranjería) el sistema listará las reservas </w:t>
            </w:r>
            <w:r w:rsidR="000254D2" w:rsidRPr="005F43D2">
              <w:rPr>
                <w:lang w:val="es-CO"/>
              </w:rPr>
              <w:t>asociadas</w:t>
            </w:r>
            <w:r w:rsidRPr="005F43D2">
              <w:rPr>
                <w:lang w:val="es-CO"/>
              </w:rPr>
              <w:t xml:space="preserve"> con dicho cliente con los datos de relevancia.</w:t>
            </w:r>
          </w:p>
        </w:tc>
        <w:tc>
          <w:tcPr>
            <w:tcW w:w="1980" w:type="dxa"/>
            <w:shd w:val="clear" w:color="auto" w:fill="auto"/>
            <w:vAlign w:val="center"/>
          </w:tcPr>
          <w:p w14:paraId="57581905" w14:textId="36A8B0CE" w:rsidR="005F43D2" w:rsidRPr="005F43D2" w:rsidRDefault="00AD7315" w:rsidP="005F43D2">
            <w:pPr>
              <w:rPr>
                <w:lang w:val="es-CO"/>
              </w:rPr>
            </w:pPr>
            <w:r>
              <w:rPr>
                <w:lang w:val="es-CO"/>
              </w:rPr>
              <w:t>Objetivo Específico No.4</w:t>
            </w:r>
          </w:p>
        </w:tc>
      </w:tr>
      <w:tr w:rsidR="005F43D2" w:rsidRPr="005F43D2" w14:paraId="649D096E" w14:textId="77777777" w:rsidTr="002C63A2">
        <w:trPr>
          <w:trHeight w:val="414"/>
        </w:trPr>
        <w:tc>
          <w:tcPr>
            <w:tcW w:w="2004" w:type="dxa"/>
            <w:shd w:val="clear" w:color="auto" w:fill="auto"/>
            <w:vAlign w:val="center"/>
          </w:tcPr>
          <w:p w14:paraId="3D7DC5E3" w14:textId="77777777" w:rsidR="005F43D2" w:rsidRPr="005F43D2" w:rsidRDefault="005F43D2" w:rsidP="005F43D2">
            <w:pPr>
              <w:rPr>
                <w:lang w:val="es-CO"/>
              </w:rPr>
            </w:pPr>
            <w:r w:rsidRPr="005F43D2">
              <w:rPr>
                <w:lang w:val="es-CO"/>
              </w:rPr>
              <w:lastRenderedPageBreak/>
              <w:t>RF26</w:t>
            </w:r>
          </w:p>
        </w:tc>
        <w:tc>
          <w:tcPr>
            <w:tcW w:w="4942" w:type="dxa"/>
            <w:shd w:val="clear" w:color="auto" w:fill="auto"/>
            <w:vAlign w:val="center"/>
          </w:tcPr>
          <w:p w14:paraId="1D1D7334" w14:textId="77777777" w:rsidR="005F43D2" w:rsidRPr="005F43D2" w:rsidRDefault="005F43D2" w:rsidP="005F43D2">
            <w:pPr>
              <w:rPr>
                <w:lang w:val="es-CO"/>
              </w:rPr>
            </w:pPr>
            <w:r w:rsidRPr="005F43D2">
              <w:rPr>
                <w:lang w:val="es-CO"/>
              </w:rPr>
              <w:t>El sistema permitirá al usuario colaborador registrar una lista de chequeo del estado en el que entra el vehículo al parqueadero</w:t>
            </w:r>
          </w:p>
        </w:tc>
        <w:tc>
          <w:tcPr>
            <w:tcW w:w="1980" w:type="dxa"/>
            <w:shd w:val="clear" w:color="auto" w:fill="auto"/>
            <w:vAlign w:val="center"/>
          </w:tcPr>
          <w:p w14:paraId="0DD94E49" w14:textId="75B9E680" w:rsidR="005F43D2" w:rsidRPr="005F43D2" w:rsidRDefault="00AD7315" w:rsidP="005F43D2">
            <w:pPr>
              <w:rPr>
                <w:lang w:val="es-CO"/>
              </w:rPr>
            </w:pPr>
            <w:r>
              <w:rPr>
                <w:lang w:val="es-CO"/>
              </w:rPr>
              <w:t>Objetivo Específico No.4</w:t>
            </w:r>
          </w:p>
        </w:tc>
      </w:tr>
      <w:tr w:rsidR="005F43D2" w:rsidRPr="005F43D2" w14:paraId="69E22ED6" w14:textId="77777777" w:rsidTr="002C63A2">
        <w:trPr>
          <w:trHeight w:val="414"/>
        </w:trPr>
        <w:tc>
          <w:tcPr>
            <w:tcW w:w="2004" w:type="dxa"/>
            <w:shd w:val="clear" w:color="auto" w:fill="auto"/>
            <w:vAlign w:val="center"/>
          </w:tcPr>
          <w:p w14:paraId="777FA2AA" w14:textId="77777777" w:rsidR="005F43D2" w:rsidRPr="005F43D2" w:rsidRDefault="005F43D2" w:rsidP="005F43D2">
            <w:pPr>
              <w:rPr>
                <w:lang w:val="es-CO"/>
              </w:rPr>
            </w:pPr>
            <w:r w:rsidRPr="005F43D2">
              <w:rPr>
                <w:lang w:val="es-CO"/>
              </w:rPr>
              <w:t>RF27</w:t>
            </w:r>
          </w:p>
        </w:tc>
        <w:tc>
          <w:tcPr>
            <w:tcW w:w="4942" w:type="dxa"/>
            <w:shd w:val="clear" w:color="auto" w:fill="auto"/>
            <w:vAlign w:val="center"/>
          </w:tcPr>
          <w:p w14:paraId="76904E90" w14:textId="77777777" w:rsidR="005F43D2" w:rsidRPr="005F43D2" w:rsidRDefault="005F43D2" w:rsidP="005F43D2">
            <w:pPr>
              <w:rPr>
                <w:lang w:val="es-CO"/>
              </w:rPr>
            </w:pPr>
            <w:r w:rsidRPr="005F43D2">
              <w:rPr>
                <w:lang w:val="es-CO"/>
              </w:rPr>
              <w:t>El sistema permitirá al usuario colaborador realizar consultas a las listas de chequeo por el número de placa del vehículo</w:t>
            </w:r>
          </w:p>
        </w:tc>
        <w:tc>
          <w:tcPr>
            <w:tcW w:w="1980" w:type="dxa"/>
            <w:shd w:val="clear" w:color="auto" w:fill="auto"/>
            <w:vAlign w:val="center"/>
          </w:tcPr>
          <w:p w14:paraId="1922DF6E" w14:textId="0AEDAA5F" w:rsidR="005F43D2" w:rsidRPr="005F43D2" w:rsidRDefault="00AD7315" w:rsidP="005F43D2">
            <w:pPr>
              <w:rPr>
                <w:lang w:val="es-CO"/>
              </w:rPr>
            </w:pPr>
            <w:r>
              <w:rPr>
                <w:lang w:val="es-CO"/>
              </w:rPr>
              <w:t>Objetivo Específico No.4</w:t>
            </w:r>
          </w:p>
        </w:tc>
      </w:tr>
      <w:tr w:rsidR="005F43D2" w:rsidRPr="005F43D2" w14:paraId="5C222A6C" w14:textId="77777777" w:rsidTr="002C63A2">
        <w:trPr>
          <w:trHeight w:val="414"/>
        </w:trPr>
        <w:tc>
          <w:tcPr>
            <w:tcW w:w="2004" w:type="dxa"/>
            <w:shd w:val="clear" w:color="auto" w:fill="auto"/>
            <w:vAlign w:val="center"/>
          </w:tcPr>
          <w:p w14:paraId="252BCA92" w14:textId="77777777" w:rsidR="005F43D2" w:rsidRPr="005F43D2" w:rsidRDefault="005F43D2" w:rsidP="005F43D2">
            <w:pPr>
              <w:rPr>
                <w:lang w:val="es-CO"/>
              </w:rPr>
            </w:pPr>
            <w:r w:rsidRPr="005F43D2">
              <w:rPr>
                <w:lang w:val="es-CO"/>
              </w:rPr>
              <w:t>RF28</w:t>
            </w:r>
          </w:p>
        </w:tc>
        <w:tc>
          <w:tcPr>
            <w:tcW w:w="4942" w:type="dxa"/>
            <w:shd w:val="clear" w:color="auto" w:fill="auto"/>
            <w:vAlign w:val="center"/>
          </w:tcPr>
          <w:p w14:paraId="1C06FC10" w14:textId="76E2C4DB" w:rsidR="005F43D2" w:rsidRPr="005F43D2" w:rsidRDefault="005F43D2" w:rsidP="005F43D2">
            <w:pPr>
              <w:rPr>
                <w:lang w:val="es-CO"/>
              </w:rPr>
            </w:pPr>
            <w:r w:rsidRPr="005F43D2">
              <w:rPr>
                <w:lang w:val="es-CO"/>
              </w:rPr>
              <w:t xml:space="preserve">El sistema deberá permitir que el usuario colaborador realice el </w:t>
            </w:r>
            <w:proofErr w:type="spellStart"/>
            <w:r w:rsidRPr="005F43D2">
              <w:rPr>
                <w:lang w:val="es-CO"/>
              </w:rPr>
              <w:t>check-out</w:t>
            </w:r>
            <w:proofErr w:type="spellEnd"/>
            <w:r w:rsidR="000254D2">
              <w:rPr>
                <w:lang w:val="es-CO"/>
              </w:rPr>
              <w:t xml:space="preserve"> </w:t>
            </w:r>
            <w:r w:rsidRPr="005F43D2">
              <w:rPr>
                <w:lang w:val="es-CO"/>
              </w:rPr>
              <w:t>(terminación del servicio) sobre una reserva, registrando la fecha y hora del mismo en dicho campo en la tabla reserva, cambiando el estado de la reserva a false.</w:t>
            </w:r>
          </w:p>
        </w:tc>
        <w:tc>
          <w:tcPr>
            <w:tcW w:w="1980" w:type="dxa"/>
            <w:shd w:val="clear" w:color="auto" w:fill="auto"/>
            <w:vAlign w:val="center"/>
          </w:tcPr>
          <w:p w14:paraId="5300AE0E" w14:textId="3846EDF6" w:rsidR="005F43D2" w:rsidRPr="005F43D2" w:rsidRDefault="00AD7315" w:rsidP="005F43D2">
            <w:pPr>
              <w:rPr>
                <w:lang w:val="es-CO"/>
              </w:rPr>
            </w:pPr>
            <w:r>
              <w:rPr>
                <w:lang w:val="es-CO"/>
              </w:rPr>
              <w:t>Objetivo Específico No.4</w:t>
            </w:r>
          </w:p>
        </w:tc>
      </w:tr>
      <w:tr w:rsidR="005F43D2" w:rsidRPr="005F43D2" w14:paraId="675FE690" w14:textId="77777777" w:rsidTr="002C63A2">
        <w:trPr>
          <w:trHeight w:val="414"/>
        </w:trPr>
        <w:tc>
          <w:tcPr>
            <w:tcW w:w="2004" w:type="dxa"/>
            <w:shd w:val="clear" w:color="auto" w:fill="auto"/>
            <w:vAlign w:val="center"/>
          </w:tcPr>
          <w:p w14:paraId="25C25B2F" w14:textId="77777777" w:rsidR="005F43D2" w:rsidRPr="005F43D2" w:rsidRDefault="005F43D2" w:rsidP="005F43D2">
            <w:pPr>
              <w:rPr>
                <w:lang w:val="es-CO"/>
              </w:rPr>
            </w:pPr>
            <w:r w:rsidRPr="005F43D2">
              <w:rPr>
                <w:lang w:val="es-CO"/>
              </w:rPr>
              <w:t>RF29</w:t>
            </w:r>
          </w:p>
        </w:tc>
        <w:tc>
          <w:tcPr>
            <w:tcW w:w="4942" w:type="dxa"/>
            <w:shd w:val="clear" w:color="auto" w:fill="auto"/>
            <w:vAlign w:val="center"/>
          </w:tcPr>
          <w:p w14:paraId="2C30EDC5" w14:textId="0DD312C5" w:rsidR="005F43D2" w:rsidRPr="005F43D2" w:rsidRDefault="005F43D2" w:rsidP="005F43D2">
            <w:pPr>
              <w:rPr>
                <w:lang w:val="es-CO"/>
              </w:rPr>
            </w:pPr>
            <w:r w:rsidRPr="005F43D2">
              <w:rPr>
                <w:lang w:val="es-CO"/>
              </w:rPr>
              <w:t xml:space="preserve">El sistema deberá permitir que el usuario colaborador registre la factura al sistema de información y hacer el </w:t>
            </w:r>
            <w:r w:rsidR="000254D2" w:rsidRPr="005F43D2">
              <w:rPr>
                <w:lang w:val="es-CO"/>
              </w:rPr>
              <w:t>envío</w:t>
            </w:r>
            <w:r w:rsidRPr="005F43D2">
              <w:rPr>
                <w:lang w:val="es-CO"/>
              </w:rPr>
              <w:t xml:space="preserve"> de manera </w:t>
            </w:r>
            <w:r w:rsidR="000254D2" w:rsidRPr="005F43D2">
              <w:rPr>
                <w:lang w:val="es-CO"/>
              </w:rPr>
              <w:t>electrónica</w:t>
            </w:r>
            <w:r w:rsidRPr="005F43D2">
              <w:rPr>
                <w:lang w:val="es-CO"/>
              </w:rPr>
              <w:t xml:space="preserve"> al correo electrónico del cliente. Está se creará </w:t>
            </w:r>
            <w:r w:rsidR="000254D2" w:rsidRPr="005F43D2">
              <w:rPr>
                <w:lang w:val="es-CO"/>
              </w:rPr>
              <w:t>automáticamente</w:t>
            </w:r>
            <w:r w:rsidRPr="005F43D2">
              <w:rPr>
                <w:lang w:val="es-CO"/>
              </w:rPr>
              <w:t xml:space="preserve"> después del </w:t>
            </w:r>
            <w:proofErr w:type="spellStart"/>
            <w:r w:rsidRPr="005F43D2">
              <w:rPr>
                <w:lang w:val="es-CO"/>
              </w:rPr>
              <w:t>checkout</w:t>
            </w:r>
            <w:proofErr w:type="spellEnd"/>
            <w:r w:rsidRPr="005F43D2">
              <w:rPr>
                <w:lang w:val="es-CO"/>
              </w:rPr>
              <w:t xml:space="preserve">, llenando la información asociada a la reserva que se le hizo el </w:t>
            </w:r>
            <w:proofErr w:type="spellStart"/>
            <w:r w:rsidRPr="005F43D2">
              <w:rPr>
                <w:lang w:val="es-CO"/>
              </w:rPr>
              <w:t>check-out</w:t>
            </w:r>
            <w:proofErr w:type="spellEnd"/>
            <w:r w:rsidRPr="005F43D2">
              <w:rPr>
                <w:lang w:val="es-CO"/>
              </w:rPr>
              <w:t xml:space="preserve">. A excepción del </w:t>
            </w:r>
            <w:r w:rsidR="000254D2" w:rsidRPr="005F43D2">
              <w:rPr>
                <w:lang w:val="es-CO"/>
              </w:rPr>
              <w:t>método</w:t>
            </w:r>
            <w:r w:rsidRPr="005F43D2">
              <w:rPr>
                <w:lang w:val="es-CO"/>
              </w:rPr>
              <w:t xml:space="preserve"> de pago, debido que este debe elegirlo el cliente (Los tres métodos permitidos será: efectivo, </w:t>
            </w:r>
            <w:proofErr w:type="spellStart"/>
            <w:r w:rsidRPr="005F43D2">
              <w:rPr>
                <w:lang w:val="es-CO"/>
              </w:rPr>
              <w:t>Nequi</w:t>
            </w:r>
            <w:proofErr w:type="spellEnd"/>
            <w:r w:rsidRPr="005F43D2">
              <w:rPr>
                <w:lang w:val="es-CO"/>
              </w:rPr>
              <w:t xml:space="preserve"> y </w:t>
            </w:r>
            <w:proofErr w:type="spellStart"/>
            <w:r w:rsidRPr="005F43D2">
              <w:rPr>
                <w:lang w:val="es-CO"/>
              </w:rPr>
              <w:t>Daviplata</w:t>
            </w:r>
            <w:proofErr w:type="spellEnd"/>
            <w:r w:rsidRPr="005F43D2">
              <w:rPr>
                <w:lang w:val="es-CO"/>
              </w:rPr>
              <w:t>)</w:t>
            </w:r>
          </w:p>
        </w:tc>
        <w:tc>
          <w:tcPr>
            <w:tcW w:w="1980" w:type="dxa"/>
            <w:shd w:val="clear" w:color="auto" w:fill="auto"/>
            <w:vAlign w:val="center"/>
          </w:tcPr>
          <w:p w14:paraId="6C1E7448" w14:textId="6FD7D171" w:rsidR="005F43D2" w:rsidRPr="005F43D2" w:rsidRDefault="00AD7315" w:rsidP="005F43D2">
            <w:pPr>
              <w:rPr>
                <w:lang w:val="es-CO"/>
              </w:rPr>
            </w:pPr>
            <w:r>
              <w:rPr>
                <w:lang w:val="es-CO"/>
              </w:rPr>
              <w:t>Objetivo Específico No.4</w:t>
            </w:r>
          </w:p>
        </w:tc>
      </w:tr>
      <w:tr w:rsidR="005F43D2" w:rsidRPr="005F43D2" w14:paraId="0A01BDA3" w14:textId="77777777" w:rsidTr="002C63A2">
        <w:trPr>
          <w:trHeight w:val="414"/>
        </w:trPr>
        <w:tc>
          <w:tcPr>
            <w:tcW w:w="2004" w:type="dxa"/>
            <w:shd w:val="clear" w:color="auto" w:fill="auto"/>
            <w:vAlign w:val="center"/>
          </w:tcPr>
          <w:p w14:paraId="651D1E9E" w14:textId="77777777" w:rsidR="005F43D2" w:rsidRPr="005F43D2" w:rsidRDefault="005F43D2" w:rsidP="005F43D2">
            <w:pPr>
              <w:rPr>
                <w:lang w:val="es-CO"/>
              </w:rPr>
            </w:pPr>
            <w:r w:rsidRPr="005F43D2">
              <w:rPr>
                <w:lang w:val="es-CO"/>
              </w:rPr>
              <w:lastRenderedPageBreak/>
              <w:t>RF30</w:t>
            </w:r>
          </w:p>
        </w:tc>
        <w:tc>
          <w:tcPr>
            <w:tcW w:w="4942" w:type="dxa"/>
            <w:shd w:val="clear" w:color="auto" w:fill="auto"/>
            <w:vAlign w:val="center"/>
          </w:tcPr>
          <w:p w14:paraId="292C7A5A" w14:textId="77777777" w:rsidR="005F43D2" w:rsidRPr="005F43D2" w:rsidRDefault="005F43D2" w:rsidP="005F43D2">
            <w:pPr>
              <w:rPr>
                <w:lang w:val="es-CO"/>
              </w:rPr>
            </w:pPr>
            <w:r w:rsidRPr="005F43D2">
              <w:rPr>
                <w:lang w:val="es-CO"/>
              </w:rPr>
              <w:t>El sistema permitirá al usuario colaborador consultar las facturas de un cliente determinado mediante su número de identificación, se desplegará una lista con las facturas asociadas al número de identificación del cliente.</w:t>
            </w:r>
          </w:p>
        </w:tc>
        <w:tc>
          <w:tcPr>
            <w:tcW w:w="1980" w:type="dxa"/>
            <w:shd w:val="clear" w:color="auto" w:fill="auto"/>
            <w:vAlign w:val="center"/>
          </w:tcPr>
          <w:p w14:paraId="2A5E9834" w14:textId="4B02C573" w:rsidR="005F43D2" w:rsidRPr="005F43D2" w:rsidRDefault="00AD7315" w:rsidP="005F43D2">
            <w:pPr>
              <w:rPr>
                <w:lang w:val="es-CO"/>
              </w:rPr>
            </w:pPr>
            <w:r>
              <w:rPr>
                <w:lang w:val="es-CO"/>
              </w:rPr>
              <w:t>Objetivo Específico No.4</w:t>
            </w:r>
          </w:p>
        </w:tc>
      </w:tr>
      <w:tr w:rsidR="005F43D2" w:rsidRPr="005F43D2" w14:paraId="49D15DF9" w14:textId="77777777" w:rsidTr="002C63A2">
        <w:trPr>
          <w:trHeight w:val="414"/>
        </w:trPr>
        <w:tc>
          <w:tcPr>
            <w:tcW w:w="2004" w:type="dxa"/>
            <w:shd w:val="clear" w:color="auto" w:fill="auto"/>
            <w:vAlign w:val="center"/>
          </w:tcPr>
          <w:p w14:paraId="7FD4D946" w14:textId="77777777" w:rsidR="005F43D2" w:rsidRPr="005F43D2" w:rsidRDefault="005F43D2" w:rsidP="005F43D2">
            <w:pPr>
              <w:rPr>
                <w:lang w:val="es-CO"/>
              </w:rPr>
            </w:pPr>
            <w:r w:rsidRPr="005F43D2">
              <w:rPr>
                <w:lang w:val="es-CO"/>
              </w:rPr>
              <w:t>RF31</w:t>
            </w:r>
          </w:p>
        </w:tc>
        <w:tc>
          <w:tcPr>
            <w:tcW w:w="4942" w:type="dxa"/>
            <w:shd w:val="clear" w:color="auto" w:fill="auto"/>
            <w:vAlign w:val="center"/>
          </w:tcPr>
          <w:p w14:paraId="23A04213" w14:textId="77777777" w:rsidR="005F43D2" w:rsidRPr="005F43D2" w:rsidRDefault="005F43D2" w:rsidP="005F43D2">
            <w:pPr>
              <w:rPr>
                <w:lang w:val="es-CO"/>
              </w:rPr>
            </w:pPr>
            <w:r w:rsidRPr="005F43D2">
              <w:rPr>
                <w:lang w:val="es-CO"/>
              </w:rPr>
              <w:t>El sistema deberá permitir al usuario Colaborador Modificar única y exclusivamente el método de pago de la factura registrado, en casos de error o cambio de opinión del cliente del medio de pago</w:t>
            </w:r>
          </w:p>
        </w:tc>
        <w:tc>
          <w:tcPr>
            <w:tcW w:w="1980" w:type="dxa"/>
            <w:shd w:val="clear" w:color="auto" w:fill="auto"/>
            <w:vAlign w:val="center"/>
          </w:tcPr>
          <w:p w14:paraId="56139F41" w14:textId="740AFBAB" w:rsidR="005F43D2" w:rsidRPr="005F43D2" w:rsidRDefault="00AD7315" w:rsidP="005F43D2">
            <w:pPr>
              <w:rPr>
                <w:lang w:val="es-CO"/>
              </w:rPr>
            </w:pPr>
            <w:r>
              <w:rPr>
                <w:lang w:val="es-CO"/>
              </w:rPr>
              <w:t>Objetivo Específico No.4</w:t>
            </w:r>
          </w:p>
        </w:tc>
      </w:tr>
      <w:tr w:rsidR="005F43D2" w:rsidRPr="005F43D2" w14:paraId="3FAB6B62" w14:textId="77777777" w:rsidTr="002C63A2">
        <w:trPr>
          <w:trHeight w:val="414"/>
        </w:trPr>
        <w:tc>
          <w:tcPr>
            <w:tcW w:w="2004" w:type="dxa"/>
            <w:shd w:val="clear" w:color="auto" w:fill="auto"/>
            <w:vAlign w:val="center"/>
          </w:tcPr>
          <w:p w14:paraId="000EFFBD" w14:textId="77777777" w:rsidR="005F43D2" w:rsidRPr="005F43D2" w:rsidRDefault="005F43D2" w:rsidP="005F43D2">
            <w:pPr>
              <w:rPr>
                <w:lang w:val="es-CO"/>
              </w:rPr>
            </w:pPr>
            <w:r w:rsidRPr="005F43D2">
              <w:rPr>
                <w:lang w:val="es-CO"/>
              </w:rPr>
              <w:t>RF32</w:t>
            </w:r>
          </w:p>
        </w:tc>
        <w:tc>
          <w:tcPr>
            <w:tcW w:w="4942" w:type="dxa"/>
            <w:shd w:val="clear" w:color="auto" w:fill="auto"/>
            <w:vAlign w:val="center"/>
          </w:tcPr>
          <w:p w14:paraId="5A75A6D0" w14:textId="77777777" w:rsidR="005F43D2" w:rsidRPr="005F43D2" w:rsidRDefault="005F43D2" w:rsidP="005F43D2">
            <w:pPr>
              <w:rPr>
                <w:lang w:val="es-CO"/>
              </w:rPr>
            </w:pPr>
            <w:r w:rsidRPr="005F43D2">
              <w:rPr>
                <w:lang w:val="es-CO"/>
              </w:rPr>
              <w:t>El Sistema deberá permitir al usuario cliente consultar el historial de sus visitas al parqueadero, mostrándole toda la información del servicio que se prestó</w:t>
            </w:r>
          </w:p>
        </w:tc>
        <w:tc>
          <w:tcPr>
            <w:tcW w:w="1980" w:type="dxa"/>
            <w:shd w:val="clear" w:color="auto" w:fill="auto"/>
            <w:vAlign w:val="center"/>
          </w:tcPr>
          <w:p w14:paraId="6E8D5965" w14:textId="43B730B5" w:rsidR="005F43D2" w:rsidRPr="005F43D2" w:rsidRDefault="00AD7315" w:rsidP="005F43D2">
            <w:pPr>
              <w:rPr>
                <w:lang w:val="es-CO"/>
              </w:rPr>
            </w:pPr>
            <w:r>
              <w:rPr>
                <w:lang w:val="es-CO"/>
              </w:rPr>
              <w:t>Objetivo Específico No.5</w:t>
            </w:r>
          </w:p>
        </w:tc>
      </w:tr>
      <w:tr w:rsidR="005F43D2" w:rsidRPr="005F43D2" w14:paraId="2CC1D509" w14:textId="77777777" w:rsidTr="00AD7315">
        <w:trPr>
          <w:trHeight w:val="3881"/>
        </w:trPr>
        <w:tc>
          <w:tcPr>
            <w:tcW w:w="2004" w:type="dxa"/>
            <w:shd w:val="clear" w:color="auto" w:fill="auto"/>
            <w:vAlign w:val="center"/>
          </w:tcPr>
          <w:p w14:paraId="2E435376" w14:textId="77777777" w:rsidR="005F43D2" w:rsidRPr="005F43D2" w:rsidRDefault="005F43D2" w:rsidP="005F43D2">
            <w:pPr>
              <w:rPr>
                <w:lang w:val="es-CO"/>
              </w:rPr>
            </w:pPr>
            <w:r w:rsidRPr="005F43D2">
              <w:rPr>
                <w:lang w:val="es-CO"/>
              </w:rPr>
              <w:t>RF33</w:t>
            </w:r>
          </w:p>
        </w:tc>
        <w:tc>
          <w:tcPr>
            <w:tcW w:w="4942" w:type="dxa"/>
            <w:shd w:val="clear" w:color="auto" w:fill="auto"/>
            <w:vAlign w:val="center"/>
          </w:tcPr>
          <w:p w14:paraId="67E5ACEF" w14:textId="77777777" w:rsidR="005F43D2" w:rsidRPr="005F43D2" w:rsidRDefault="005F43D2" w:rsidP="005F43D2">
            <w:pPr>
              <w:rPr>
                <w:lang w:val="es-CO"/>
              </w:rPr>
            </w:pPr>
            <w:r w:rsidRPr="005F43D2">
              <w:rPr>
                <w:lang w:val="es-CO"/>
              </w:rPr>
              <w:t>El Sistema deberá permitir al usuario colaborador generar informes de ingresos monetarios por día o semanas, seleccionando el día o la semana a generar el informe, esto con el fin de cuadrar caja.</w:t>
            </w:r>
          </w:p>
        </w:tc>
        <w:tc>
          <w:tcPr>
            <w:tcW w:w="1980" w:type="dxa"/>
            <w:shd w:val="clear" w:color="auto" w:fill="auto"/>
            <w:vAlign w:val="center"/>
          </w:tcPr>
          <w:p w14:paraId="71282935" w14:textId="78B8E0BC" w:rsidR="005F43D2" w:rsidRPr="005F43D2" w:rsidRDefault="00AD7315" w:rsidP="005F43D2">
            <w:pPr>
              <w:rPr>
                <w:lang w:val="es-CO"/>
              </w:rPr>
            </w:pPr>
            <w:r>
              <w:rPr>
                <w:lang w:val="es-CO"/>
              </w:rPr>
              <w:t>Objetivo Específico No.5</w:t>
            </w:r>
          </w:p>
        </w:tc>
      </w:tr>
      <w:tr w:rsidR="005F43D2" w:rsidRPr="005F43D2" w14:paraId="2B0D7B35" w14:textId="77777777" w:rsidTr="002C63A2">
        <w:trPr>
          <w:trHeight w:val="414"/>
        </w:trPr>
        <w:tc>
          <w:tcPr>
            <w:tcW w:w="2004" w:type="dxa"/>
            <w:shd w:val="clear" w:color="auto" w:fill="auto"/>
            <w:vAlign w:val="center"/>
          </w:tcPr>
          <w:p w14:paraId="23167AA3" w14:textId="77777777" w:rsidR="005F43D2" w:rsidRPr="005F43D2" w:rsidRDefault="005F43D2" w:rsidP="005F43D2">
            <w:pPr>
              <w:rPr>
                <w:lang w:val="es-CO"/>
              </w:rPr>
            </w:pPr>
            <w:r w:rsidRPr="005F43D2">
              <w:rPr>
                <w:lang w:val="es-CO"/>
              </w:rPr>
              <w:lastRenderedPageBreak/>
              <w:t>RF34</w:t>
            </w:r>
          </w:p>
        </w:tc>
        <w:tc>
          <w:tcPr>
            <w:tcW w:w="4942" w:type="dxa"/>
            <w:shd w:val="clear" w:color="auto" w:fill="auto"/>
            <w:vAlign w:val="center"/>
          </w:tcPr>
          <w:p w14:paraId="306B73D1" w14:textId="77777777" w:rsidR="005F43D2" w:rsidRPr="005F43D2" w:rsidRDefault="005F43D2" w:rsidP="005F43D2">
            <w:pPr>
              <w:rPr>
                <w:lang w:val="es-CO"/>
              </w:rPr>
            </w:pPr>
            <w:r w:rsidRPr="005F43D2">
              <w:rPr>
                <w:lang w:val="es-CO"/>
              </w:rPr>
              <w:t>El Sistema deberá permitir al usuario colaborador generar informes mensuales de las ganancias de la actividad económica del parqueadero, esto con fines de evaluación de rendimientos y contables. Debe generar el reporte discriminando el monto por tipo de vehículos y medios de pago y un total global.</w:t>
            </w:r>
          </w:p>
        </w:tc>
        <w:tc>
          <w:tcPr>
            <w:tcW w:w="1980" w:type="dxa"/>
            <w:shd w:val="clear" w:color="auto" w:fill="auto"/>
            <w:vAlign w:val="center"/>
          </w:tcPr>
          <w:p w14:paraId="2546E009" w14:textId="58A1AF27" w:rsidR="005F43D2" w:rsidRPr="005F43D2" w:rsidRDefault="00AD7315" w:rsidP="005F43D2">
            <w:pPr>
              <w:rPr>
                <w:lang w:val="es-CO"/>
              </w:rPr>
            </w:pPr>
            <w:r>
              <w:rPr>
                <w:lang w:val="es-CO"/>
              </w:rPr>
              <w:t>Objetivo Específico No.5</w:t>
            </w:r>
          </w:p>
        </w:tc>
      </w:tr>
    </w:tbl>
    <w:p w14:paraId="250C9BF3" w14:textId="6CE56FC1" w:rsidR="005F43D2" w:rsidRDefault="005F43D2" w:rsidP="005F43D2">
      <w:pPr>
        <w:rPr>
          <w:lang w:val="es-CO"/>
        </w:rPr>
      </w:pPr>
      <w:r>
        <w:rPr>
          <w:lang w:val="es-CO"/>
        </w:rPr>
        <w:br w:type="textWrapping" w:clear="all"/>
      </w:r>
    </w:p>
    <w:p w14:paraId="452623E2" w14:textId="77777777" w:rsidR="000254D2" w:rsidRDefault="000254D2" w:rsidP="005F43D2">
      <w:pPr>
        <w:rPr>
          <w:lang w:val="es-CO"/>
        </w:rPr>
      </w:pPr>
    </w:p>
    <w:p w14:paraId="7B3E3828" w14:textId="77777777" w:rsidR="000254D2" w:rsidRDefault="000254D2" w:rsidP="005F43D2">
      <w:pPr>
        <w:rPr>
          <w:lang w:val="es-CO"/>
        </w:rPr>
      </w:pPr>
    </w:p>
    <w:p w14:paraId="3EC152F0" w14:textId="77777777" w:rsidR="000254D2" w:rsidRDefault="000254D2" w:rsidP="005F43D2">
      <w:pPr>
        <w:rPr>
          <w:lang w:val="es-CO"/>
        </w:rPr>
      </w:pPr>
    </w:p>
    <w:p w14:paraId="668DDF73" w14:textId="77777777" w:rsidR="000254D2" w:rsidRDefault="000254D2" w:rsidP="005F43D2">
      <w:pPr>
        <w:rPr>
          <w:lang w:val="es-CO"/>
        </w:rPr>
      </w:pPr>
    </w:p>
    <w:p w14:paraId="10FD8E26" w14:textId="77777777" w:rsidR="000254D2" w:rsidRDefault="000254D2" w:rsidP="005F43D2">
      <w:pPr>
        <w:rPr>
          <w:lang w:val="es-CO"/>
        </w:rPr>
      </w:pPr>
    </w:p>
    <w:p w14:paraId="2A01A48D" w14:textId="77777777" w:rsidR="000254D2" w:rsidRDefault="000254D2" w:rsidP="005F43D2">
      <w:pPr>
        <w:rPr>
          <w:lang w:val="es-CO"/>
        </w:rPr>
      </w:pPr>
    </w:p>
    <w:p w14:paraId="0A612007" w14:textId="77777777" w:rsidR="000254D2" w:rsidRDefault="000254D2" w:rsidP="005F43D2">
      <w:pPr>
        <w:rPr>
          <w:lang w:val="es-CO"/>
        </w:rPr>
      </w:pPr>
    </w:p>
    <w:p w14:paraId="47B61F71" w14:textId="77777777" w:rsidR="00AD7315" w:rsidRDefault="00AD7315" w:rsidP="005F43D2">
      <w:pPr>
        <w:rPr>
          <w:lang w:val="es-CO"/>
        </w:rPr>
      </w:pPr>
    </w:p>
    <w:p w14:paraId="4746BC55" w14:textId="77777777" w:rsidR="00AD7315" w:rsidRDefault="00AD7315" w:rsidP="005F43D2">
      <w:pPr>
        <w:rPr>
          <w:lang w:val="es-CO"/>
        </w:rPr>
      </w:pPr>
    </w:p>
    <w:p w14:paraId="33A017EC" w14:textId="77777777" w:rsidR="00AD7315" w:rsidRDefault="00AD7315" w:rsidP="005F43D2">
      <w:pPr>
        <w:rPr>
          <w:lang w:val="es-CO"/>
        </w:rPr>
      </w:pPr>
    </w:p>
    <w:p w14:paraId="03AF4369" w14:textId="77777777" w:rsidR="00AD7315" w:rsidRDefault="00AD7315" w:rsidP="005F43D2">
      <w:pPr>
        <w:rPr>
          <w:lang w:val="es-CO"/>
        </w:rPr>
      </w:pPr>
    </w:p>
    <w:p w14:paraId="721F9DC7" w14:textId="77777777" w:rsidR="00AD7315" w:rsidRDefault="00AD7315" w:rsidP="005F43D2">
      <w:pPr>
        <w:rPr>
          <w:lang w:val="es-CO"/>
        </w:rPr>
      </w:pPr>
    </w:p>
    <w:p w14:paraId="3714D2F8" w14:textId="77777777" w:rsidR="000254D2" w:rsidRDefault="000254D2" w:rsidP="005F43D2">
      <w:pPr>
        <w:rPr>
          <w:lang w:val="es-CO"/>
        </w:rPr>
      </w:pPr>
    </w:p>
    <w:p w14:paraId="3319F38D" w14:textId="77777777" w:rsidR="000254D2" w:rsidRDefault="000254D2" w:rsidP="005F43D2">
      <w:pPr>
        <w:rPr>
          <w:lang w:val="es-CO"/>
        </w:rPr>
      </w:pPr>
    </w:p>
    <w:p w14:paraId="1642338E" w14:textId="2D9533DD" w:rsidR="000254D2" w:rsidRDefault="000254D2" w:rsidP="000254D2">
      <w:pPr>
        <w:jc w:val="center"/>
        <w:rPr>
          <w:lang w:val="es-CO"/>
        </w:rPr>
      </w:pPr>
      <w:r>
        <w:rPr>
          <w:lang w:val="es-CO"/>
        </w:rPr>
        <w:lastRenderedPageBreak/>
        <w:t>Requerimientos funcionales</w:t>
      </w:r>
    </w:p>
    <w:p w14:paraId="7BF46452" w14:textId="77777777" w:rsidR="00A95461" w:rsidRDefault="00A95461" w:rsidP="000254D2">
      <w:pPr>
        <w:jc w:val="center"/>
        <w:rPr>
          <w:lang w:val="es-CO"/>
        </w:rPr>
      </w:pPr>
    </w:p>
    <w:p w14:paraId="46FC4CCC" w14:textId="212E2128" w:rsidR="00A95461" w:rsidRPr="00A95461" w:rsidRDefault="00A95461" w:rsidP="00A95461">
      <w:pPr>
        <w:pStyle w:val="Descripcin"/>
        <w:keepNext/>
        <w:spacing w:after="0" w:line="480" w:lineRule="auto"/>
        <w:rPr>
          <w:sz w:val="24"/>
          <w:szCs w:val="20"/>
        </w:rPr>
      </w:pPr>
      <w:r w:rsidRPr="00A95461">
        <w:rPr>
          <w:b/>
          <w:bCs/>
          <w:i w:val="0"/>
          <w:iCs w:val="0"/>
          <w:sz w:val="24"/>
          <w:szCs w:val="20"/>
        </w:rPr>
        <w:t xml:space="preserve">Tabla </w:t>
      </w:r>
      <w:r w:rsidRPr="00A95461">
        <w:rPr>
          <w:b/>
          <w:bCs/>
          <w:i w:val="0"/>
          <w:iCs w:val="0"/>
          <w:sz w:val="24"/>
          <w:szCs w:val="20"/>
        </w:rPr>
        <w:fldChar w:fldCharType="begin"/>
      </w:r>
      <w:r w:rsidRPr="00A95461">
        <w:rPr>
          <w:b/>
          <w:bCs/>
          <w:i w:val="0"/>
          <w:iCs w:val="0"/>
          <w:sz w:val="24"/>
          <w:szCs w:val="20"/>
        </w:rPr>
        <w:instrText xml:space="preserve"> SEQ Tabla \* ARABIC </w:instrText>
      </w:r>
      <w:r w:rsidRPr="00A95461">
        <w:rPr>
          <w:b/>
          <w:bCs/>
          <w:i w:val="0"/>
          <w:iCs w:val="0"/>
          <w:sz w:val="24"/>
          <w:szCs w:val="20"/>
        </w:rPr>
        <w:fldChar w:fldCharType="separate"/>
      </w:r>
      <w:r w:rsidR="00BA77A4">
        <w:rPr>
          <w:b/>
          <w:bCs/>
          <w:i w:val="0"/>
          <w:iCs w:val="0"/>
          <w:noProof/>
          <w:sz w:val="24"/>
          <w:szCs w:val="20"/>
        </w:rPr>
        <w:t>2</w:t>
      </w:r>
      <w:r w:rsidRPr="00A95461">
        <w:rPr>
          <w:b/>
          <w:bCs/>
          <w:i w:val="0"/>
          <w:iCs w:val="0"/>
          <w:sz w:val="24"/>
          <w:szCs w:val="20"/>
        </w:rPr>
        <w:fldChar w:fldCharType="end"/>
      </w:r>
      <w:r w:rsidRPr="00A95461">
        <w:rPr>
          <w:sz w:val="24"/>
          <w:szCs w:val="20"/>
        </w:rPr>
        <w:br/>
        <w:t xml:space="preserve"> </w:t>
      </w:r>
      <w:r w:rsidR="00210D82" w:rsidRPr="00210D82">
        <w:rPr>
          <w:sz w:val="24"/>
          <w:szCs w:val="20"/>
        </w:rPr>
        <w:t>Requerimiento funcional No.</w:t>
      </w:r>
      <w:r w:rsidR="00210D82">
        <w:rPr>
          <w:sz w:val="24"/>
          <w:szCs w:val="20"/>
        </w:rPr>
        <w:t>1</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3151"/>
        <w:gridCol w:w="1242"/>
        <w:gridCol w:w="4633"/>
      </w:tblGrid>
      <w:tr w:rsidR="00A95461" w:rsidRPr="00A95461" w14:paraId="2C085162" w14:textId="77777777" w:rsidTr="00A95461">
        <w:trPr>
          <w:trHeight w:val="900"/>
        </w:trPr>
        <w:tc>
          <w:tcPr>
            <w:tcW w:w="3151" w:type="dxa"/>
            <w:hideMark/>
          </w:tcPr>
          <w:p w14:paraId="1A9A5931" w14:textId="77777777" w:rsidR="00A95461" w:rsidRPr="00A95461" w:rsidRDefault="00A95461">
            <w:pPr>
              <w:rPr>
                <w:b/>
                <w:bCs/>
              </w:rPr>
            </w:pPr>
            <w:r w:rsidRPr="00A95461">
              <w:rPr>
                <w:b/>
                <w:bCs/>
              </w:rPr>
              <w:t>IDENTIFICADOR:</w:t>
            </w:r>
            <w:r w:rsidRPr="00A95461">
              <w:rPr>
                <w:b/>
                <w:bCs/>
              </w:rPr>
              <w:br/>
              <w:t>R1</w:t>
            </w:r>
          </w:p>
        </w:tc>
        <w:tc>
          <w:tcPr>
            <w:tcW w:w="5875" w:type="dxa"/>
            <w:gridSpan w:val="2"/>
            <w:hideMark/>
          </w:tcPr>
          <w:p w14:paraId="2E5C752F" w14:textId="77777777" w:rsidR="00A95461" w:rsidRPr="00A95461" w:rsidRDefault="00A95461" w:rsidP="00A95461">
            <w:pPr>
              <w:rPr>
                <w:b/>
                <w:bCs/>
              </w:rPr>
            </w:pPr>
            <w:r w:rsidRPr="00A95461">
              <w:rPr>
                <w:b/>
                <w:bCs/>
              </w:rPr>
              <w:t>NOMBRE:</w:t>
            </w:r>
            <w:r w:rsidRPr="00A95461">
              <w:rPr>
                <w:b/>
                <w:bCs/>
              </w:rPr>
              <w:br/>
              <w:t>Consultar Rol</w:t>
            </w:r>
          </w:p>
        </w:tc>
      </w:tr>
      <w:tr w:rsidR="00A95461" w:rsidRPr="00A95461" w14:paraId="3226319D" w14:textId="77777777" w:rsidTr="00A95461">
        <w:trPr>
          <w:trHeight w:val="1215"/>
        </w:trPr>
        <w:tc>
          <w:tcPr>
            <w:tcW w:w="3151" w:type="dxa"/>
            <w:hideMark/>
          </w:tcPr>
          <w:p w14:paraId="5626F71D" w14:textId="77777777" w:rsidR="00A95461" w:rsidRPr="00A95461" w:rsidRDefault="00A95461">
            <w:r w:rsidRPr="00A95461">
              <w:rPr>
                <w:b/>
                <w:bCs/>
              </w:rPr>
              <w:t>Tipo:</w:t>
            </w:r>
            <w:r w:rsidRPr="00A95461">
              <w:t xml:space="preserve"> </w:t>
            </w:r>
            <w:r w:rsidRPr="00A95461">
              <w:br/>
            </w:r>
            <w:r w:rsidRPr="00A95461">
              <w:rPr>
                <w:b/>
                <w:bCs/>
              </w:rPr>
              <w:t>(NECESARIO/DESEABLE)</w:t>
            </w:r>
            <w:r w:rsidRPr="00A95461">
              <w:t xml:space="preserve"> </w:t>
            </w:r>
            <w:r w:rsidRPr="00A95461">
              <w:br/>
              <w:t xml:space="preserve">Necesario </w:t>
            </w:r>
            <w:r w:rsidRPr="00A95461">
              <w:br/>
            </w:r>
            <w:r w:rsidRPr="00A95461">
              <w:rPr>
                <w:b/>
                <w:bCs/>
              </w:rPr>
              <w:t xml:space="preserve">  </w:t>
            </w:r>
          </w:p>
        </w:tc>
        <w:tc>
          <w:tcPr>
            <w:tcW w:w="5875" w:type="dxa"/>
            <w:gridSpan w:val="2"/>
            <w:hideMark/>
          </w:tcPr>
          <w:p w14:paraId="2FE2FD8F" w14:textId="77777777" w:rsidR="00A95461" w:rsidRPr="00A95461" w:rsidRDefault="00A95461" w:rsidP="00A95461">
            <w:pPr>
              <w:rPr>
                <w:b/>
                <w:bCs/>
              </w:rPr>
            </w:pPr>
            <w:r w:rsidRPr="00A95461">
              <w:rPr>
                <w:b/>
                <w:bCs/>
              </w:rPr>
              <w:br/>
            </w:r>
            <w:proofErr w:type="gramStart"/>
            <w:r w:rsidRPr="00A95461">
              <w:rPr>
                <w:b/>
                <w:bCs/>
              </w:rPr>
              <w:t>PRIORIDAD  DE</w:t>
            </w:r>
            <w:proofErr w:type="gramEnd"/>
            <w:r w:rsidRPr="00A95461">
              <w:rPr>
                <w:b/>
                <w:bCs/>
              </w:rPr>
              <w:t xml:space="preserve"> </w:t>
            </w:r>
            <w:r w:rsidRPr="00A95461">
              <w:rPr>
                <w:b/>
                <w:bCs/>
              </w:rPr>
              <w:br/>
              <w:t xml:space="preserve">DESARROLLO: </w:t>
            </w:r>
            <w:r w:rsidRPr="00A95461">
              <w:br/>
              <w:t xml:space="preserve">Alta </w:t>
            </w:r>
            <w:r w:rsidRPr="00A95461">
              <w:rPr>
                <w:b/>
                <w:bCs/>
              </w:rPr>
              <w:t xml:space="preserve"> </w:t>
            </w:r>
          </w:p>
        </w:tc>
      </w:tr>
      <w:tr w:rsidR="00A95461" w:rsidRPr="00A95461" w14:paraId="79CF71C6" w14:textId="77777777" w:rsidTr="00A95461">
        <w:trPr>
          <w:trHeight w:val="1725"/>
        </w:trPr>
        <w:tc>
          <w:tcPr>
            <w:tcW w:w="4393" w:type="dxa"/>
            <w:gridSpan w:val="2"/>
            <w:hideMark/>
          </w:tcPr>
          <w:p w14:paraId="7E4A25A1" w14:textId="77777777" w:rsidR="00A95461" w:rsidRPr="00A95461" w:rsidRDefault="00A95461">
            <w:pPr>
              <w:rPr>
                <w:b/>
                <w:bCs/>
              </w:rPr>
            </w:pPr>
            <w:r w:rsidRPr="00A95461">
              <w:rPr>
                <w:b/>
                <w:bCs/>
              </w:rPr>
              <w:t xml:space="preserve">ENTRADA: </w:t>
            </w:r>
            <w:r w:rsidRPr="00A95461">
              <w:br/>
            </w:r>
            <w:proofErr w:type="gramStart"/>
            <w:r w:rsidRPr="00A95461">
              <w:t>1.Nombre</w:t>
            </w:r>
            <w:proofErr w:type="gramEnd"/>
            <w:r w:rsidRPr="00A95461">
              <w:t xml:space="preserve"> Rol</w:t>
            </w:r>
          </w:p>
        </w:tc>
        <w:tc>
          <w:tcPr>
            <w:tcW w:w="4633" w:type="dxa"/>
            <w:hideMark/>
          </w:tcPr>
          <w:p w14:paraId="7D928A45" w14:textId="77777777" w:rsidR="00A95461" w:rsidRPr="00A95461" w:rsidRDefault="00A95461">
            <w:pPr>
              <w:rPr>
                <w:b/>
                <w:bCs/>
              </w:rPr>
            </w:pPr>
            <w:r w:rsidRPr="00A95461">
              <w:rPr>
                <w:b/>
                <w:bCs/>
              </w:rPr>
              <w:t xml:space="preserve">SALIDA: </w:t>
            </w:r>
            <w:r w:rsidRPr="00A95461">
              <w:br/>
              <w:t>Nombre Rol</w:t>
            </w:r>
            <w:r w:rsidRPr="00A95461">
              <w:br/>
              <w:t>Descripción Rol</w:t>
            </w:r>
          </w:p>
        </w:tc>
      </w:tr>
      <w:tr w:rsidR="00A95461" w:rsidRPr="00A95461" w14:paraId="663F37ED" w14:textId="77777777" w:rsidTr="00A95461">
        <w:trPr>
          <w:trHeight w:val="1215"/>
        </w:trPr>
        <w:tc>
          <w:tcPr>
            <w:tcW w:w="9026" w:type="dxa"/>
            <w:gridSpan w:val="3"/>
            <w:hideMark/>
          </w:tcPr>
          <w:p w14:paraId="264CAABF" w14:textId="77777777" w:rsidR="00A95461" w:rsidRPr="00A95461" w:rsidRDefault="00A95461">
            <w:pPr>
              <w:rPr>
                <w:b/>
                <w:bCs/>
              </w:rPr>
            </w:pPr>
            <w:r w:rsidRPr="00A95461">
              <w:rPr>
                <w:b/>
                <w:bCs/>
              </w:rPr>
              <w:t>DESCRIPCIÓN:</w:t>
            </w:r>
            <w:r w:rsidRPr="00A95461">
              <w:br/>
              <w:t>El sistema deberá permitir que el usuario de rol administrador pueda consultar los tipos de rol.</w:t>
            </w:r>
          </w:p>
        </w:tc>
      </w:tr>
      <w:tr w:rsidR="00A95461" w:rsidRPr="00A95461" w14:paraId="2A5FAC3A" w14:textId="77777777" w:rsidTr="00A95461">
        <w:trPr>
          <w:trHeight w:val="1155"/>
        </w:trPr>
        <w:tc>
          <w:tcPr>
            <w:tcW w:w="9026" w:type="dxa"/>
            <w:gridSpan w:val="3"/>
            <w:hideMark/>
          </w:tcPr>
          <w:p w14:paraId="2251776F" w14:textId="77777777" w:rsidR="00A95461" w:rsidRPr="00A95461" w:rsidRDefault="00A95461">
            <w:pPr>
              <w:rPr>
                <w:b/>
                <w:bCs/>
              </w:rPr>
            </w:pPr>
            <w:r w:rsidRPr="00A95461">
              <w:rPr>
                <w:b/>
                <w:bCs/>
              </w:rPr>
              <w:t xml:space="preserve">PRECONDICIÓN: </w:t>
            </w:r>
            <w:r w:rsidRPr="00A95461">
              <w:rPr>
                <w:b/>
                <w:bCs/>
              </w:rPr>
              <w:br/>
            </w:r>
            <w:r w:rsidRPr="00A95461">
              <w:t>El sistema debe estar en funcionamiento y el usuario debe tener los permisos adecuados para realizar la consulta.</w:t>
            </w:r>
          </w:p>
        </w:tc>
      </w:tr>
      <w:tr w:rsidR="00A95461" w:rsidRPr="00A95461" w14:paraId="5B62FAD0" w14:textId="77777777" w:rsidTr="00A95461">
        <w:trPr>
          <w:trHeight w:val="799"/>
        </w:trPr>
        <w:tc>
          <w:tcPr>
            <w:tcW w:w="9026" w:type="dxa"/>
            <w:gridSpan w:val="3"/>
            <w:hideMark/>
          </w:tcPr>
          <w:p w14:paraId="335EEAD0" w14:textId="77777777" w:rsidR="00A95461" w:rsidRPr="00A95461" w:rsidRDefault="00A95461">
            <w:pPr>
              <w:rPr>
                <w:b/>
                <w:bCs/>
              </w:rPr>
            </w:pPr>
            <w:r w:rsidRPr="00A95461">
              <w:rPr>
                <w:b/>
                <w:bCs/>
              </w:rPr>
              <w:t>POSCONDICIÓN:</w:t>
            </w:r>
            <w:r w:rsidRPr="00A95461">
              <w:t xml:space="preserve"> Después de la consulta exitosa, el sistema deberá mostrar la información detallada del producto solicitado.</w:t>
            </w:r>
          </w:p>
        </w:tc>
      </w:tr>
      <w:tr w:rsidR="00A95461" w:rsidRPr="00A95461" w14:paraId="5DAFEA1D" w14:textId="77777777" w:rsidTr="00A95461">
        <w:trPr>
          <w:trHeight w:val="1905"/>
        </w:trPr>
        <w:tc>
          <w:tcPr>
            <w:tcW w:w="9026" w:type="dxa"/>
            <w:gridSpan w:val="3"/>
            <w:hideMark/>
          </w:tcPr>
          <w:p w14:paraId="7F3CE1D0" w14:textId="77777777" w:rsidR="00A95461" w:rsidRPr="00A95461" w:rsidRDefault="00A95461">
            <w:pPr>
              <w:rPr>
                <w:b/>
                <w:bCs/>
              </w:rPr>
            </w:pPr>
            <w:r w:rsidRPr="00A95461">
              <w:rPr>
                <w:b/>
                <w:bCs/>
              </w:rPr>
              <w:t xml:space="preserve">MANEJO DE SITUACIONES ANORMALES </w:t>
            </w:r>
            <w:r w:rsidRPr="00A95461">
              <w:rPr>
                <w:b/>
                <w:bCs/>
              </w:rPr>
              <w:br/>
              <w:t>1.</w:t>
            </w:r>
            <w:r w:rsidRPr="00A95461">
              <w:t xml:space="preserve"> Si el Tipo Rol consultado no existe, el sistema debe informar al usuario con un mensaje claro indicando que el Tipo Rol no fue encontrado.</w:t>
            </w:r>
          </w:p>
        </w:tc>
      </w:tr>
      <w:tr w:rsidR="00A95461" w:rsidRPr="00A95461" w14:paraId="02FD54AC" w14:textId="77777777" w:rsidTr="00A95461">
        <w:trPr>
          <w:trHeight w:val="3060"/>
        </w:trPr>
        <w:tc>
          <w:tcPr>
            <w:tcW w:w="9026" w:type="dxa"/>
            <w:gridSpan w:val="3"/>
            <w:hideMark/>
          </w:tcPr>
          <w:p w14:paraId="40B5369F" w14:textId="77777777" w:rsidR="00A95461" w:rsidRPr="00A95461" w:rsidRDefault="00A95461">
            <w:pPr>
              <w:rPr>
                <w:b/>
                <w:bCs/>
              </w:rPr>
            </w:pPr>
            <w:r w:rsidRPr="00A95461">
              <w:rPr>
                <w:b/>
                <w:bCs/>
              </w:rPr>
              <w:lastRenderedPageBreak/>
              <w:t xml:space="preserve">CRITERIOS DE ACEPTACIÓN: </w:t>
            </w:r>
            <w:r w:rsidRPr="00A95461">
              <w:rPr>
                <w:b/>
                <w:bCs/>
              </w:rPr>
              <w:br/>
            </w:r>
            <w:r w:rsidRPr="00A95461">
              <w:rPr>
                <w:b/>
                <w:bCs/>
              </w:rPr>
              <w:br/>
              <w:t xml:space="preserve">1. </w:t>
            </w:r>
            <w:r w:rsidRPr="00A95461">
              <w:t>Búsqueda por Nombre:</w:t>
            </w:r>
            <w:r w:rsidRPr="00A95461">
              <w:br/>
              <w:t>Se puede buscar un rol específico por su nombre y obtener resultados precisos.</w:t>
            </w:r>
            <w:r w:rsidRPr="00A95461">
              <w:br/>
            </w:r>
            <w:r w:rsidRPr="00A95461">
              <w:br/>
              <w:t>2. Detalles del Rol:</w:t>
            </w:r>
            <w:r w:rsidRPr="00A95461">
              <w:br/>
              <w:t>La consulta muestra detalles completos del rol, incluyendo su nombre, permisos asociados y cualquier información relevante.</w:t>
            </w:r>
            <w:r w:rsidRPr="00A95461">
              <w:br/>
            </w:r>
            <w:r w:rsidRPr="00A95461">
              <w:br/>
              <w:t>3. Lista de Roles Disponibles:</w:t>
            </w:r>
            <w:r w:rsidRPr="00A95461">
              <w:br/>
              <w:t>Se presenta una lista completa de roles disponibles para su selección.</w:t>
            </w:r>
            <w:r w:rsidRPr="00A95461">
              <w:br/>
            </w:r>
            <w:r w:rsidRPr="00A95461">
              <w:br/>
              <w:t>4. Visualización de Permisos:</w:t>
            </w:r>
            <w:r w:rsidRPr="00A95461">
              <w:br/>
              <w:t>Los permisos asociados al rol se muestran de manera clara y comprensible.</w:t>
            </w:r>
            <w:r w:rsidRPr="00A95461">
              <w:br/>
            </w:r>
            <w:r w:rsidRPr="00A95461">
              <w:br/>
              <w:t>5. Filtros de Búsqueda:</w:t>
            </w:r>
            <w:r w:rsidRPr="00A95461">
              <w:br/>
              <w:t>Se pueden aplicar filtros adicionales, como por fecha de creación o por usuarios asociados, para refinar la búsqueda.</w:t>
            </w:r>
            <w:r w:rsidRPr="00A95461">
              <w:br/>
            </w:r>
            <w:r w:rsidRPr="00A95461">
              <w:br/>
              <w:t>6 Seguridad de Acceso:</w:t>
            </w:r>
            <w:r w:rsidRPr="00A95461">
              <w:br/>
              <w:t>Solo los usuarios autorizados tienen acceso a la información detallada de los roles.</w:t>
            </w:r>
          </w:p>
        </w:tc>
      </w:tr>
    </w:tbl>
    <w:p w14:paraId="71650D09" w14:textId="77777777" w:rsidR="00B144D4" w:rsidRPr="00A95461" w:rsidRDefault="00B144D4" w:rsidP="00A95461"/>
    <w:p w14:paraId="4B7A9F22" w14:textId="77777777" w:rsidR="000254D2" w:rsidRDefault="000254D2" w:rsidP="000254D2">
      <w:pPr>
        <w:jc w:val="center"/>
        <w:rPr>
          <w:lang w:val="es-CO"/>
        </w:rPr>
      </w:pPr>
    </w:p>
    <w:p w14:paraId="064E890E" w14:textId="77777777" w:rsidR="000254D2" w:rsidRPr="000254D2" w:rsidRDefault="000254D2" w:rsidP="000254D2"/>
    <w:p w14:paraId="6C5B02AA" w14:textId="77777777" w:rsidR="000254D2" w:rsidRDefault="000254D2" w:rsidP="005F43D2">
      <w:pPr>
        <w:rPr>
          <w:lang w:val="es-CO"/>
        </w:rPr>
      </w:pPr>
    </w:p>
    <w:p w14:paraId="6734044C" w14:textId="77777777" w:rsidR="00AD7315" w:rsidRDefault="00AD7315" w:rsidP="005F43D2">
      <w:pPr>
        <w:rPr>
          <w:lang w:val="es-CO"/>
        </w:rPr>
      </w:pPr>
    </w:p>
    <w:p w14:paraId="7C31BBFB" w14:textId="77777777" w:rsidR="00AD7315" w:rsidRDefault="00AD7315" w:rsidP="005F43D2">
      <w:pPr>
        <w:rPr>
          <w:lang w:val="es-CO"/>
        </w:rPr>
      </w:pPr>
    </w:p>
    <w:p w14:paraId="3F7FDCC8" w14:textId="77777777" w:rsidR="00AD7315" w:rsidRDefault="00AD7315" w:rsidP="005F43D2">
      <w:pPr>
        <w:rPr>
          <w:lang w:val="es-CO"/>
        </w:rPr>
      </w:pPr>
    </w:p>
    <w:p w14:paraId="3B5BEC48" w14:textId="77777777" w:rsidR="00AD7315" w:rsidRDefault="00AD7315" w:rsidP="005F43D2">
      <w:pPr>
        <w:rPr>
          <w:lang w:val="es-CO"/>
        </w:rPr>
      </w:pPr>
    </w:p>
    <w:p w14:paraId="000D7AB4" w14:textId="77777777" w:rsidR="00AD7315" w:rsidRDefault="00AD7315" w:rsidP="005F43D2">
      <w:pPr>
        <w:rPr>
          <w:lang w:val="es-CO"/>
        </w:rPr>
      </w:pPr>
    </w:p>
    <w:p w14:paraId="18E64154" w14:textId="77777777" w:rsidR="00AD7315" w:rsidRDefault="00AD7315" w:rsidP="005F43D2">
      <w:pPr>
        <w:rPr>
          <w:lang w:val="es-CO"/>
        </w:rPr>
      </w:pPr>
    </w:p>
    <w:p w14:paraId="3D0FDAAE" w14:textId="77777777" w:rsidR="00AD7315" w:rsidRDefault="00AD7315" w:rsidP="005F43D2">
      <w:pPr>
        <w:rPr>
          <w:lang w:val="es-CO"/>
        </w:rPr>
      </w:pPr>
    </w:p>
    <w:p w14:paraId="601C51D8" w14:textId="117E9DEC" w:rsidR="00210D82" w:rsidRPr="00210D82" w:rsidRDefault="00210D82" w:rsidP="00210D82">
      <w:pPr>
        <w:pStyle w:val="Descripcin"/>
        <w:keepNext/>
        <w:spacing w:after="0" w:line="480" w:lineRule="auto"/>
        <w:rPr>
          <w:sz w:val="24"/>
          <w:szCs w:val="20"/>
        </w:rPr>
      </w:pPr>
      <w:r w:rsidRPr="00210D82">
        <w:rPr>
          <w:b/>
          <w:bCs/>
          <w:sz w:val="24"/>
          <w:szCs w:val="20"/>
        </w:rPr>
        <w:lastRenderedPageBreak/>
        <w:t xml:space="preserve">Tabla </w:t>
      </w:r>
      <w:r w:rsidRPr="00210D82">
        <w:rPr>
          <w:b/>
          <w:bCs/>
          <w:sz w:val="24"/>
          <w:szCs w:val="20"/>
        </w:rPr>
        <w:fldChar w:fldCharType="begin"/>
      </w:r>
      <w:r w:rsidRPr="00210D82">
        <w:rPr>
          <w:b/>
          <w:bCs/>
          <w:sz w:val="24"/>
          <w:szCs w:val="20"/>
        </w:rPr>
        <w:instrText xml:space="preserve"> SEQ Tabla \* ARABIC </w:instrText>
      </w:r>
      <w:r w:rsidRPr="00210D82">
        <w:rPr>
          <w:b/>
          <w:bCs/>
          <w:sz w:val="24"/>
          <w:szCs w:val="20"/>
        </w:rPr>
        <w:fldChar w:fldCharType="separate"/>
      </w:r>
      <w:r w:rsidR="00BA77A4">
        <w:rPr>
          <w:b/>
          <w:bCs/>
          <w:noProof/>
          <w:sz w:val="24"/>
          <w:szCs w:val="20"/>
        </w:rPr>
        <w:t>3</w:t>
      </w:r>
      <w:r w:rsidRPr="00210D82">
        <w:rPr>
          <w:b/>
          <w:bCs/>
          <w:sz w:val="24"/>
          <w:szCs w:val="20"/>
        </w:rPr>
        <w:fldChar w:fldCharType="end"/>
      </w:r>
      <w:r w:rsidRPr="00210D82">
        <w:rPr>
          <w:sz w:val="24"/>
          <w:szCs w:val="20"/>
        </w:rPr>
        <w:br/>
        <w:t>Requerimiento funcional No.2</w:t>
      </w:r>
    </w:p>
    <w:tbl>
      <w:tblPr>
        <w:tblStyle w:val="Tablaconcuadrcula"/>
        <w:tblW w:w="0" w:type="auto"/>
        <w:tblBorders>
          <w:left w:val="none" w:sz="0" w:space="0" w:color="auto"/>
        </w:tblBorders>
        <w:tblLook w:val="04A0" w:firstRow="1" w:lastRow="0" w:firstColumn="1" w:lastColumn="0" w:noHBand="0" w:noVBand="1"/>
      </w:tblPr>
      <w:tblGrid>
        <w:gridCol w:w="3151"/>
        <w:gridCol w:w="1240"/>
        <w:gridCol w:w="4630"/>
      </w:tblGrid>
      <w:tr w:rsidR="00210D82" w:rsidRPr="00210D82" w14:paraId="51B9D2B6" w14:textId="77777777" w:rsidTr="00210D82">
        <w:trPr>
          <w:trHeight w:val="900"/>
        </w:trPr>
        <w:tc>
          <w:tcPr>
            <w:tcW w:w="3151" w:type="dxa"/>
            <w:hideMark/>
          </w:tcPr>
          <w:p w14:paraId="5532B6D8" w14:textId="77777777" w:rsidR="00210D82" w:rsidRPr="00210D82" w:rsidRDefault="00210D82">
            <w:pPr>
              <w:rPr>
                <w:b/>
                <w:bCs/>
              </w:rPr>
            </w:pPr>
            <w:r w:rsidRPr="00210D82">
              <w:rPr>
                <w:b/>
                <w:bCs/>
              </w:rPr>
              <w:t>IDENTIFICADOR:</w:t>
            </w:r>
            <w:r w:rsidRPr="00210D82">
              <w:rPr>
                <w:b/>
                <w:bCs/>
              </w:rPr>
              <w:br/>
              <w:t>R2</w:t>
            </w:r>
          </w:p>
        </w:tc>
        <w:tc>
          <w:tcPr>
            <w:tcW w:w="5870" w:type="dxa"/>
            <w:gridSpan w:val="2"/>
            <w:tcBorders>
              <w:right w:val="nil"/>
            </w:tcBorders>
            <w:hideMark/>
          </w:tcPr>
          <w:p w14:paraId="159D61B3" w14:textId="77777777" w:rsidR="00210D82" w:rsidRPr="00210D82" w:rsidRDefault="00210D82" w:rsidP="00210D82">
            <w:pPr>
              <w:rPr>
                <w:b/>
                <w:bCs/>
              </w:rPr>
            </w:pPr>
            <w:r w:rsidRPr="00210D82">
              <w:rPr>
                <w:b/>
                <w:bCs/>
              </w:rPr>
              <w:t>NOMBRE:</w:t>
            </w:r>
            <w:r w:rsidRPr="00210D82">
              <w:rPr>
                <w:b/>
                <w:bCs/>
              </w:rPr>
              <w:br/>
              <w:t>Modificar Rol</w:t>
            </w:r>
          </w:p>
        </w:tc>
      </w:tr>
      <w:tr w:rsidR="00210D82" w:rsidRPr="00210D82" w14:paraId="5C616E48" w14:textId="77777777" w:rsidTr="00210D82">
        <w:trPr>
          <w:trHeight w:val="1350"/>
        </w:trPr>
        <w:tc>
          <w:tcPr>
            <w:tcW w:w="3151" w:type="dxa"/>
            <w:hideMark/>
          </w:tcPr>
          <w:p w14:paraId="60D58348" w14:textId="77777777" w:rsidR="00210D82" w:rsidRPr="00210D82" w:rsidRDefault="00210D82">
            <w:r w:rsidRPr="00210D82">
              <w:rPr>
                <w:b/>
                <w:bCs/>
              </w:rPr>
              <w:t>Tipo:</w:t>
            </w:r>
            <w:r w:rsidRPr="00210D82">
              <w:t xml:space="preserve"> </w:t>
            </w:r>
            <w:r w:rsidRPr="00210D82">
              <w:br/>
            </w:r>
            <w:r w:rsidRPr="00210D82">
              <w:rPr>
                <w:b/>
                <w:bCs/>
              </w:rPr>
              <w:t>(NECESARIO/DESEABLE)</w:t>
            </w:r>
            <w:r w:rsidRPr="00210D82">
              <w:t xml:space="preserve"> </w:t>
            </w:r>
            <w:r w:rsidRPr="00210D82">
              <w:br/>
              <w:t xml:space="preserve">Necesario </w:t>
            </w:r>
            <w:r w:rsidRPr="00210D82">
              <w:br/>
            </w:r>
            <w:r w:rsidRPr="00210D82">
              <w:rPr>
                <w:b/>
                <w:bCs/>
              </w:rPr>
              <w:t xml:space="preserve">  </w:t>
            </w:r>
          </w:p>
        </w:tc>
        <w:tc>
          <w:tcPr>
            <w:tcW w:w="5870" w:type="dxa"/>
            <w:gridSpan w:val="2"/>
            <w:tcBorders>
              <w:right w:val="nil"/>
            </w:tcBorders>
            <w:hideMark/>
          </w:tcPr>
          <w:p w14:paraId="7A1A41F6" w14:textId="77777777" w:rsidR="00210D82" w:rsidRPr="00210D82" w:rsidRDefault="00210D82" w:rsidP="00210D82">
            <w:pPr>
              <w:rPr>
                <w:b/>
                <w:bCs/>
              </w:rPr>
            </w:pPr>
            <w:r w:rsidRPr="00210D82">
              <w:rPr>
                <w:b/>
                <w:bCs/>
              </w:rPr>
              <w:br/>
            </w:r>
            <w:proofErr w:type="gramStart"/>
            <w:r w:rsidRPr="00210D82">
              <w:rPr>
                <w:b/>
                <w:bCs/>
              </w:rPr>
              <w:t>PRIORIDAD  DE</w:t>
            </w:r>
            <w:proofErr w:type="gramEnd"/>
            <w:r w:rsidRPr="00210D82">
              <w:rPr>
                <w:b/>
                <w:bCs/>
              </w:rPr>
              <w:t xml:space="preserve"> </w:t>
            </w:r>
            <w:r w:rsidRPr="00210D82">
              <w:rPr>
                <w:b/>
                <w:bCs/>
              </w:rPr>
              <w:br/>
              <w:t xml:space="preserve">DESARROLLO: </w:t>
            </w:r>
            <w:r w:rsidRPr="00210D82">
              <w:br/>
              <w:t xml:space="preserve">Alta </w:t>
            </w:r>
            <w:r w:rsidRPr="00210D82">
              <w:rPr>
                <w:b/>
                <w:bCs/>
              </w:rPr>
              <w:t xml:space="preserve"> </w:t>
            </w:r>
          </w:p>
        </w:tc>
      </w:tr>
      <w:tr w:rsidR="00210D82" w:rsidRPr="00210D82" w14:paraId="7B8FB916" w14:textId="77777777" w:rsidTr="00210D82">
        <w:trPr>
          <w:trHeight w:val="1002"/>
        </w:trPr>
        <w:tc>
          <w:tcPr>
            <w:tcW w:w="4391" w:type="dxa"/>
            <w:gridSpan w:val="2"/>
            <w:hideMark/>
          </w:tcPr>
          <w:p w14:paraId="20D099FF" w14:textId="77777777" w:rsidR="00210D82" w:rsidRPr="00210D82" w:rsidRDefault="00210D82">
            <w:pPr>
              <w:rPr>
                <w:b/>
                <w:bCs/>
              </w:rPr>
            </w:pPr>
            <w:r w:rsidRPr="00210D82">
              <w:rPr>
                <w:b/>
                <w:bCs/>
              </w:rPr>
              <w:t xml:space="preserve">ENTRADA: </w:t>
            </w:r>
            <w:r w:rsidRPr="00210D82">
              <w:br/>
              <w:t>Nombre Tipo Rol</w:t>
            </w:r>
            <w:r w:rsidRPr="00210D82">
              <w:br/>
              <w:t>Descripción</w:t>
            </w:r>
          </w:p>
        </w:tc>
        <w:tc>
          <w:tcPr>
            <w:tcW w:w="4630" w:type="dxa"/>
            <w:tcBorders>
              <w:right w:val="nil"/>
            </w:tcBorders>
            <w:hideMark/>
          </w:tcPr>
          <w:p w14:paraId="7DB09D4E" w14:textId="77777777" w:rsidR="00210D82" w:rsidRPr="00210D82" w:rsidRDefault="00210D82">
            <w:pPr>
              <w:rPr>
                <w:b/>
                <w:bCs/>
              </w:rPr>
            </w:pPr>
            <w:r w:rsidRPr="00210D82">
              <w:rPr>
                <w:b/>
                <w:bCs/>
              </w:rPr>
              <w:t xml:space="preserve">SALIDA: </w:t>
            </w:r>
            <w:r w:rsidRPr="00210D82">
              <w:br/>
              <w:t>Modificación exitosa</w:t>
            </w:r>
          </w:p>
        </w:tc>
      </w:tr>
      <w:tr w:rsidR="00210D82" w:rsidRPr="00210D82" w14:paraId="7FFA80D3" w14:textId="77777777" w:rsidTr="00210D82">
        <w:trPr>
          <w:trHeight w:val="1002"/>
        </w:trPr>
        <w:tc>
          <w:tcPr>
            <w:tcW w:w="9021" w:type="dxa"/>
            <w:gridSpan w:val="3"/>
            <w:tcBorders>
              <w:bottom w:val="single" w:sz="4" w:space="0" w:color="auto"/>
              <w:right w:val="nil"/>
            </w:tcBorders>
            <w:hideMark/>
          </w:tcPr>
          <w:p w14:paraId="53BC75A8" w14:textId="77777777" w:rsidR="00210D82" w:rsidRPr="00210D82" w:rsidRDefault="00210D82">
            <w:pPr>
              <w:rPr>
                <w:b/>
                <w:bCs/>
              </w:rPr>
            </w:pPr>
            <w:r w:rsidRPr="00210D82">
              <w:rPr>
                <w:b/>
                <w:bCs/>
              </w:rPr>
              <w:t>DESCRIPCIÓN:</w:t>
            </w:r>
            <w:r w:rsidRPr="00210D82">
              <w:t xml:space="preserve"> El sistema permitirá que el usuario administrador pueda hacer modificación al nombre y descripción del tipo de rol</w:t>
            </w:r>
          </w:p>
        </w:tc>
      </w:tr>
      <w:tr w:rsidR="00210D82" w:rsidRPr="00210D82" w14:paraId="045EFC3F" w14:textId="77777777" w:rsidTr="00210D82">
        <w:trPr>
          <w:trHeight w:val="2490"/>
        </w:trPr>
        <w:tc>
          <w:tcPr>
            <w:tcW w:w="9021" w:type="dxa"/>
            <w:gridSpan w:val="3"/>
            <w:tcBorders>
              <w:bottom w:val="single" w:sz="4" w:space="0" w:color="auto"/>
              <w:right w:val="nil"/>
            </w:tcBorders>
            <w:hideMark/>
          </w:tcPr>
          <w:p w14:paraId="482D13D7" w14:textId="77777777" w:rsidR="00210D82" w:rsidRPr="00210D82" w:rsidRDefault="00210D82">
            <w:pPr>
              <w:rPr>
                <w:b/>
                <w:bCs/>
              </w:rPr>
            </w:pPr>
            <w:r w:rsidRPr="00210D82">
              <w:rPr>
                <w:b/>
                <w:bCs/>
              </w:rPr>
              <w:t xml:space="preserve">PRECONDICIÓN: </w:t>
            </w:r>
            <w:r w:rsidRPr="00210D82">
              <w:rPr>
                <w:b/>
                <w:bCs/>
              </w:rPr>
              <w:br/>
            </w:r>
            <w:r w:rsidRPr="00210D82">
              <w:t>Autenticación y Autorización:</w:t>
            </w:r>
            <w:r w:rsidRPr="00210D82">
              <w:br/>
              <w:t>El usuario que realiza la modificación debe estar autenticado y tener los permisos necesarios para modificar roles.</w:t>
            </w:r>
            <w:r w:rsidRPr="00210D82">
              <w:br/>
            </w:r>
            <w:r w:rsidRPr="00210D82">
              <w:br/>
              <w:t>Existencia del Rol:</w:t>
            </w:r>
            <w:r w:rsidRPr="00210D82">
              <w:br/>
              <w:t>El rol que se va a modificar debe existir previamente en el sistema.</w:t>
            </w:r>
          </w:p>
        </w:tc>
      </w:tr>
      <w:tr w:rsidR="00210D82" w:rsidRPr="00210D82" w14:paraId="4CD8E012" w14:textId="77777777" w:rsidTr="00210D82">
        <w:trPr>
          <w:trHeight w:val="1002"/>
        </w:trPr>
        <w:tc>
          <w:tcPr>
            <w:tcW w:w="9021" w:type="dxa"/>
            <w:gridSpan w:val="3"/>
            <w:tcBorders>
              <w:right w:val="nil"/>
            </w:tcBorders>
            <w:hideMark/>
          </w:tcPr>
          <w:p w14:paraId="4AFFA7E5" w14:textId="77777777" w:rsidR="00210D82" w:rsidRPr="00210D82" w:rsidRDefault="00210D82">
            <w:pPr>
              <w:rPr>
                <w:b/>
                <w:bCs/>
              </w:rPr>
            </w:pPr>
            <w:r w:rsidRPr="00210D82">
              <w:rPr>
                <w:b/>
                <w:bCs/>
              </w:rPr>
              <w:t>POSCONDICIÓN:</w:t>
            </w:r>
            <w:r w:rsidRPr="00210D82">
              <w:t xml:space="preserve"> Después de la modificación exitosa, la información actualizada del Tipo Rol deberá estar reflejada en el sistema.</w:t>
            </w:r>
          </w:p>
        </w:tc>
      </w:tr>
      <w:tr w:rsidR="00210D82" w:rsidRPr="00210D82" w14:paraId="52EBEE81" w14:textId="77777777" w:rsidTr="00210D82">
        <w:trPr>
          <w:trHeight w:val="1002"/>
        </w:trPr>
        <w:tc>
          <w:tcPr>
            <w:tcW w:w="9021" w:type="dxa"/>
            <w:gridSpan w:val="3"/>
            <w:tcBorders>
              <w:bottom w:val="single" w:sz="4" w:space="0" w:color="auto"/>
              <w:right w:val="nil"/>
            </w:tcBorders>
            <w:hideMark/>
          </w:tcPr>
          <w:p w14:paraId="3718F140" w14:textId="77777777" w:rsidR="00210D82" w:rsidRPr="00210D82" w:rsidRDefault="00210D82">
            <w:pPr>
              <w:rPr>
                <w:b/>
                <w:bCs/>
              </w:rPr>
            </w:pPr>
            <w:r w:rsidRPr="00210D82">
              <w:rPr>
                <w:b/>
                <w:bCs/>
              </w:rPr>
              <w:t xml:space="preserve">MANEJO DE SITUACIONES ANORMALES </w:t>
            </w:r>
            <w:r w:rsidRPr="00210D82">
              <w:rPr>
                <w:b/>
                <w:bCs/>
              </w:rPr>
              <w:br/>
            </w:r>
            <w:r w:rsidRPr="00210D82">
              <w:t>Si el Tipo Rol a modificar no existe, el sistema debe informar al empleado con un mensaje claro indicando que el Tipo Rol no fue encontrado.</w:t>
            </w:r>
          </w:p>
        </w:tc>
      </w:tr>
      <w:tr w:rsidR="00210D82" w:rsidRPr="00210D82" w14:paraId="18A8FEAD" w14:textId="77777777" w:rsidTr="00210D82">
        <w:trPr>
          <w:trHeight w:val="6705"/>
        </w:trPr>
        <w:tc>
          <w:tcPr>
            <w:tcW w:w="9021" w:type="dxa"/>
            <w:gridSpan w:val="3"/>
            <w:tcBorders>
              <w:right w:val="nil"/>
            </w:tcBorders>
            <w:hideMark/>
          </w:tcPr>
          <w:p w14:paraId="4029A4ED" w14:textId="77777777" w:rsidR="00210D82" w:rsidRPr="00210D82" w:rsidRDefault="00210D82">
            <w:pPr>
              <w:rPr>
                <w:b/>
                <w:bCs/>
              </w:rPr>
            </w:pPr>
            <w:r w:rsidRPr="00210D82">
              <w:rPr>
                <w:b/>
                <w:bCs/>
              </w:rPr>
              <w:lastRenderedPageBreak/>
              <w:t xml:space="preserve">CRITERIOS DE ACEPTACIÓN </w:t>
            </w:r>
            <w:r w:rsidRPr="00210D82">
              <w:rPr>
                <w:b/>
                <w:bCs/>
              </w:rPr>
              <w:br/>
            </w:r>
            <w:r w:rsidRPr="00210D82">
              <w:t>Actualización Correcta:</w:t>
            </w:r>
            <w:r w:rsidRPr="00210D82">
              <w:br/>
              <w:t>Los cambios realizados en la modificación se reflejan correctamente en el sistema.</w:t>
            </w:r>
            <w:r w:rsidRPr="00210D82">
              <w:br/>
            </w:r>
            <w:r w:rsidRPr="00210D82">
              <w:br/>
              <w:t>Integridad de Datos:</w:t>
            </w:r>
            <w:r w:rsidRPr="00210D82">
              <w:br/>
              <w:t>La modificación no afecta negativamente la integridad de los datos existentes relacionados con el rol.</w:t>
            </w:r>
            <w:r w:rsidRPr="00210D82">
              <w:br/>
            </w:r>
            <w:r w:rsidRPr="00210D82">
              <w:br/>
              <w:t>Seguridad:</w:t>
            </w:r>
            <w:r w:rsidRPr="00210D82">
              <w:br/>
            </w:r>
            <w:r w:rsidRPr="00210D82">
              <w:br/>
              <w:t>Solo los usuarios autorizados pueden realizar modificaciones en los roles.</w:t>
            </w:r>
            <w:r w:rsidRPr="00210D82">
              <w:br/>
            </w:r>
            <w:r w:rsidRPr="00210D82">
              <w:br/>
              <w:t>Registro de Cambios:</w:t>
            </w:r>
            <w:r w:rsidRPr="00210D82">
              <w:br/>
            </w:r>
            <w:r w:rsidRPr="00210D82">
              <w:br/>
              <w:t>Se registra de manera adecuada y completa la información sobre la modificación realizada, incluyendo quién la hizo y cuándo.</w:t>
            </w:r>
            <w:r w:rsidRPr="00210D82">
              <w:br/>
            </w:r>
            <w:r w:rsidRPr="00210D82">
              <w:br/>
              <w:t>Compatibilidad con Permisos:</w:t>
            </w:r>
            <w:r w:rsidRPr="00210D82">
              <w:br/>
            </w:r>
            <w:r w:rsidRPr="00210D82">
              <w:br/>
              <w:t>Los cambios en los permisos del rol se aplican de manera efectiva, y el rol modificado tiene los permisos esperados.</w:t>
            </w:r>
            <w:r w:rsidRPr="00210D82">
              <w:br/>
            </w:r>
            <w:r w:rsidRPr="00210D82">
              <w:br/>
              <w:t>Manejo de Errores:</w:t>
            </w:r>
            <w:r w:rsidRPr="00210D82">
              <w:br/>
            </w:r>
            <w:r w:rsidRPr="00210D82">
              <w:br/>
              <w:t>El sistema muestra mensajes de error claros y descriptivos en caso de problemas durante la modificación.</w:t>
            </w:r>
          </w:p>
        </w:tc>
      </w:tr>
    </w:tbl>
    <w:p w14:paraId="70A5AF63" w14:textId="77777777" w:rsidR="000254D2" w:rsidRDefault="000254D2" w:rsidP="005F43D2"/>
    <w:p w14:paraId="1EE4239A" w14:textId="77777777" w:rsidR="00210D82" w:rsidRDefault="00210D82" w:rsidP="005F43D2"/>
    <w:p w14:paraId="14ECEC45" w14:textId="77777777" w:rsidR="00210D82" w:rsidRDefault="00210D82" w:rsidP="005F43D2"/>
    <w:p w14:paraId="496E9D7B" w14:textId="77777777" w:rsidR="00210D82" w:rsidRDefault="00210D82" w:rsidP="005F43D2"/>
    <w:p w14:paraId="0D5825B8" w14:textId="77777777" w:rsidR="00210D82" w:rsidRDefault="00210D82" w:rsidP="005F43D2"/>
    <w:p w14:paraId="0A382DBC" w14:textId="77777777" w:rsidR="00AD7315" w:rsidRDefault="00AD7315" w:rsidP="005F43D2"/>
    <w:p w14:paraId="1DE4A4EC" w14:textId="77777777" w:rsidR="00AD7315" w:rsidRDefault="00AD7315" w:rsidP="005F43D2"/>
    <w:p w14:paraId="406A71A0" w14:textId="77777777" w:rsidR="00AD7315" w:rsidRDefault="00AD7315" w:rsidP="005F43D2"/>
    <w:p w14:paraId="65B0A33D" w14:textId="77777777" w:rsidR="00AD7315" w:rsidRDefault="00AD7315" w:rsidP="005F43D2"/>
    <w:p w14:paraId="326ABCCD" w14:textId="31D4F14B" w:rsidR="00210D82" w:rsidRDefault="00210D82" w:rsidP="00210D82">
      <w:pPr>
        <w:pStyle w:val="Descripcin"/>
        <w:keepNext/>
        <w:spacing w:after="0" w:line="480" w:lineRule="auto"/>
      </w:pPr>
      <w:r w:rsidRPr="00210D82">
        <w:rPr>
          <w:b/>
          <w:bCs/>
          <w:i w:val="0"/>
          <w:iCs w:val="0"/>
        </w:rPr>
        <w:lastRenderedPageBreak/>
        <w:t xml:space="preserve">Tabla </w:t>
      </w:r>
      <w:r w:rsidRPr="00210D82">
        <w:rPr>
          <w:b/>
          <w:bCs/>
          <w:i w:val="0"/>
          <w:iCs w:val="0"/>
        </w:rPr>
        <w:fldChar w:fldCharType="begin"/>
      </w:r>
      <w:r w:rsidRPr="00210D82">
        <w:rPr>
          <w:b/>
          <w:bCs/>
          <w:i w:val="0"/>
          <w:iCs w:val="0"/>
        </w:rPr>
        <w:instrText xml:space="preserve"> SEQ Tabla \* ARABIC </w:instrText>
      </w:r>
      <w:r w:rsidRPr="00210D82">
        <w:rPr>
          <w:b/>
          <w:bCs/>
          <w:i w:val="0"/>
          <w:iCs w:val="0"/>
        </w:rPr>
        <w:fldChar w:fldCharType="separate"/>
      </w:r>
      <w:r w:rsidR="00BA77A4">
        <w:rPr>
          <w:b/>
          <w:bCs/>
          <w:i w:val="0"/>
          <w:iCs w:val="0"/>
          <w:noProof/>
        </w:rPr>
        <w:t>4</w:t>
      </w:r>
      <w:r w:rsidRPr="00210D82">
        <w:rPr>
          <w:b/>
          <w:bCs/>
          <w:i w:val="0"/>
          <w:iCs w:val="0"/>
        </w:rPr>
        <w:fldChar w:fldCharType="end"/>
      </w:r>
      <w:r>
        <w:t xml:space="preserve"> </w:t>
      </w:r>
      <w:r>
        <w:br/>
        <w:t>Requerimiento Funcional No.3</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3151"/>
        <w:gridCol w:w="1239"/>
        <w:gridCol w:w="4626"/>
      </w:tblGrid>
      <w:tr w:rsidR="00210D82" w:rsidRPr="00210D82" w14:paraId="73263E0F" w14:textId="77777777" w:rsidTr="00210D82">
        <w:trPr>
          <w:trHeight w:val="900"/>
        </w:trPr>
        <w:tc>
          <w:tcPr>
            <w:tcW w:w="3151" w:type="dxa"/>
            <w:hideMark/>
          </w:tcPr>
          <w:p w14:paraId="02F2987D" w14:textId="77777777" w:rsidR="00210D82" w:rsidRPr="00210D82" w:rsidRDefault="00210D82">
            <w:pPr>
              <w:rPr>
                <w:b/>
                <w:bCs/>
              </w:rPr>
            </w:pPr>
            <w:r w:rsidRPr="00210D82">
              <w:rPr>
                <w:b/>
                <w:bCs/>
              </w:rPr>
              <w:t>IDENTIFICADOR:</w:t>
            </w:r>
            <w:r w:rsidRPr="00210D82">
              <w:rPr>
                <w:b/>
                <w:bCs/>
              </w:rPr>
              <w:br/>
              <w:t>R3</w:t>
            </w:r>
          </w:p>
        </w:tc>
        <w:tc>
          <w:tcPr>
            <w:tcW w:w="5865" w:type="dxa"/>
            <w:gridSpan w:val="2"/>
            <w:hideMark/>
          </w:tcPr>
          <w:p w14:paraId="2FD0AA69" w14:textId="77777777" w:rsidR="00210D82" w:rsidRPr="00210D82" w:rsidRDefault="00210D82" w:rsidP="00210D82">
            <w:pPr>
              <w:rPr>
                <w:b/>
                <w:bCs/>
              </w:rPr>
            </w:pPr>
            <w:r w:rsidRPr="00210D82">
              <w:rPr>
                <w:b/>
                <w:bCs/>
              </w:rPr>
              <w:t>NOMBRE:</w:t>
            </w:r>
            <w:r w:rsidRPr="00210D82">
              <w:rPr>
                <w:b/>
                <w:bCs/>
              </w:rPr>
              <w:br/>
              <w:t>Inhabilitar Rol</w:t>
            </w:r>
          </w:p>
        </w:tc>
      </w:tr>
      <w:tr w:rsidR="00210D82" w:rsidRPr="00210D82" w14:paraId="28AD49AC" w14:textId="77777777" w:rsidTr="00210D82">
        <w:trPr>
          <w:trHeight w:val="900"/>
        </w:trPr>
        <w:tc>
          <w:tcPr>
            <w:tcW w:w="3151" w:type="dxa"/>
            <w:hideMark/>
          </w:tcPr>
          <w:p w14:paraId="1D27B3F9" w14:textId="77777777" w:rsidR="00210D82" w:rsidRPr="00210D82" w:rsidRDefault="00210D82">
            <w:r w:rsidRPr="00210D82">
              <w:rPr>
                <w:b/>
                <w:bCs/>
              </w:rPr>
              <w:t>Tipo:</w:t>
            </w:r>
            <w:r w:rsidRPr="00210D82">
              <w:t xml:space="preserve"> </w:t>
            </w:r>
            <w:r w:rsidRPr="00210D82">
              <w:br/>
            </w:r>
            <w:r w:rsidRPr="00210D82">
              <w:rPr>
                <w:b/>
                <w:bCs/>
              </w:rPr>
              <w:t>(NECESARIO/DESEABLE)</w:t>
            </w:r>
            <w:r w:rsidRPr="00210D82">
              <w:t xml:space="preserve"> </w:t>
            </w:r>
            <w:r w:rsidRPr="00210D82">
              <w:br/>
              <w:t xml:space="preserve">Necesario </w:t>
            </w:r>
            <w:r w:rsidRPr="00210D82">
              <w:br/>
            </w:r>
            <w:r w:rsidRPr="00210D82">
              <w:rPr>
                <w:b/>
                <w:bCs/>
              </w:rPr>
              <w:t xml:space="preserve">  </w:t>
            </w:r>
          </w:p>
        </w:tc>
        <w:tc>
          <w:tcPr>
            <w:tcW w:w="5865" w:type="dxa"/>
            <w:gridSpan w:val="2"/>
            <w:hideMark/>
          </w:tcPr>
          <w:p w14:paraId="173007F0" w14:textId="77777777" w:rsidR="00210D82" w:rsidRPr="00210D82" w:rsidRDefault="00210D82" w:rsidP="00210D82">
            <w:pPr>
              <w:rPr>
                <w:b/>
                <w:bCs/>
              </w:rPr>
            </w:pPr>
            <w:r w:rsidRPr="00210D82">
              <w:rPr>
                <w:b/>
                <w:bCs/>
              </w:rPr>
              <w:br/>
            </w:r>
            <w:proofErr w:type="gramStart"/>
            <w:r w:rsidRPr="00210D82">
              <w:rPr>
                <w:b/>
                <w:bCs/>
              </w:rPr>
              <w:t>PRIORIDAD  DE</w:t>
            </w:r>
            <w:proofErr w:type="gramEnd"/>
            <w:r w:rsidRPr="00210D82">
              <w:rPr>
                <w:b/>
                <w:bCs/>
              </w:rPr>
              <w:t xml:space="preserve"> </w:t>
            </w:r>
            <w:r w:rsidRPr="00210D82">
              <w:rPr>
                <w:b/>
                <w:bCs/>
              </w:rPr>
              <w:br/>
              <w:t xml:space="preserve">DESARROLLO: </w:t>
            </w:r>
            <w:r w:rsidRPr="00210D82">
              <w:br/>
              <w:t xml:space="preserve">Alta </w:t>
            </w:r>
            <w:r w:rsidRPr="00210D82">
              <w:rPr>
                <w:b/>
                <w:bCs/>
              </w:rPr>
              <w:t xml:space="preserve"> </w:t>
            </w:r>
          </w:p>
        </w:tc>
      </w:tr>
      <w:tr w:rsidR="00210D82" w:rsidRPr="00210D82" w14:paraId="1731BE10" w14:textId="77777777" w:rsidTr="00210D82">
        <w:trPr>
          <w:trHeight w:val="1320"/>
        </w:trPr>
        <w:tc>
          <w:tcPr>
            <w:tcW w:w="4390" w:type="dxa"/>
            <w:gridSpan w:val="2"/>
            <w:hideMark/>
          </w:tcPr>
          <w:p w14:paraId="1AF009E7" w14:textId="77777777" w:rsidR="00210D82" w:rsidRPr="00210D82" w:rsidRDefault="00210D82">
            <w:pPr>
              <w:rPr>
                <w:b/>
                <w:bCs/>
              </w:rPr>
            </w:pPr>
            <w:r w:rsidRPr="00210D82">
              <w:rPr>
                <w:b/>
                <w:bCs/>
              </w:rPr>
              <w:t xml:space="preserve">ENTRADA: </w:t>
            </w:r>
            <w:r w:rsidRPr="00210D82">
              <w:br/>
              <w:t xml:space="preserve">Nombre </w:t>
            </w:r>
            <w:proofErr w:type="spellStart"/>
            <w:r w:rsidRPr="00210D82">
              <w:t>Tipo_Rol</w:t>
            </w:r>
            <w:proofErr w:type="spellEnd"/>
          </w:p>
        </w:tc>
        <w:tc>
          <w:tcPr>
            <w:tcW w:w="4626" w:type="dxa"/>
            <w:hideMark/>
          </w:tcPr>
          <w:p w14:paraId="05B8A229" w14:textId="77777777" w:rsidR="00210D82" w:rsidRPr="00210D82" w:rsidRDefault="00210D82">
            <w:pPr>
              <w:rPr>
                <w:b/>
                <w:bCs/>
              </w:rPr>
            </w:pPr>
            <w:r w:rsidRPr="00210D82">
              <w:rPr>
                <w:b/>
                <w:bCs/>
              </w:rPr>
              <w:t xml:space="preserve">SALIDA: </w:t>
            </w:r>
            <w:r w:rsidRPr="00210D82">
              <w:br/>
              <w:t>Tipo de rol inhabilitado exitosamente</w:t>
            </w:r>
          </w:p>
        </w:tc>
      </w:tr>
      <w:tr w:rsidR="00210D82" w:rsidRPr="00210D82" w14:paraId="5F534368" w14:textId="77777777" w:rsidTr="00210D82">
        <w:trPr>
          <w:trHeight w:val="1399"/>
        </w:trPr>
        <w:tc>
          <w:tcPr>
            <w:tcW w:w="9016" w:type="dxa"/>
            <w:gridSpan w:val="3"/>
            <w:hideMark/>
          </w:tcPr>
          <w:p w14:paraId="6A552402" w14:textId="77777777" w:rsidR="00210D82" w:rsidRPr="00210D82" w:rsidRDefault="00210D82" w:rsidP="00210D82">
            <w:pPr>
              <w:rPr>
                <w:b/>
                <w:bCs/>
              </w:rPr>
            </w:pPr>
            <w:r w:rsidRPr="00210D82">
              <w:rPr>
                <w:b/>
                <w:bCs/>
              </w:rPr>
              <w:t>DESCRIPCIÓN:</w:t>
            </w:r>
            <w:r w:rsidRPr="00210D82">
              <w:rPr>
                <w:b/>
                <w:bCs/>
              </w:rPr>
              <w:br/>
            </w:r>
            <w:r w:rsidRPr="00210D82">
              <w:t xml:space="preserve">El sistema permitirá al usuario administrador: habilitar o inhabilitar cualquier tipo de rol de usuario en el sistema; este proceso lo que </w:t>
            </w:r>
            <w:proofErr w:type="spellStart"/>
            <w:r w:rsidRPr="00210D82">
              <w:t>harà</w:t>
            </w:r>
            <w:proofErr w:type="spellEnd"/>
            <w:r w:rsidRPr="00210D82">
              <w:t xml:space="preserve"> es cambiar el estado en la base de datos (Activo, Inactivo)</w:t>
            </w:r>
          </w:p>
        </w:tc>
      </w:tr>
      <w:tr w:rsidR="00210D82" w:rsidRPr="00210D82" w14:paraId="7C0E64D1" w14:textId="77777777" w:rsidTr="00210D82">
        <w:trPr>
          <w:trHeight w:val="3360"/>
        </w:trPr>
        <w:tc>
          <w:tcPr>
            <w:tcW w:w="9016" w:type="dxa"/>
            <w:gridSpan w:val="3"/>
            <w:hideMark/>
          </w:tcPr>
          <w:p w14:paraId="184DCF17" w14:textId="77777777" w:rsidR="00210D82" w:rsidRPr="00210D82" w:rsidRDefault="00210D82">
            <w:pPr>
              <w:rPr>
                <w:b/>
                <w:bCs/>
              </w:rPr>
            </w:pPr>
            <w:r w:rsidRPr="00210D82">
              <w:rPr>
                <w:b/>
                <w:bCs/>
              </w:rPr>
              <w:t xml:space="preserve">PRECONDICIÓN: </w:t>
            </w:r>
            <w:r w:rsidRPr="00210D82">
              <w:rPr>
                <w:b/>
                <w:bCs/>
              </w:rPr>
              <w:br/>
            </w:r>
            <w:r w:rsidRPr="00210D82">
              <w:t>Autenticación y Autorización:</w:t>
            </w:r>
            <w:r w:rsidRPr="00210D82">
              <w:br/>
            </w:r>
            <w:r w:rsidRPr="00210D82">
              <w:br/>
              <w:t>El usuario Administrador debe estar autenticado y tener los permisos necesarios para realizar cambios en roles.</w:t>
            </w:r>
            <w:r w:rsidRPr="00210D82">
              <w:br/>
            </w:r>
            <w:r w:rsidRPr="00210D82">
              <w:br/>
              <w:t>Existencia del Rol:</w:t>
            </w:r>
            <w:r w:rsidRPr="00210D82">
              <w:br/>
            </w:r>
            <w:r w:rsidRPr="00210D82">
              <w:br/>
              <w:t>El rol que se va a inhabilitar debe existir previamente en el sistema.</w:t>
            </w:r>
            <w:r w:rsidRPr="00210D82">
              <w:br/>
            </w:r>
            <w:r w:rsidRPr="00210D82">
              <w:br/>
              <w:t>Estado Actual del Rol:</w:t>
            </w:r>
            <w:r w:rsidRPr="00210D82">
              <w:br/>
            </w:r>
            <w:r w:rsidRPr="00210D82">
              <w:br/>
              <w:t>El rol no debe estar asociado actualmente a usuarios o procesos críticos que podrían verse afectados por su inhabilitación.</w:t>
            </w:r>
            <w:r w:rsidRPr="00210D82">
              <w:br/>
            </w:r>
            <w:r w:rsidRPr="00210D82">
              <w:br/>
              <w:t>Comunicación de Cambios:</w:t>
            </w:r>
            <w:r w:rsidRPr="00210D82">
              <w:br/>
            </w:r>
            <w:r w:rsidRPr="00210D82">
              <w:br/>
              <w:t>Se ha comunicado anticipadamente a los usuarios afectados por la inhabilitación del rol, si es necesario.</w:t>
            </w:r>
          </w:p>
        </w:tc>
      </w:tr>
      <w:tr w:rsidR="00210D82" w:rsidRPr="00210D82" w14:paraId="309ABBC5" w14:textId="77777777" w:rsidTr="00210D82">
        <w:trPr>
          <w:trHeight w:val="1050"/>
        </w:trPr>
        <w:tc>
          <w:tcPr>
            <w:tcW w:w="9016" w:type="dxa"/>
            <w:gridSpan w:val="3"/>
            <w:hideMark/>
          </w:tcPr>
          <w:p w14:paraId="4F3EA05C" w14:textId="77777777" w:rsidR="00210D82" w:rsidRPr="00210D82" w:rsidRDefault="00210D82">
            <w:pPr>
              <w:rPr>
                <w:b/>
                <w:bCs/>
              </w:rPr>
            </w:pPr>
            <w:r w:rsidRPr="00210D82">
              <w:rPr>
                <w:b/>
                <w:bCs/>
              </w:rPr>
              <w:t>POSCONDICIÓN:</w:t>
            </w:r>
            <w:r w:rsidRPr="00210D82">
              <w:t xml:space="preserve"> Después de la eliminación exitosa, la información del producto seleccionado se eliminará del sistema.</w:t>
            </w:r>
          </w:p>
        </w:tc>
      </w:tr>
      <w:tr w:rsidR="00210D82" w:rsidRPr="00210D82" w14:paraId="2BFBF66A" w14:textId="77777777" w:rsidTr="00210D82">
        <w:trPr>
          <w:trHeight w:val="1399"/>
        </w:trPr>
        <w:tc>
          <w:tcPr>
            <w:tcW w:w="9016" w:type="dxa"/>
            <w:gridSpan w:val="3"/>
            <w:hideMark/>
          </w:tcPr>
          <w:p w14:paraId="3B223FF2" w14:textId="77777777" w:rsidR="00210D82" w:rsidRPr="00210D82" w:rsidRDefault="00210D82">
            <w:pPr>
              <w:rPr>
                <w:b/>
                <w:bCs/>
              </w:rPr>
            </w:pPr>
            <w:r w:rsidRPr="00210D82">
              <w:rPr>
                <w:b/>
                <w:bCs/>
              </w:rPr>
              <w:t xml:space="preserve">MANEJO DE SITUACIONES ANORMALES </w:t>
            </w:r>
            <w:r w:rsidRPr="00210D82">
              <w:rPr>
                <w:b/>
                <w:bCs/>
              </w:rPr>
              <w:br/>
            </w:r>
            <w:r w:rsidRPr="00210D82">
              <w:t>1. Si el Tipo de Rol a eliminar no existe, el sistema debe informar al usuario con un mensaje claro indicando que el Tipo de Rol no fue encontrado.</w:t>
            </w:r>
          </w:p>
        </w:tc>
      </w:tr>
      <w:tr w:rsidR="00210D82" w:rsidRPr="00210D82" w14:paraId="4E498C7F" w14:textId="77777777" w:rsidTr="00210D82">
        <w:trPr>
          <w:trHeight w:val="1399"/>
        </w:trPr>
        <w:tc>
          <w:tcPr>
            <w:tcW w:w="9016" w:type="dxa"/>
            <w:gridSpan w:val="3"/>
            <w:hideMark/>
          </w:tcPr>
          <w:p w14:paraId="7C290FA1" w14:textId="77777777" w:rsidR="00210D82" w:rsidRPr="00210D82" w:rsidRDefault="00210D82">
            <w:pPr>
              <w:rPr>
                <w:b/>
                <w:bCs/>
              </w:rPr>
            </w:pPr>
            <w:r w:rsidRPr="00210D82">
              <w:rPr>
                <w:b/>
                <w:bCs/>
              </w:rPr>
              <w:lastRenderedPageBreak/>
              <w:t xml:space="preserve">CRITERIOS DE ACEPTACIÓN </w:t>
            </w:r>
            <w:r w:rsidRPr="00210D82">
              <w:rPr>
                <w:b/>
                <w:bCs/>
              </w:rPr>
              <w:br/>
            </w:r>
            <w:r w:rsidRPr="00210D82">
              <w:br/>
              <w:t>Efectividad de la Inhabilitación:</w:t>
            </w:r>
            <w:r w:rsidRPr="00210D82">
              <w:br/>
            </w:r>
            <w:r w:rsidRPr="00210D82">
              <w:br/>
              <w:t>Se confirma que el rol se ha inhabilitado correctamente y ya no está disponible para asignación a usuarios.</w:t>
            </w:r>
            <w:r w:rsidRPr="00210D82">
              <w:br/>
              <w:t>Integridad de Datos:</w:t>
            </w:r>
            <w:r w:rsidRPr="00210D82">
              <w:br/>
            </w:r>
            <w:r w:rsidRPr="00210D82">
              <w:br/>
              <w:t>Se verifica que la inhabilitación del rol no ha causado pérdida o corrupción de datos relacionados con el rol o con los usuarios que lo tenían asignado.</w:t>
            </w:r>
            <w:r w:rsidRPr="00210D82">
              <w:br/>
              <w:t>Comunicación a Usuarios Afectados:</w:t>
            </w:r>
            <w:r w:rsidRPr="00210D82">
              <w:br/>
            </w:r>
            <w:r w:rsidRPr="00210D82">
              <w:br/>
              <w:t>Si es necesario, se ha notificado a los usuarios afectados por la inhabilitación del rol y se ha proporcionado orientación sobre cómo proceder.</w:t>
            </w:r>
            <w:r w:rsidRPr="00210D82">
              <w:br/>
              <w:t>Pruebas de Acceso:</w:t>
            </w:r>
            <w:r w:rsidRPr="00210D82">
              <w:br/>
            </w:r>
            <w:r w:rsidRPr="00210D82">
              <w:br/>
              <w:t>Se realizan pruebas para confirmar que los usuarios que tenían asignado el rol inhabilitado ya no pueden acceder a las funcionalidades o recursos restringidos por dicho rol.</w:t>
            </w:r>
          </w:p>
        </w:tc>
      </w:tr>
    </w:tbl>
    <w:p w14:paraId="374CB958" w14:textId="77777777" w:rsidR="00210D82" w:rsidRDefault="00210D82" w:rsidP="005F43D2"/>
    <w:p w14:paraId="08430AD6" w14:textId="77777777" w:rsidR="00210D82" w:rsidRDefault="00210D82" w:rsidP="005F43D2"/>
    <w:p w14:paraId="6A940FE5" w14:textId="77777777" w:rsidR="00210D82" w:rsidRDefault="00210D82" w:rsidP="005F43D2"/>
    <w:p w14:paraId="2B2A3BF7" w14:textId="77777777" w:rsidR="00210D82" w:rsidRDefault="00210D82" w:rsidP="005F43D2"/>
    <w:p w14:paraId="78E7F8AA" w14:textId="77777777" w:rsidR="00210D82" w:rsidRDefault="00210D82" w:rsidP="005F43D2"/>
    <w:p w14:paraId="67D9AAD6" w14:textId="77777777" w:rsidR="00210D82" w:rsidRDefault="00210D82" w:rsidP="005F43D2"/>
    <w:p w14:paraId="3BC9D03E" w14:textId="77777777" w:rsidR="00210D82" w:rsidRDefault="00210D82" w:rsidP="005F43D2"/>
    <w:p w14:paraId="5D53D081" w14:textId="77777777" w:rsidR="00210D82" w:rsidRDefault="00210D82" w:rsidP="005F43D2"/>
    <w:p w14:paraId="17692A44" w14:textId="77777777" w:rsidR="00210D82" w:rsidRDefault="00210D82" w:rsidP="005F43D2"/>
    <w:p w14:paraId="158B12BB" w14:textId="77777777" w:rsidR="00AD7315" w:rsidRDefault="00AD7315" w:rsidP="005F43D2"/>
    <w:p w14:paraId="0B76A6B0" w14:textId="77777777" w:rsidR="00AD7315" w:rsidRDefault="00AD7315" w:rsidP="005F43D2"/>
    <w:p w14:paraId="379A93E5" w14:textId="77777777" w:rsidR="00AD7315" w:rsidRDefault="00AD7315" w:rsidP="005F43D2"/>
    <w:p w14:paraId="383751B0" w14:textId="77777777" w:rsidR="00210D82" w:rsidRDefault="00210D82" w:rsidP="005F43D2"/>
    <w:p w14:paraId="2096F1F4" w14:textId="28172EA1" w:rsidR="00210D82" w:rsidRDefault="00210D82" w:rsidP="00210D82">
      <w:pPr>
        <w:pStyle w:val="Descripcin"/>
        <w:keepNext/>
        <w:spacing w:after="0" w:line="480" w:lineRule="auto"/>
      </w:pPr>
      <w:r w:rsidRPr="00210D82">
        <w:rPr>
          <w:b/>
          <w:bCs/>
          <w:i w:val="0"/>
          <w:iCs w:val="0"/>
          <w:sz w:val="24"/>
          <w:szCs w:val="20"/>
        </w:rPr>
        <w:lastRenderedPageBreak/>
        <w:t xml:space="preserve">Tabla </w:t>
      </w:r>
      <w:r w:rsidRPr="00210D82">
        <w:rPr>
          <w:b/>
          <w:bCs/>
          <w:i w:val="0"/>
          <w:iCs w:val="0"/>
          <w:sz w:val="24"/>
          <w:szCs w:val="20"/>
        </w:rPr>
        <w:fldChar w:fldCharType="begin"/>
      </w:r>
      <w:r w:rsidRPr="00210D82">
        <w:rPr>
          <w:b/>
          <w:bCs/>
          <w:i w:val="0"/>
          <w:iCs w:val="0"/>
          <w:sz w:val="24"/>
          <w:szCs w:val="20"/>
        </w:rPr>
        <w:instrText xml:space="preserve"> SEQ Tabla \* ARABIC </w:instrText>
      </w:r>
      <w:r w:rsidRPr="00210D82">
        <w:rPr>
          <w:b/>
          <w:bCs/>
          <w:i w:val="0"/>
          <w:iCs w:val="0"/>
          <w:sz w:val="24"/>
          <w:szCs w:val="20"/>
        </w:rPr>
        <w:fldChar w:fldCharType="separate"/>
      </w:r>
      <w:r w:rsidR="00BA77A4">
        <w:rPr>
          <w:b/>
          <w:bCs/>
          <w:i w:val="0"/>
          <w:iCs w:val="0"/>
          <w:noProof/>
          <w:sz w:val="24"/>
          <w:szCs w:val="20"/>
        </w:rPr>
        <w:t>5</w:t>
      </w:r>
      <w:r w:rsidRPr="00210D82">
        <w:rPr>
          <w:b/>
          <w:bCs/>
          <w:i w:val="0"/>
          <w:iCs w:val="0"/>
          <w:sz w:val="24"/>
          <w:szCs w:val="20"/>
        </w:rPr>
        <w:fldChar w:fldCharType="end"/>
      </w:r>
      <w:r>
        <w:br/>
        <w:t>Requerimiento funcional No.4</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3151"/>
        <w:gridCol w:w="1239"/>
        <w:gridCol w:w="4626"/>
      </w:tblGrid>
      <w:tr w:rsidR="00210D82" w:rsidRPr="00210D82" w14:paraId="36FC3B56" w14:textId="77777777" w:rsidTr="00210D82">
        <w:trPr>
          <w:trHeight w:val="900"/>
        </w:trPr>
        <w:tc>
          <w:tcPr>
            <w:tcW w:w="3151" w:type="dxa"/>
            <w:hideMark/>
          </w:tcPr>
          <w:p w14:paraId="7B7740FB" w14:textId="77777777" w:rsidR="00210D82" w:rsidRPr="00210D82" w:rsidRDefault="00210D82">
            <w:pPr>
              <w:rPr>
                <w:b/>
                <w:bCs/>
              </w:rPr>
            </w:pPr>
            <w:r w:rsidRPr="00210D82">
              <w:rPr>
                <w:b/>
                <w:bCs/>
              </w:rPr>
              <w:t>IDENTIFICADOR:</w:t>
            </w:r>
            <w:r w:rsidRPr="00210D82">
              <w:rPr>
                <w:b/>
                <w:bCs/>
              </w:rPr>
              <w:br/>
              <w:t>R4</w:t>
            </w:r>
          </w:p>
        </w:tc>
        <w:tc>
          <w:tcPr>
            <w:tcW w:w="5865" w:type="dxa"/>
            <w:gridSpan w:val="2"/>
            <w:hideMark/>
          </w:tcPr>
          <w:p w14:paraId="2904C4BC" w14:textId="77777777" w:rsidR="00210D82" w:rsidRPr="00210D82" w:rsidRDefault="00210D82" w:rsidP="00210D82">
            <w:pPr>
              <w:rPr>
                <w:b/>
                <w:bCs/>
              </w:rPr>
            </w:pPr>
            <w:r w:rsidRPr="00210D82">
              <w:rPr>
                <w:b/>
                <w:bCs/>
              </w:rPr>
              <w:t>NOMBRE:</w:t>
            </w:r>
            <w:r w:rsidRPr="00210D82">
              <w:rPr>
                <w:b/>
                <w:bCs/>
              </w:rPr>
              <w:br/>
              <w:t>Creación primer Administrador</w:t>
            </w:r>
          </w:p>
        </w:tc>
      </w:tr>
      <w:tr w:rsidR="00210D82" w:rsidRPr="00210D82" w14:paraId="3A23B987" w14:textId="77777777" w:rsidTr="00210D82">
        <w:trPr>
          <w:trHeight w:val="900"/>
        </w:trPr>
        <w:tc>
          <w:tcPr>
            <w:tcW w:w="3151" w:type="dxa"/>
            <w:hideMark/>
          </w:tcPr>
          <w:p w14:paraId="057D2052" w14:textId="77777777" w:rsidR="00210D82" w:rsidRPr="00210D82" w:rsidRDefault="00210D82">
            <w:r w:rsidRPr="00210D82">
              <w:rPr>
                <w:b/>
                <w:bCs/>
              </w:rPr>
              <w:t>Tipo:</w:t>
            </w:r>
            <w:r w:rsidRPr="00210D82">
              <w:t xml:space="preserve"> </w:t>
            </w:r>
            <w:r w:rsidRPr="00210D82">
              <w:br/>
            </w:r>
            <w:r w:rsidRPr="00210D82">
              <w:rPr>
                <w:b/>
                <w:bCs/>
              </w:rPr>
              <w:t>(NECESARIO/DESEABLE)</w:t>
            </w:r>
            <w:r w:rsidRPr="00210D82">
              <w:t xml:space="preserve"> </w:t>
            </w:r>
            <w:r w:rsidRPr="00210D82">
              <w:br/>
              <w:t xml:space="preserve">Necesario </w:t>
            </w:r>
            <w:r w:rsidRPr="00210D82">
              <w:br/>
            </w:r>
            <w:r w:rsidRPr="00210D82">
              <w:rPr>
                <w:b/>
                <w:bCs/>
              </w:rPr>
              <w:t xml:space="preserve">  </w:t>
            </w:r>
          </w:p>
        </w:tc>
        <w:tc>
          <w:tcPr>
            <w:tcW w:w="5865" w:type="dxa"/>
            <w:gridSpan w:val="2"/>
            <w:hideMark/>
          </w:tcPr>
          <w:p w14:paraId="2C4DA79B" w14:textId="77777777" w:rsidR="00210D82" w:rsidRPr="00210D82" w:rsidRDefault="00210D82" w:rsidP="00210D82">
            <w:pPr>
              <w:rPr>
                <w:b/>
                <w:bCs/>
              </w:rPr>
            </w:pPr>
            <w:r w:rsidRPr="00210D82">
              <w:rPr>
                <w:b/>
                <w:bCs/>
              </w:rPr>
              <w:br/>
            </w:r>
            <w:proofErr w:type="gramStart"/>
            <w:r w:rsidRPr="00210D82">
              <w:rPr>
                <w:b/>
                <w:bCs/>
              </w:rPr>
              <w:t>PRIORIDAD  DE</w:t>
            </w:r>
            <w:proofErr w:type="gramEnd"/>
            <w:r w:rsidRPr="00210D82">
              <w:rPr>
                <w:b/>
                <w:bCs/>
              </w:rPr>
              <w:t xml:space="preserve"> </w:t>
            </w:r>
            <w:r w:rsidRPr="00210D82">
              <w:rPr>
                <w:b/>
                <w:bCs/>
              </w:rPr>
              <w:br/>
              <w:t xml:space="preserve">DESARROLLO: </w:t>
            </w:r>
            <w:r w:rsidRPr="00210D82">
              <w:br/>
              <w:t xml:space="preserve">Alta </w:t>
            </w:r>
            <w:r w:rsidRPr="00210D82">
              <w:rPr>
                <w:b/>
                <w:bCs/>
              </w:rPr>
              <w:t xml:space="preserve"> </w:t>
            </w:r>
          </w:p>
        </w:tc>
      </w:tr>
      <w:tr w:rsidR="00210D82" w:rsidRPr="00210D82" w14:paraId="432C2823" w14:textId="77777777" w:rsidTr="00210D82">
        <w:trPr>
          <w:trHeight w:val="1800"/>
        </w:trPr>
        <w:tc>
          <w:tcPr>
            <w:tcW w:w="4390" w:type="dxa"/>
            <w:gridSpan w:val="2"/>
            <w:hideMark/>
          </w:tcPr>
          <w:p w14:paraId="0791502E" w14:textId="5980F85A" w:rsidR="00210D82" w:rsidRPr="00210D82" w:rsidRDefault="00210D82">
            <w:pPr>
              <w:rPr>
                <w:b/>
                <w:bCs/>
              </w:rPr>
            </w:pPr>
            <w:r w:rsidRPr="00210D82">
              <w:rPr>
                <w:b/>
                <w:bCs/>
              </w:rPr>
              <w:t xml:space="preserve">ENTRADA: </w:t>
            </w:r>
            <w:r w:rsidRPr="00210D82">
              <w:br/>
              <w:t xml:space="preserve">1. primer nombre </w:t>
            </w:r>
            <w:r w:rsidRPr="00210D82">
              <w:br/>
              <w:t>2. segundo nombre</w:t>
            </w:r>
            <w:r w:rsidRPr="00210D82">
              <w:br/>
              <w:t xml:space="preserve">3 primer apellido </w:t>
            </w:r>
            <w:r w:rsidRPr="00210D82">
              <w:br/>
              <w:t xml:space="preserve">4. segundo apellido </w:t>
            </w:r>
            <w:r w:rsidRPr="00210D82">
              <w:br/>
              <w:t>5. tipo documento</w:t>
            </w:r>
            <w:r w:rsidRPr="00210D82">
              <w:br/>
              <w:t xml:space="preserve">6. identificación </w:t>
            </w:r>
            <w:r w:rsidRPr="00210D82">
              <w:br/>
            </w:r>
            <w:proofErr w:type="gramStart"/>
            <w:r w:rsidRPr="00210D82">
              <w:t>7.correo</w:t>
            </w:r>
            <w:proofErr w:type="gramEnd"/>
            <w:r w:rsidRPr="00210D82">
              <w:t xml:space="preserve"> electrónico </w:t>
            </w:r>
            <w:r w:rsidRPr="00210D82">
              <w:br/>
              <w:t>8. celular</w:t>
            </w:r>
            <w:r w:rsidRPr="00210D82">
              <w:br/>
              <w:t>9. contraseña.</w:t>
            </w:r>
          </w:p>
        </w:tc>
        <w:tc>
          <w:tcPr>
            <w:tcW w:w="4626" w:type="dxa"/>
            <w:hideMark/>
          </w:tcPr>
          <w:p w14:paraId="6CBDA9E8" w14:textId="77777777" w:rsidR="00210D82" w:rsidRPr="00210D82" w:rsidRDefault="00210D82">
            <w:pPr>
              <w:rPr>
                <w:b/>
                <w:bCs/>
              </w:rPr>
            </w:pPr>
            <w:r w:rsidRPr="00210D82">
              <w:rPr>
                <w:b/>
                <w:bCs/>
              </w:rPr>
              <w:t xml:space="preserve">SALIDA: </w:t>
            </w:r>
            <w:r w:rsidRPr="00210D82">
              <w:br/>
              <w:t>Registro exitoso</w:t>
            </w:r>
          </w:p>
        </w:tc>
      </w:tr>
      <w:tr w:rsidR="00210D82" w:rsidRPr="00210D82" w14:paraId="4CB51912" w14:textId="77777777" w:rsidTr="00210D82">
        <w:trPr>
          <w:trHeight w:val="1800"/>
        </w:trPr>
        <w:tc>
          <w:tcPr>
            <w:tcW w:w="9016" w:type="dxa"/>
            <w:gridSpan w:val="3"/>
            <w:hideMark/>
          </w:tcPr>
          <w:p w14:paraId="100C8E20" w14:textId="6387B7A6" w:rsidR="00210D82" w:rsidRPr="00210D82" w:rsidRDefault="00210D82">
            <w:pPr>
              <w:rPr>
                <w:b/>
                <w:bCs/>
              </w:rPr>
            </w:pPr>
            <w:r w:rsidRPr="00210D82">
              <w:rPr>
                <w:b/>
                <w:bCs/>
              </w:rPr>
              <w:t xml:space="preserve">DESCRIPCIÓN: </w:t>
            </w:r>
            <w:r w:rsidRPr="00210D82">
              <w:t>El sistema por defecto debe tener registrado un administrador con los siguientes datos: primer nombre, segundo nombre, primer apellido, segundo apellido, tipo documento, identificación, correo electrónico, celular, contraseña.</w:t>
            </w:r>
          </w:p>
        </w:tc>
      </w:tr>
      <w:tr w:rsidR="00210D82" w:rsidRPr="00210D82" w14:paraId="55903C7E" w14:textId="77777777" w:rsidTr="00210D82">
        <w:trPr>
          <w:trHeight w:val="1800"/>
        </w:trPr>
        <w:tc>
          <w:tcPr>
            <w:tcW w:w="9016" w:type="dxa"/>
            <w:gridSpan w:val="3"/>
            <w:hideMark/>
          </w:tcPr>
          <w:p w14:paraId="5A8FB143" w14:textId="77777777" w:rsidR="00210D82" w:rsidRPr="00210D82" w:rsidRDefault="00210D82">
            <w:pPr>
              <w:rPr>
                <w:b/>
                <w:bCs/>
              </w:rPr>
            </w:pPr>
            <w:r w:rsidRPr="00210D82">
              <w:rPr>
                <w:b/>
                <w:bCs/>
              </w:rPr>
              <w:t xml:space="preserve">PRECONDICIÓN: </w:t>
            </w:r>
            <w:r w:rsidRPr="00210D82">
              <w:rPr>
                <w:b/>
                <w:bCs/>
              </w:rPr>
              <w:br/>
            </w:r>
            <w:r w:rsidRPr="00210D82">
              <w:t>Existir una persona delegada previamente para este cargo, quién será el primer registro para el rol Administrador.</w:t>
            </w:r>
          </w:p>
        </w:tc>
      </w:tr>
      <w:tr w:rsidR="00210D82" w:rsidRPr="00210D82" w14:paraId="1B34957C" w14:textId="77777777" w:rsidTr="00210D82">
        <w:trPr>
          <w:trHeight w:val="1800"/>
        </w:trPr>
        <w:tc>
          <w:tcPr>
            <w:tcW w:w="9016" w:type="dxa"/>
            <w:gridSpan w:val="3"/>
            <w:hideMark/>
          </w:tcPr>
          <w:p w14:paraId="196D8FDB" w14:textId="77777777" w:rsidR="00210D82" w:rsidRPr="00210D82" w:rsidRDefault="00210D82">
            <w:pPr>
              <w:rPr>
                <w:b/>
                <w:bCs/>
              </w:rPr>
            </w:pPr>
            <w:r w:rsidRPr="00210D82">
              <w:rPr>
                <w:b/>
                <w:bCs/>
              </w:rPr>
              <w:t>POSCONDICIÓN:</w:t>
            </w:r>
            <w:r w:rsidRPr="00210D82">
              <w:rPr>
                <w:b/>
                <w:bCs/>
              </w:rPr>
              <w:br/>
            </w:r>
            <w:r w:rsidRPr="00210D82">
              <w:t>Se confirma que el nuevo administrador ha sido registrado exitosamente en el sistema y tiene acceso completo a las funcionalidades administrativas según los permisos otorgados.</w:t>
            </w:r>
            <w:r w:rsidRPr="00210D82">
              <w:br/>
              <w:t>El administrador recién registrado puede iniciar sesión en el sistema utilizando las credenciales proporcionadas durante el proceso de registro.</w:t>
            </w:r>
          </w:p>
        </w:tc>
      </w:tr>
      <w:tr w:rsidR="00210D82" w:rsidRPr="00210D82" w14:paraId="7474FFF8" w14:textId="77777777" w:rsidTr="00210D82">
        <w:trPr>
          <w:trHeight w:val="1125"/>
        </w:trPr>
        <w:tc>
          <w:tcPr>
            <w:tcW w:w="9016" w:type="dxa"/>
            <w:gridSpan w:val="3"/>
            <w:hideMark/>
          </w:tcPr>
          <w:p w14:paraId="4B57701E" w14:textId="77777777" w:rsidR="00210D82" w:rsidRPr="00210D82" w:rsidRDefault="00210D82">
            <w:pPr>
              <w:rPr>
                <w:b/>
                <w:bCs/>
              </w:rPr>
            </w:pPr>
            <w:r w:rsidRPr="00210D82">
              <w:rPr>
                <w:b/>
                <w:bCs/>
              </w:rPr>
              <w:t xml:space="preserve">MANEJO DE SITUACIONES ANORMALES </w:t>
            </w:r>
            <w:r w:rsidRPr="00210D82">
              <w:rPr>
                <w:b/>
                <w:bCs/>
              </w:rPr>
              <w:br/>
            </w:r>
            <w:r w:rsidRPr="00210D82">
              <w:t>1. Si los datos de entrada están incompletos, el sistema debe mostrar un mensaje de error indicando que algo ha salido mal en el registro.</w:t>
            </w:r>
          </w:p>
        </w:tc>
      </w:tr>
      <w:tr w:rsidR="00210D82" w:rsidRPr="00210D82" w14:paraId="7D008D22" w14:textId="77777777" w:rsidTr="00210D82">
        <w:trPr>
          <w:trHeight w:val="1245"/>
        </w:trPr>
        <w:tc>
          <w:tcPr>
            <w:tcW w:w="9016" w:type="dxa"/>
            <w:gridSpan w:val="3"/>
            <w:hideMark/>
          </w:tcPr>
          <w:p w14:paraId="478CBB77" w14:textId="77777777" w:rsidR="00210D82" w:rsidRPr="00210D82" w:rsidRDefault="00210D82">
            <w:pPr>
              <w:rPr>
                <w:b/>
                <w:bCs/>
              </w:rPr>
            </w:pPr>
            <w:r w:rsidRPr="00210D82">
              <w:rPr>
                <w:b/>
                <w:bCs/>
              </w:rPr>
              <w:t xml:space="preserve">CRITERIOS DE ACEPTACIÓN: </w:t>
            </w:r>
            <w:r w:rsidRPr="00210D82">
              <w:rPr>
                <w:b/>
                <w:bCs/>
              </w:rPr>
              <w:br/>
            </w:r>
            <w:r w:rsidRPr="00210D82">
              <w:t>1. Correctitud de Datos:</w:t>
            </w:r>
            <w:r w:rsidRPr="00210D82">
              <w:br/>
              <w:t>Los campos obligatorios se completan correctamente.</w:t>
            </w:r>
            <w:r w:rsidRPr="00210D82">
              <w:br/>
              <w:t>La información proporcionada sigue el formato esperado.</w:t>
            </w:r>
          </w:p>
        </w:tc>
      </w:tr>
    </w:tbl>
    <w:p w14:paraId="47F198A0" w14:textId="77777777" w:rsidR="00210D82" w:rsidRDefault="00210D82" w:rsidP="00AD7315">
      <w:pPr>
        <w:ind w:firstLine="0"/>
      </w:pPr>
    </w:p>
    <w:p w14:paraId="13AC6054" w14:textId="7AB60FAC" w:rsidR="00F02542" w:rsidRPr="00F02542" w:rsidRDefault="00F02542" w:rsidP="00F02542">
      <w:pPr>
        <w:pStyle w:val="Descripcin"/>
        <w:keepNext/>
        <w:spacing w:after="0" w:line="480" w:lineRule="auto"/>
        <w:rPr>
          <w:sz w:val="24"/>
          <w:szCs w:val="20"/>
        </w:rPr>
      </w:pPr>
      <w:r w:rsidRPr="00F02542">
        <w:rPr>
          <w:sz w:val="24"/>
          <w:szCs w:val="20"/>
        </w:rPr>
        <w:t xml:space="preserve">Tabla </w:t>
      </w:r>
      <w:r w:rsidRPr="00F02542">
        <w:rPr>
          <w:sz w:val="24"/>
          <w:szCs w:val="20"/>
        </w:rPr>
        <w:fldChar w:fldCharType="begin"/>
      </w:r>
      <w:r w:rsidRPr="00F02542">
        <w:rPr>
          <w:sz w:val="24"/>
          <w:szCs w:val="20"/>
        </w:rPr>
        <w:instrText xml:space="preserve"> SEQ Tabla \* ARABIC </w:instrText>
      </w:r>
      <w:r w:rsidRPr="00F02542">
        <w:rPr>
          <w:sz w:val="24"/>
          <w:szCs w:val="20"/>
        </w:rPr>
        <w:fldChar w:fldCharType="separate"/>
      </w:r>
      <w:r w:rsidR="00BA77A4">
        <w:rPr>
          <w:noProof/>
          <w:sz w:val="24"/>
          <w:szCs w:val="20"/>
        </w:rPr>
        <w:t>6</w:t>
      </w:r>
      <w:r w:rsidRPr="00F02542">
        <w:rPr>
          <w:sz w:val="24"/>
          <w:szCs w:val="20"/>
        </w:rPr>
        <w:fldChar w:fldCharType="end"/>
      </w:r>
      <w:r w:rsidRPr="00F02542">
        <w:rPr>
          <w:sz w:val="24"/>
          <w:szCs w:val="20"/>
        </w:rPr>
        <w:br/>
        <w:t>Requerimiento funcional No.5</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3151"/>
        <w:gridCol w:w="1239"/>
        <w:gridCol w:w="4626"/>
      </w:tblGrid>
      <w:tr w:rsidR="00F02542" w:rsidRPr="00F02542" w14:paraId="45B6BA8A" w14:textId="77777777" w:rsidTr="00F02542">
        <w:trPr>
          <w:trHeight w:val="900"/>
        </w:trPr>
        <w:tc>
          <w:tcPr>
            <w:tcW w:w="3151" w:type="dxa"/>
            <w:hideMark/>
          </w:tcPr>
          <w:p w14:paraId="39E096D4" w14:textId="77777777" w:rsidR="00F02542" w:rsidRPr="00F02542" w:rsidRDefault="00F02542">
            <w:pPr>
              <w:rPr>
                <w:b/>
                <w:bCs/>
              </w:rPr>
            </w:pPr>
            <w:r w:rsidRPr="00F02542">
              <w:rPr>
                <w:b/>
                <w:bCs/>
              </w:rPr>
              <w:t>IDENTIFICADOR:</w:t>
            </w:r>
            <w:r w:rsidRPr="00F02542">
              <w:rPr>
                <w:b/>
                <w:bCs/>
              </w:rPr>
              <w:br/>
              <w:t>R5</w:t>
            </w:r>
          </w:p>
        </w:tc>
        <w:tc>
          <w:tcPr>
            <w:tcW w:w="5865" w:type="dxa"/>
            <w:gridSpan w:val="2"/>
            <w:hideMark/>
          </w:tcPr>
          <w:p w14:paraId="780728D7" w14:textId="77777777" w:rsidR="00F02542" w:rsidRPr="00F02542" w:rsidRDefault="00F02542" w:rsidP="00F02542">
            <w:pPr>
              <w:rPr>
                <w:b/>
                <w:bCs/>
              </w:rPr>
            </w:pPr>
            <w:r w:rsidRPr="00F02542">
              <w:rPr>
                <w:b/>
                <w:bCs/>
              </w:rPr>
              <w:t>NOMBRE:</w:t>
            </w:r>
            <w:r w:rsidRPr="00F02542">
              <w:rPr>
                <w:b/>
                <w:bCs/>
              </w:rPr>
              <w:br/>
              <w:t>Registro Usuarios</w:t>
            </w:r>
          </w:p>
        </w:tc>
      </w:tr>
      <w:tr w:rsidR="00F02542" w:rsidRPr="00F02542" w14:paraId="0CB26951" w14:textId="77777777" w:rsidTr="00F02542">
        <w:trPr>
          <w:trHeight w:val="900"/>
        </w:trPr>
        <w:tc>
          <w:tcPr>
            <w:tcW w:w="3151" w:type="dxa"/>
            <w:hideMark/>
          </w:tcPr>
          <w:p w14:paraId="0E1F127B" w14:textId="77777777" w:rsidR="00F02542" w:rsidRPr="00F02542" w:rsidRDefault="00F02542">
            <w:r w:rsidRPr="00F02542">
              <w:rPr>
                <w:b/>
                <w:bCs/>
              </w:rPr>
              <w:t>Tipo:</w:t>
            </w:r>
            <w:r w:rsidRPr="00F02542">
              <w:t xml:space="preserve"> </w:t>
            </w:r>
            <w:r w:rsidRPr="00F02542">
              <w:br/>
            </w:r>
            <w:r w:rsidRPr="00F02542">
              <w:rPr>
                <w:b/>
                <w:bCs/>
              </w:rPr>
              <w:t>(NECESARIO/DESEABLE)</w:t>
            </w:r>
            <w:r w:rsidRPr="00F02542">
              <w:t xml:space="preserve"> </w:t>
            </w:r>
            <w:r w:rsidRPr="00F02542">
              <w:br/>
              <w:t xml:space="preserve">Necesario </w:t>
            </w:r>
            <w:r w:rsidRPr="00F02542">
              <w:br/>
            </w:r>
            <w:r w:rsidRPr="00F02542">
              <w:rPr>
                <w:b/>
                <w:bCs/>
              </w:rPr>
              <w:t xml:space="preserve">  </w:t>
            </w:r>
          </w:p>
        </w:tc>
        <w:tc>
          <w:tcPr>
            <w:tcW w:w="5865" w:type="dxa"/>
            <w:gridSpan w:val="2"/>
            <w:hideMark/>
          </w:tcPr>
          <w:p w14:paraId="5914C40F" w14:textId="2B08E8CD" w:rsidR="00F02542" w:rsidRPr="00F02542" w:rsidRDefault="00F02542" w:rsidP="00F02542">
            <w:pPr>
              <w:rPr>
                <w:b/>
                <w:bCs/>
              </w:rPr>
            </w:pPr>
            <w:r w:rsidRPr="00F02542">
              <w:rPr>
                <w:b/>
                <w:bCs/>
              </w:rPr>
              <w:br/>
              <w:t xml:space="preserve">PRIORIDAD DE </w:t>
            </w:r>
            <w:r w:rsidRPr="00F02542">
              <w:rPr>
                <w:b/>
                <w:bCs/>
              </w:rPr>
              <w:br/>
              <w:t xml:space="preserve">DESARROLLO: </w:t>
            </w:r>
            <w:r w:rsidRPr="00F02542">
              <w:br/>
              <w:t xml:space="preserve">Alta </w:t>
            </w:r>
            <w:r w:rsidRPr="00F02542">
              <w:rPr>
                <w:b/>
                <w:bCs/>
              </w:rPr>
              <w:t xml:space="preserve"> </w:t>
            </w:r>
          </w:p>
        </w:tc>
      </w:tr>
      <w:tr w:rsidR="00F02542" w:rsidRPr="00F02542" w14:paraId="5F85B9E1" w14:textId="77777777" w:rsidTr="00F02542">
        <w:trPr>
          <w:trHeight w:val="1602"/>
        </w:trPr>
        <w:tc>
          <w:tcPr>
            <w:tcW w:w="4390" w:type="dxa"/>
            <w:gridSpan w:val="2"/>
            <w:hideMark/>
          </w:tcPr>
          <w:p w14:paraId="337EF130" w14:textId="65B6EE0E" w:rsidR="00F02542" w:rsidRPr="00F02542" w:rsidRDefault="00F02542">
            <w:pPr>
              <w:rPr>
                <w:b/>
                <w:bCs/>
              </w:rPr>
            </w:pPr>
            <w:r w:rsidRPr="00F02542">
              <w:rPr>
                <w:b/>
                <w:bCs/>
              </w:rPr>
              <w:t xml:space="preserve">ENTRADA: </w:t>
            </w:r>
            <w:r w:rsidRPr="00F02542">
              <w:br/>
              <w:t xml:space="preserve">1. primer nombre </w:t>
            </w:r>
            <w:r w:rsidRPr="00F02542">
              <w:br/>
              <w:t>2. segundo nombre</w:t>
            </w:r>
            <w:r w:rsidRPr="00F02542">
              <w:br/>
              <w:t xml:space="preserve">3 primer apellido </w:t>
            </w:r>
            <w:r w:rsidRPr="00F02542">
              <w:br/>
              <w:t xml:space="preserve">4. segundo apellido </w:t>
            </w:r>
            <w:r w:rsidRPr="00F02542">
              <w:br/>
              <w:t>5. tipo documento</w:t>
            </w:r>
            <w:r w:rsidRPr="00F02542">
              <w:br/>
              <w:t xml:space="preserve">6. identificación </w:t>
            </w:r>
            <w:r w:rsidRPr="00F02542">
              <w:br/>
            </w:r>
            <w:proofErr w:type="gramStart"/>
            <w:r w:rsidRPr="00F02542">
              <w:t>7.correo</w:t>
            </w:r>
            <w:proofErr w:type="gramEnd"/>
            <w:r w:rsidRPr="00F02542">
              <w:t xml:space="preserve"> electrónico </w:t>
            </w:r>
            <w:r w:rsidRPr="00F02542">
              <w:br/>
              <w:t>8. celular</w:t>
            </w:r>
            <w:r w:rsidRPr="00F02542">
              <w:br/>
              <w:t>9. contraseña.</w:t>
            </w:r>
          </w:p>
        </w:tc>
        <w:tc>
          <w:tcPr>
            <w:tcW w:w="4626" w:type="dxa"/>
            <w:hideMark/>
          </w:tcPr>
          <w:p w14:paraId="27F79116" w14:textId="77777777" w:rsidR="00F02542" w:rsidRPr="00F02542" w:rsidRDefault="00F02542">
            <w:pPr>
              <w:rPr>
                <w:b/>
                <w:bCs/>
              </w:rPr>
            </w:pPr>
            <w:r w:rsidRPr="00F02542">
              <w:rPr>
                <w:b/>
                <w:bCs/>
              </w:rPr>
              <w:t>SALIDA:</w:t>
            </w:r>
            <w:r w:rsidRPr="00F02542">
              <w:rPr>
                <w:b/>
                <w:bCs/>
              </w:rPr>
              <w:br/>
            </w:r>
            <w:r w:rsidRPr="00F02542">
              <w:t>Registro exitoso</w:t>
            </w:r>
          </w:p>
        </w:tc>
      </w:tr>
      <w:tr w:rsidR="00F02542" w:rsidRPr="00F02542" w14:paraId="26E19986" w14:textId="77777777" w:rsidTr="00F02542">
        <w:trPr>
          <w:trHeight w:val="1245"/>
        </w:trPr>
        <w:tc>
          <w:tcPr>
            <w:tcW w:w="9016" w:type="dxa"/>
            <w:gridSpan w:val="3"/>
            <w:hideMark/>
          </w:tcPr>
          <w:p w14:paraId="2838D21E" w14:textId="77777777" w:rsidR="00F02542" w:rsidRPr="00F02542" w:rsidRDefault="00F02542" w:rsidP="00F02542">
            <w:pPr>
              <w:rPr>
                <w:b/>
                <w:bCs/>
              </w:rPr>
            </w:pPr>
            <w:r w:rsidRPr="00F02542">
              <w:rPr>
                <w:b/>
                <w:bCs/>
              </w:rPr>
              <w:t>DESCRIPCIÓN:</w:t>
            </w:r>
            <w:r w:rsidRPr="00F02542">
              <w:rPr>
                <w:b/>
                <w:bCs/>
              </w:rPr>
              <w:br/>
            </w:r>
            <w:r w:rsidRPr="00F02542">
              <w:t>El sistema deberá permitir el registro de usuarios en el sistema de información con los campos correspondientes a su rol, validarlos y almacenarlos en la base de datos del sistema de información del parqueadero</w:t>
            </w:r>
            <w:r w:rsidRPr="00F02542">
              <w:br/>
            </w:r>
          </w:p>
        </w:tc>
      </w:tr>
      <w:tr w:rsidR="00F02542" w:rsidRPr="00F02542" w14:paraId="1250FBB8" w14:textId="77777777" w:rsidTr="00F02542">
        <w:trPr>
          <w:trHeight w:val="1602"/>
        </w:trPr>
        <w:tc>
          <w:tcPr>
            <w:tcW w:w="9016" w:type="dxa"/>
            <w:gridSpan w:val="3"/>
            <w:hideMark/>
          </w:tcPr>
          <w:p w14:paraId="37CB6E3D" w14:textId="77777777" w:rsidR="00F02542" w:rsidRPr="00F02542" w:rsidRDefault="00F02542">
            <w:pPr>
              <w:rPr>
                <w:b/>
                <w:bCs/>
              </w:rPr>
            </w:pPr>
            <w:r w:rsidRPr="00F02542">
              <w:rPr>
                <w:b/>
                <w:bCs/>
              </w:rPr>
              <w:t xml:space="preserve">PRECONDICIÓN: </w:t>
            </w:r>
            <w:r w:rsidRPr="00F02542">
              <w:rPr>
                <w:b/>
                <w:bCs/>
              </w:rPr>
              <w:br/>
            </w:r>
            <w:r w:rsidRPr="00F02542">
              <w:t>El sistema debe estar en funcionamiento y el usuario debe tener los permisos adecuados para realizar la consulta.</w:t>
            </w:r>
          </w:p>
        </w:tc>
      </w:tr>
      <w:tr w:rsidR="00F02542" w:rsidRPr="00F02542" w14:paraId="65DCBB9C" w14:textId="77777777" w:rsidTr="00F02542">
        <w:trPr>
          <w:trHeight w:val="1602"/>
        </w:trPr>
        <w:tc>
          <w:tcPr>
            <w:tcW w:w="9016" w:type="dxa"/>
            <w:gridSpan w:val="3"/>
            <w:hideMark/>
          </w:tcPr>
          <w:p w14:paraId="47D5885A" w14:textId="77777777" w:rsidR="00F02542" w:rsidRPr="00F02542" w:rsidRDefault="00F02542">
            <w:pPr>
              <w:rPr>
                <w:b/>
                <w:bCs/>
              </w:rPr>
            </w:pPr>
            <w:r w:rsidRPr="00F02542">
              <w:rPr>
                <w:b/>
                <w:bCs/>
              </w:rPr>
              <w:t xml:space="preserve">POSCONDICIÓN: </w:t>
            </w:r>
            <w:r w:rsidRPr="00F02542">
              <w:t>Se completará exitosamente el registro de una persona en el sistema.</w:t>
            </w:r>
          </w:p>
        </w:tc>
      </w:tr>
      <w:tr w:rsidR="00F02542" w:rsidRPr="00F02542" w14:paraId="514E29B4" w14:textId="77777777" w:rsidTr="00F02542">
        <w:trPr>
          <w:trHeight w:val="1215"/>
        </w:trPr>
        <w:tc>
          <w:tcPr>
            <w:tcW w:w="9016" w:type="dxa"/>
            <w:gridSpan w:val="3"/>
            <w:hideMark/>
          </w:tcPr>
          <w:p w14:paraId="6016447C" w14:textId="77777777" w:rsidR="00F02542" w:rsidRPr="00F02542" w:rsidRDefault="00F02542">
            <w:pPr>
              <w:rPr>
                <w:b/>
                <w:bCs/>
              </w:rPr>
            </w:pPr>
            <w:r w:rsidRPr="00F02542">
              <w:rPr>
                <w:b/>
                <w:bCs/>
              </w:rPr>
              <w:t xml:space="preserve">MANEJO DE SITUACIONES ANORMALES </w:t>
            </w:r>
            <w:r w:rsidRPr="00F02542">
              <w:rPr>
                <w:b/>
                <w:bCs/>
              </w:rPr>
              <w:br/>
            </w:r>
            <w:r w:rsidRPr="00F02542">
              <w:t>1. En caso de intentar registrar a una persona ya existente, se mostrará un mensaje en pantalla informando que la persona ya está registrada.</w:t>
            </w:r>
          </w:p>
        </w:tc>
      </w:tr>
      <w:tr w:rsidR="00F02542" w:rsidRPr="00F02542" w14:paraId="05542C29" w14:textId="77777777" w:rsidTr="00F02542">
        <w:trPr>
          <w:trHeight w:val="1695"/>
        </w:trPr>
        <w:tc>
          <w:tcPr>
            <w:tcW w:w="9016" w:type="dxa"/>
            <w:gridSpan w:val="3"/>
            <w:hideMark/>
          </w:tcPr>
          <w:p w14:paraId="3EA2C45E" w14:textId="77777777" w:rsidR="00F02542" w:rsidRPr="00F02542" w:rsidRDefault="00F02542" w:rsidP="00F02542">
            <w:pPr>
              <w:rPr>
                <w:b/>
                <w:bCs/>
              </w:rPr>
            </w:pPr>
            <w:r w:rsidRPr="00F02542">
              <w:rPr>
                <w:b/>
                <w:bCs/>
              </w:rPr>
              <w:lastRenderedPageBreak/>
              <w:t xml:space="preserve">CRITERIOS DE ACEPTACIÓN: </w:t>
            </w:r>
            <w:r w:rsidRPr="00F02542">
              <w:br/>
              <w:t>Los datos ingresados para el registro cumplen con los requisitos establecidos, garantizando un proceso exitoso.</w:t>
            </w:r>
            <w:r w:rsidRPr="00F02542">
              <w:br/>
              <w:t>Se maneja correctamente la situación en la que se intenta registrar a una persona ya existente, mostrando un mensaje claro al usuario</w:t>
            </w:r>
            <w:r w:rsidRPr="00F02542">
              <w:br/>
              <w:t>Si los campos obligatorios no se completan, mostrará un mensaje de error indicando la necesidad de llenar toda la información requerida.</w:t>
            </w:r>
          </w:p>
        </w:tc>
      </w:tr>
    </w:tbl>
    <w:p w14:paraId="3209062D" w14:textId="77777777" w:rsidR="00210D82" w:rsidRDefault="00210D82" w:rsidP="005F43D2"/>
    <w:p w14:paraId="4A671776" w14:textId="77777777" w:rsidR="00F02542" w:rsidRDefault="00F02542" w:rsidP="005F43D2"/>
    <w:p w14:paraId="2B4D6018" w14:textId="77777777" w:rsidR="00F02542" w:rsidRDefault="00F02542" w:rsidP="005F43D2"/>
    <w:p w14:paraId="1EA2A0E7" w14:textId="77777777" w:rsidR="00F02542" w:rsidRDefault="00F02542" w:rsidP="005F43D2"/>
    <w:p w14:paraId="70DE5E69" w14:textId="77777777" w:rsidR="00AD7315" w:rsidRDefault="00AD7315" w:rsidP="005F43D2"/>
    <w:p w14:paraId="21E97F41" w14:textId="77777777" w:rsidR="00AD7315" w:rsidRDefault="00AD7315" w:rsidP="005F43D2"/>
    <w:p w14:paraId="0E148580" w14:textId="77777777" w:rsidR="00AD7315" w:rsidRDefault="00AD7315" w:rsidP="005F43D2"/>
    <w:p w14:paraId="223DBE31" w14:textId="77777777" w:rsidR="00AD7315" w:rsidRDefault="00AD7315" w:rsidP="005F43D2"/>
    <w:p w14:paraId="2576BA52" w14:textId="77777777" w:rsidR="00AD7315" w:rsidRDefault="00AD7315" w:rsidP="005F43D2"/>
    <w:p w14:paraId="0187C6C4" w14:textId="77777777" w:rsidR="00AD7315" w:rsidRDefault="00AD7315" w:rsidP="005F43D2"/>
    <w:p w14:paraId="62068ED7" w14:textId="77777777" w:rsidR="00AD7315" w:rsidRDefault="00AD7315" w:rsidP="005F43D2"/>
    <w:p w14:paraId="6E47DB99" w14:textId="77777777" w:rsidR="00AD7315" w:rsidRDefault="00AD7315" w:rsidP="005F43D2"/>
    <w:p w14:paraId="50472D64" w14:textId="77777777" w:rsidR="00AD7315" w:rsidRDefault="00AD7315" w:rsidP="005F43D2"/>
    <w:p w14:paraId="4048512D" w14:textId="77777777" w:rsidR="00AD7315" w:rsidRDefault="00AD7315" w:rsidP="005F43D2"/>
    <w:p w14:paraId="263FA9A3" w14:textId="77777777" w:rsidR="00AD7315" w:rsidRDefault="00AD7315" w:rsidP="005F43D2"/>
    <w:p w14:paraId="1ACB35F7" w14:textId="77777777" w:rsidR="00AD7315" w:rsidRDefault="00AD7315" w:rsidP="005F43D2"/>
    <w:p w14:paraId="79210DBB" w14:textId="77777777" w:rsidR="00AD7315" w:rsidRDefault="00AD7315" w:rsidP="005F43D2"/>
    <w:p w14:paraId="44977CEE" w14:textId="77777777" w:rsidR="00AD7315" w:rsidRDefault="00AD7315" w:rsidP="005F43D2"/>
    <w:p w14:paraId="073533C9" w14:textId="77777777" w:rsidR="00F02542" w:rsidRDefault="00F02542" w:rsidP="009F7DAA">
      <w:pPr>
        <w:ind w:firstLine="0"/>
      </w:pPr>
    </w:p>
    <w:p w14:paraId="5E8DFE77" w14:textId="519F1543" w:rsidR="00F02542" w:rsidRDefault="00F02542" w:rsidP="00F02542">
      <w:pPr>
        <w:pStyle w:val="Descripcin"/>
        <w:keepNext/>
        <w:spacing w:after="0" w:line="480" w:lineRule="auto"/>
      </w:pPr>
      <w:r w:rsidRPr="00F02542">
        <w:rPr>
          <w:b/>
          <w:bCs/>
          <w:i w:val="0"/>
          <w:iCs w:val="0"/>
        </w:rPr>
        <w:lastRenderedPageBreak/>
        <w:t xml:space="preserve">Tabla </w:t>
      </w:r>
      <w:r w:rsidRPr="00F02542">
        <w:rPr>
          <w:b/>
          <w:bCs/>
          <w:i w:val="0"/>
          <w:iCs w:val="0"/>
        </w:rPr>
        <w:fldChar w:fldCharType="begin"/>
      </w:r>
      <w:r w:rsidRPr="00F02542">
        <w:rPr>
          <w:b/>
          <w:bCs/>
          <w:i w:val="0"/>
          <w:iCs w:val="0"/>
        </w:rPr>
        <w:instrText xml:space="preserve"> SEQ Tabla \* ARABIC </w:instrText>
      </w:r>
      <w:r w:rsidRPr="00F02542">
        <w:rPr>
          <w:b/>
          <w:bCs/>
          <w:i w:val="0"/>
          <w:iCs w:val="0"/>
        </w:rPr>
        <w:fldChar w:fldCharType="separate"/>
      </w:r>
      <w:r w:rsidR="00BA77A4">
        <w:rPr>
          <w:b/>
          <w:bCs/>
          <w:i w:val="0"/>
          <w:iCs w:val="0"/>
          <w:noProof/>
        </w:rPr>
        <w:t>7</w:t>
      </w:r>
      <w:r w:rsidRPr="00F02542">
        <w:rPr>
          <w:b/>
          <w:bCs/>
          <w:i w:val="0"/>
          <w:iCs w:val="0"/>
        </w:rPr>
        <w:fldChar w:fldCharType="end"/>
      </w:r>
      <w:r>
        <w:br/>
        <w:t>Requerimiento Funcional No.6</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3151"/>
        <w:gridCol w:w="1239"/>
        <w:gridCol w:w="4626"/>
      </w:tblGrid>
      <w:tr w:rsidR="00F02542" w:rsidRPr="00F02542" w14:paraId="526B573C" w14:textId="77777777" w:rsidTr="00F02542">
        <w:trPr>
          <w:trHeight w:val="900"/>
        </w:trPr>
        <w:tc>
          <w:tcPr>
            <w:tcW w:w="3151" w:type="dxa"/>
            <w:hideMark/>
          </w:tcPr>
          <w:p w14:paraId="10630872" w14:textId="77777777" w:rsidR="00F02542" w:rsidRPr="00F02542" w:rsidRDefault="00F02542">
            <w:pPr>
              <w:rPr>
                <w:b/>
                <w:bCs/>
              </w:rPr>
            </w:pPr>
            <w:r w:rsidRPr="00F02542">
              <w:rPr>
                <w:b/>
                <w:bCs/>
              </w:rPr>
              <w:t>IDENTIFICADOR:</w:t>
            </w:r>
            <w:r w:rsidRPr="00F02542">
              <w:rPr>
                <w:b/>
                <w:bCs/>
              </w:rPr>
              <w:br/>
              <w:t>R6</w:t>
            </w:r>
          </w:p>
        </w:tc>
        <w:tc>
          <w:tcPr>
            <w:tcW w:w="5865" w:type="dxa"/>
            <w:gridSpan w:val="2"/>
            <w:hideMark/>
          </w:tcPr>
          <w:p w14:paraId="4247AAAC" w14:textId="3D2E8FF3" w:rsidR="00F02542" w:rsidRPr="00F02542" w:rsidRDefault="00F02542" w:rsidP="00F02542">
            <w:pPr>
              <w:rPr>
                <w:b/>
                <w:bCs/>
              </w:rPr>
            </w:pPr>
            <w:r w:rsidRPr="00F02542">
              <w:rPr>
                <w:b/>
                <w:bCs/>
              </w:rPr>
              <w:t>NOMBRE:</w:t>
            </w:r>
            <w:r w:rsidRPr="00F02542">
              <w:rPr>
                <w:b/>
                <w:bCs/>
              </w:rPr>
              <w:br/>
              <w:t xml:space="preserve">Inicio Sesión Usuarios </w:t>
            </w:r>
          </w:p>
        </w:tc>
      </w:tr>
      <w:tr w:rsidR="00F02542" w:rsidRPr="00F02542" w14:paraId="5D61A149" w14:textId="77777777" w:rsidTr="00F02542">
        <w:trPr>
          <w:trHeight w:val="900"/>
        </w:trPr>
        <w:tc>
          <w:tcPr>
            <w:tcW w:w="3151" w:type="dxa"/>
            <w:hideMark/>
          </w:tcPr>
          <w:p w14:paraId="7AFE6EF6" w14:textId="77777777" w:rsidR="00F02542" w:rsidRPr="00F02542" w:rsidRDefault="00F02542">
            <w:r w:rsidRPr="00F02542">
              <w:rPr>
                <w:b/>
                <w:bCs/>
              </w:rPr>
              <w:t>Tipo:</w:t>
            </w:r>
            <w:r w:rsidRPr="00F02542">
              <w:t xml:space="preserve"> </w:t>
            </w:r>
            <w:r w:rsidRPr="00F02542">
              <w:br/>
            </w:r>
            <w:r w:rsidRPr="00F02542">
              <w:rPr>
                <w:b/>
                <w:bCs/>
              </w:rPr>
              <w:t>(NECESARIO/DESEABLE)</w:t>
            </w:r>
            <w:r w:rsidRPr="00F02542">
              <w:t xml:space="preserve"> </w:t>
            </w:r>
            <w:r w:rsidRPr="00F02542">
              <w:br/>
              <w:t xml:space="preserve">Necesario </w:t>
            </w:r>
            <w:r w:rsidRPr="00F02542">
              <w:br/>
            </w:r>
            <w:r w:rsidRPr="00F02542">
              <w:rPr>
                <w:b/>
                <w:bCs/>
              </w:rPr>
              <w:t xml:space="preserve">  </w:t>
            </w:r>
          </w:p>
        </w:tc>
        <w:tc>
          <w:tcPr>
            <w:tcW w:w="5865" w:type="dxa"/>
            <w:gridSpan w:val="2"/>
            <w:hideMark/>
          </w:tcPr>
          <w:p w14:paraId="0DF3CF3A" w14:textId="176D2DD8" w:rsidR="00F02542" w:rsidRPr="00F02542" w:rsidRDefault="00F02542" w:rsidP="00F02542">
            <w:pPr>
              <w:rPr>
                <w:b/>
                <w:bCs/>
              </w:rPr>
            </w:pPr>
            <w:r w:rsidRPr="00F02542">
              <w:rPr>
                <w:b/>
                <w:bCs/>
              </w:rPr>
              <w:br/>
              <w:t xml:space="preserve">PRIORIDAD DE </w:t>
            </w:r>
            <w:r w:rsidRPr="00F02542">
              <w:rPr>
                <w:b/>
                <w:bCs/>
              </w:rPr>
              <w:br/>
              <w:t xml:space="preserve">DESARROLLO: </w:t>
            </w:r>
            <w:r w:rsidRPr="00F02542">
              <w:br/>
              <w:t xml:space="preserve">Alta </w:t>
            </w:r>
            <w:r w:rsidRPr="00F02542">
              <w:rPr>
                <w:b/>
                <w:bCs/>
              </w:rPr>
              <w:t xml:space="preserve"> </w:t>
            </w:r>
          </w:p>
        </w:tc>
      </w:tr>
      <w:tr w:rsidR="00F02542" w:rsidRPr="00F02542" w14:paraId="0C9F4BB3" w14:textId="77777777" w:rsidTr="00F02542">
        <w:trPr>
          <w:trHeight w:val="1170"/>
        </w:trPr>
        <w:tc>
          <w:tcPr>
            <w:tcW w:w="4390" w:type="dxa"/>
            <w:gridSpan w:val="2"/>
            <w:hideMark/>
          </w:tcPr>
          <w:p w14:paraId="057556B9" w14:textId="413A6FF5" w:rsidR="00F02542" w:rsidRPr="00F02542" w:rsidRDefault="00F02542">
            <w:pPr>
              <w:rPr>
                <w:b/>
                <w:bCs/>
              </w:rPr>
            </w:pPr>
            <w:r w:rsidRPr="00F02542">
              <w:rPr>
                <w:b/>
                <w:bCs/>
              </w:rPr>
              <w:t xml:space="preserve">ENTRADA: </w:t>
            </w:r>
            <w:r w:rsidRPr="00F02542">
              <w:br/>
              <w:t>1. Correo electrónico</w:t>
            </w:r>
            <w:r w:rsidRPr="00F02542">
              <w:br/>
              <w:t>2. Contraseña</w:t>
            </w:r>
          </w:p>
        </w:tc>
        <w:tc>
          <w:tcPr>
            <w:tcW w:w="4626" w:type="dxa"/>
            <w:hideMark/>
          </w:tcPr>
          <w:p w14:paraId="018CAB96" w14:textId="77777777" w:rsidR="00F02542" w:rsidRPr="00F02542" w:rsidRDefault="00F02542">
            <w:pPr>
              <w:rPr>
                <w:b/>
                <w:bCs/>
              </w:rPr>
            </w:pPr>
            <w:r w:rsidRPr="00F02542">
              <w:rPr>
                <w:b/>
                <w:bCs/>
              </w:rPr>
              <w:t xml:space="preserve">SALIDA: </w:t>
            </w:r>
            <w:r w:rsidRPr="00F02542">
              <w:br/>
              <w:t>1.GUI PRINCIPAL USUARIO</w:t>
            </w:r>
          </w:p>
        </w:tc>
      </w:tr>
      <w:tr w:rsidR="00F02542" w:rsidRPr="00F02542" w14:paraId="4D1616F4" w14:textId="77777777" w:rsidTr="00F02542">
        <w:trPr>
          <w:trHeight w:val="1800"/>
        </w:trPr>
        <w:tc>
          <w:tcPr>
            <w:tcW w:w="9016" w:type="dxa"/>
            <w:gridSpan w:val="3"/>
            <w:hideMark/>
          </w:tcPr>
          <w:p w14:paraId="5627B9F7" w14:textId="77777777" w:rsidR="00F02542" w:rsidRPr="00F02542" w:rsidRDefault="00F02542">
            <w:pPr>
              <w:rPr>
                <w:b/>
                <w:bCs/>
              </w:rPr>
            </w:pPr>
            <w:r w:rsidRPr="00F02542">
              <w:rPr>
                <w:b/>
                <w:bCs/>
              </w:rPr>
              <w:t>DESCRIPCIÓN:</w:t>
            </w:r>
            <w:r w:rsidRPr="00F02542">
              <w:br/>
              <w:t>El Sistema deberá permitir que los usuarios inicien sesión con su correo electrónico y su contraseña.</w:t>
            </w:r>
          </w:p>
        </w:tc>
      </w:tr>
      <w:tr w:rsidR="00F02542" w:rsidRPr="00F02542" w14:paraId="0FE2AE2E" w14:textId="77777777" w:rsidTr="00F02542">
        <w:trPr>
          <w:trHeight w:val="2280"/>
        </w:trPr>
        <w:tc>
          <w:tcPr>
            <w:tcW w:w="9016" w:type="dxa"/>
            <w:gridSpan w:val="3"/>
            <w:hideMark/>
          </w:tcPr>
          <w:p w14:paraId="637B651B" w14:textId="22A3C4B6" w:rsidR="00F02542" w:rsidRPr="00F02542" w:rsidRDefault="00F02542">
            <w:pPr>
              <w:rPr>
                <w:b/>
                <w:bCs/>
              </w:rPr>
            </w:pPr>
            <w:r w:rsidRPr="00F02542">
              <w:rPr>
                <w:b/>
                <w:bCs/>
              </w:rPr>
              <w:t>PRECONDICIÓN:</w:t>
            </w:r>
            <w:r w:rsidRPr="00F02542">
              <w:rPr>
                <w:b/>
                <w:bCs/>
              </w:rPr>
              <w:br/>
            </w:r>
            <w:r w:rsidR="00E11257" w:rsidRPr="00F02542">
              <w:t>1. El</w:t>
            </w:r>
            <w:r w:rsidRPr="00F02542">
              <w:t xml:space="preserve"> usuario debe tener un correo electrónico registrado en el sistema.</w:t>
            </w:r>
            <w:r w:rsidRPr="00F02542">
              <w:br/>
            </w:r>
            <w:r w:rsidR="00E11257" w:rsidRPr="00F02542">
              <w:t>2. El</w:t>
            </w:r>
            <w:r w:rsidRPr="00F02542">
              <w:t xml:space="preserve"> usuario debe tener una contraseña asociada a su cuenta.</w:t>
            </w:r>
            <w:r w:rsidRPr="00F02542">
              <w:br/>
            </w:r>
            <w:r w:rsidR="00E11257" w:rsidRPr="00F02542">
              <w:t>3. La</w:t>
            </w:r>
            <w:r w:rsidRPr="00F02542">
              <w:t xml:space="preserve"> dirección de correo electrónico y la contraseña proporcionadas deben ser válidas y coincidir con los registros del sistema.</w:t>
            </w:r>
            <w:r w:rsidRPr="00F02542">
              <w:br/>
            </w:r>
            <w:r w:rsidR="00E11257" w:rsidRPr="00F02542">
              <w:t>4. El</w:t>
            </w:r>
            <w:r w:rsidRPr="00F02542">
              <w:t xml:space="preserve"> sistema debe estar en un estado operativo y disponible para procesar solicitudes de inicio de sesión.</w:t>
            </w:r>
          </w:p>
        </w:tc>
      </w:tr>
      <w:tr w:rsidR="00F02542" w:rsidRPr="00F02542" w14:paraId="7E2D44E0" w14:textId="77777777" w:rsidTr="00F02542">
        <w:trPr>
          <w:trHeight w:val="1800"/>
        </w:trPr>
        <w:tc>
          <w:tcPr>
            <w:tcW w:w="9016" w:type="dxa"/>
            <w:gridSpan w:val="3"/>
            <w:hideMark/>
          </w:tcPr>
          <w:p w14:paraId="0640C75F" w14:textId="77777777" w:rsidR="00F02542" w:rsidRPr="00F02542" w:rsidRDefault="00F02542">
            <w:pPr>
              <w:rPr>
                <w:b/>
                <w:bCs/>
              </w:rPr>
            </w:pPr>
            <w:r w:rsidRPr="00F02542">
              <w:rPr>
                <w:b/>
                <w:bCs/>
              </w:rPr>
              <w:t>POSCONDICIÓN:</w:t>
            </w:r>
            <w:r w:rsidRPr="00F02542">
              <w:rPr>
                <w:b/>
                <w:bCs/>
              </w:rPr>
              <w:br/>
            </w:r>
            <w:r w:rsidRPr="00F02542">
              <w:t>1. El usuario accede al sistema y puede utilizar todas las funcionalidades asociadas a su rol y permisos.</w:t>
            </w:r>
            <w:r w:rsidRPr="00F02542">
              <w:br/>
            </w:r>
            <w:r w:rsidRPr="00F02542">
              <w:br/>
              <w:t>2. Se brinda un mensaje de bienvenida o confirmación al usuario una vez que ha iniciado sesión con éxito.</w:t>
            </w:r>
          </w:p>
        </w:tc>
      </w:tr>
      <w:tr w:rsidR="00F02542" w:rsidRPr="00F02542" w14:paraId="1BF6403D" w14:textId="77777777" w:rsidTr="00F02542">
        <w:trPr>
          <w:trHeight w:val="1800"/>
        </w:trPr>
        <w:tc>
          <w:tcPr>
            <w:tcW w:w="9016" w:type="dxa"/>
            <w:gridSpan w:val="3"/>
            <w:hideMark/>
          </w:tcPr>
          <w:p w14:paraId="29B83C83" w14:textId="3A874010" w:rsidR="00F02542" w:rsidRPr="00F02542" w:rsidRDefault="00F02542">
            <w:pPr>
              <w:rPr>
                <w:b/>
                <w:bCs/>
              </w:rPr>
            </w:pPr>
            <w:r w:rsidRPr="00F02542">
              <w:rPr>
                <w:b/>
                <w:bCs/>
              </w:rPr>
              <w:t xml:space="preserve">MANEJO DE SITUACIONES ANORMALES </w:t>
            </w:r>
            <w:r w:rsidRPr="00F02542">
              <w:rPr>
                <w:b/>
                <w:bCs/>
              </w:rPr>
              <w:br/>
              <w:t xml:space="preserve">1. </w:t>
            </w:r>
            <w:r w:rsidRPr="00F02542">
              <w:t>En caso que la contraseña no coincida con el correo asociado, se debe mostrar un mensaje al cliente de: "Contraseña errónea, por favor corrígela" y se limpia la caja de texto y se le permite al usuario ingresar nuevamente la contraseña.</w:t>
            </w:r>
            <w:r w:rsidRPr="00F02542">
              <w:br/>
              <w:t>2. En caso de que los datos ingresados no coincidan con ningún registro se le mostrará un mensaje al cliente donde se le dirá que "El registro no fue encontrado" y se le permitirá añadir o corregir los campos de texto.</w:t>
            </w:r>
          </w:p>
        </w:tc>
      </w:tr>
      <w:tr w:rsidR="00F02542" w:rsidRPr="00F02542" w14:paraId="339922BD" w14:textId="77777777" w:rsidTr="00F02542">
        <w:trPr>
          <w:trHeight w:val="3855"/>
        </w:trPr>
        <w:tc>
          <w:tcPr>
            <w:tcW w:w="9016" w:type="dxa"/>
            <w:gridSpan w:val="3"/>
            <w:hideMark/>
          </w:tcPr>
          <w:p w14:paraId="510B250C" w14:textId="77777777" w:rsidR="00F02542" w:rsidRPr="00F02542" w:rsidRDefault="00F02542">
            <w:pPr>
              <w:rPr>
                <w:b/>
                <w:bCs/>
              </w:rPr>
            </w:pPr>
            <w:r w:rsidRPr="00F02542">
              <w:rPr>
                <w:b/>
                <w:bCs/>
              </w:rPr>
              <w:lastRenderedPageBreak/>
              <w:t xml:space="preserve">CRITERIOS DE ACEPTACIÓN: </w:t>
            </w:r>
            <w:r w:rsidRPr="00F02542">
              <w:rPr>
                <w:b/>
                <w:bCs/>
              </w:rPr>
              <w:br/>
              <w:t xml:space="preserve">1. </w:t>
            </w:r>
            <w:r w:rsidRPr="00F02542">
              <w:t>El sistema debe permitir al usuario ingresar su dirección de correo electrónico y contraseña en los campos correspondientes.</w:t>
            </w:r>
            <w:r w:rsidRPr="00F02542">
              <w:br/>
              <w:t>2.Si los datos proporcionados son inválidos (correo electrónico no registrado, contraseña incorrecta), el sistema debe mostrar un mensaje de error adecuado.</w:t>
            </w:r>
            <w:r w:rsidRPr="00F02542">
              <w:br/>
              <w:t>3.Si los datos proporcionados son válidos, el sistema debe redirigir al usuario a la página principal o a la última página que visitó antes de iniciar sesión.</w:t>
            </w:r>
            <w:r w:rsidRPr="00F02542">
              <w:br/>
            </w:r>
            <w:r w:rsidRPr="00F02542">
              <w:br/>
              <w:t>4.Se debe proporcionar una opción para que el usuario pueda recuperar su contraseña en caso de olvido, utilizando un método seguro de verificación de identidad, como un correo electrónico de restablecimiento de contraseña.</w:t>
            </w:r>
          </w:p>
        </w:tc>
      </w:tr>
    </w:tbl>
    <w:p w14:paraId="526B619E" w14:textId="77777777" w:rsidR="00F02542" w:rsidRDefault="00F02542" w:rsidP="005F43D2"/>
    <w:p w14:paraId="41DB470C" w14:textId="77777777" w:rsidR="00F02542" w:rsidRDefault="00F02542" w:rsidP="005F43D2"/>
    <w:p w14:paraId="2AA9A558" w14:textId="77777777" w:rsidR="00F02542" w:rsidRDefault="00F02542" w:rsidP="005F43D2"/>
    <w:p w14:paraId="673C6F94" w14:textId="77777777" w:rsidR="00AD7315" w:rsidRDefault="00AD7315" w:rsidP="005F43D2"/>
    <w:p w14:paraId="2B33481C" w14:textId="77777777" w:rsidR="00AD7315" w:rsidRDefault="00AD7315" w:rsidP="005F43D2"/>
    <w:p w14:paraId="746FCB6B" w14:textId="77777777" w:rsidR="00AD7315" w:rsidRDefault="00AD7315" w:rsidP="005F43D2"/>
    <w:p w14:paraId="2C4FA165" w14:textId="77777777" w:rsidR="00AD7315" w:rsidRDefault="00AD7315" w:rsidP="005F43D2"/>
    <w:p w14:paraId="4BBD8E9E" w14:textId="77777777" w:rsidR="00AD7315" w:rsidRDefault="00AD7315" w:rsidP="005F43D2"/>
    <w:p w14:paraId="3F0F7ED5" w14:textId="77777777" w:rsidR="00AD7315" w:rsidRDefault="00AD7315" w:rsidP="005F43D2"/>
    <w:p w14:paraId="14B575CB" w14:textId="77777777" w:rsidR="00AD7315" w:rsidRDefault="00AD7315" w:rsidP="005F43D2"/>
    <w:p w14:paraId="68D6D27A" w14:textId="77777777" w:rsidR="00AD7315" w:rsidRDefault="00AD7315" w:rsidP="005F43D2"/>
    <w:p w14:paraId="2D316669" w14:textId="77777777" w:rsidR="00AD7315" w:rsidRDefault="00AD7315" w:rsidP="005F43D2"/>
    <w:p w14:paraId="4028D376" w14:textId="77777777" w:rsidR="00AD7315" w:rsidRDefault="00AD7315" w:rsidP="005F43D2"/>
    <w:p w14:paraId="1694329E" w14:textId="77777777" w:rsidR="00AD7315" w:rsidRDefault="00AD7315" w:rsidP="005F43D2"/>
    <w:p w14:paraId="1192DFE5" w14:textId="77777777" w:rsidR="00F02542" w:rsidRDefault="00F02542" w:rsidP="005F43D2"/>
    <w:p w14:paraId="3E66A239" w14:textId="2FF8DB74" w:rsidR="00F02542" w:rsidRDefault="00F02542" w:rsidP="00F02542">
      <w:pPr>
        <w:pStyle w:val="Descripcin"/>
        <w:keepNext/>
        <w:spacing w:after="0" w:line="480" w:lineRule="auto"/>
      </w:pPr>
      <w:r w:rsidRPr="00F02542">
        <w:rPr>
          <w:b/>
          <w:bCs/>
          <w:i w:val="0"/>
          <w:iCs w:val="0"/>
        </w:rPr>
        <w:lastRenderedPageBreak/>
        <w:t xml:space="preserve">Tabla </w:t>
      </w:r>
      <w:r w:rsidRPr="00F02542">
        <w:rPr>
          <w:b/>
          <w:bCs/>
          <w:i w:val="0"/>
          <w:iCs w:val="0"/>
        </w:rPr>
        <w:fldChar w:fldCharType="begin"/>
      </w:r>
      <w:r w:rsidRPr="00F02542">
        <w:rPr>
          <w:b/>
          <w:bCs/>
          <w:i w:val="0"/>
          <w:iCs w:val="0"/>
        </w:rPr>
        <w:instrText xml:space="preserve"> SEQ Tabla \* ARABIC </w:instrText>
      </w:r>
      <w:r w:rsidRPr="00F02542">
        <w:rPr>
          <w:b/>
          <w:bCs/>
          <w:i w:val="0"/>
          <w:iCs w:val="0"/>
        </w:rPr>
        <w:fldChar w:fldCharType="separate"/>
      </w:r>
      <w:r w:rsidR="00BA77A4">
        <w:rPr>
          <w:b/>
          <w:bCs/>
          <w:i w:val="0"/>
          <w:iCs w:val="0"/>
          <w:noProof/>
        </w:rPr>
        <w:t>8</w:t>
      </w:r>
      <w:r w:rsidRPr="00F02542">
        <w:rPr>
          <w:b/>
          <w:bCs/>
          <w:i w:val="0"/>
          <w:iCs w:val="0"/>
        </w:rPr>
        <w:fldChar w:fldCharType="end"/>
      </w:r>
      <w:r>
        <w:br/>
        <w:t>Requerimiento Funcional No.7</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3151"/>
        <w:gridCol w:w="1239"/>
        <w:gridCol w:w="4626"/>
      </w:tblGrid>
      <w:tr w:rsidR="00F02542" w:rsidRPr="00F02542" w14:paraId="7E5D00ED" w14:textId="77777777" w:rsidTr="00F02542">
        <w:trPr>
          <w:trHeight w:val="900"/>
        </w:trPr>
        <w:tc>
          <w:tcPr>
            <w:tcW w:w="3151" w:type="dxa"/>
            <w:hideMark/>
          </w:tcPr>
          <w:p w14:paraId="6303CE81" w14:textId="77777777" w:rsidR="00F02542" w:rsidRPr="00F02542" w:rsidRDefault="00F02542">
            <w:pPr>
              <w:rPr>
                <w:b/>
                <w:bCs/>
              </w:rPr>
            </w:pPr>
            <w:r w:rsidRPr="00F02542">
              <w:rPr>
                <w:b/>
                <w:bCs/>
              </w:rPr>
              <w:t>IDENTIFICADOR:</w:t>
            </w:r>
            <w:r w:rsidRPr="00F02542">
              <w:rPr>
                <w:b/>
                <w:bCs/>
              </w:rPr>
              <w:br/>
              <w:t>R7</w:t>
            </w:r>
          </w:p>
        </w:tc>
        <w:tc>
          <w:tcPr>
            <w:tcW w:w="5865" w:type="dxa"/>
            <w:gridSpan w:val="2"/>
            <w:hideMark/>
          </w:tcPr>
          <w:p w14:paraId="2416162A" w14:textId="77777777" w:rsidR="00F02542" w:rsidRPr="00F02542" w:rsidRDefault="00F02542" w:rsidP="00F02542">
            <w:pPr>
              <w:rPr>
                <w:b/>
                <w:bCs/>
              </w:rPr>
            </w:pPr>
            <w:r w:rsidRPr="00F02542">
              <w:rPr>
                <w:b/>
                <w:bCs/>
              </w:rPr>
              <w:t>NOMBRE:</w:t>
            </w:r>
            <w:r w:rsidRPr="00F02542">
              <w:rPr>
                <w:b/>
                <w:bCs/>
              </w:rPr>
              <w:br/>
              <w:t>Consultar Información Usuarios</w:t>
            </w:r>
          </w:p>
        </w:tc>
      </w:tr>
      <w:tr w:rsidR="00F02542" w:rsidRPr="00F02542" w14:paraId="4B1C565E" w14:textId="77777777" w:rsidTr="00F02542">
        <w:trPr>
          <w:trHeight w:val="900"/>
        </w:trPr>
        <w:tc>
          <w:tcPr>
            <w:tcW w:w="3151" w:type="dxa"/>
            <w:hideMark/>
          </w:tcPr>
          <w:p w14:paraId="50F982BA" w14:textId="77777777" w:rsidR="00F02542" w:rsidRPr="00F02542" w:rsidRDefault="00F02542">
            <w:r w:rsidRPr="00F02542">
              <w:rPr>
                <w:b/>
                <w:bCs/>
              </w:rPr>
              <w:t>Tipo:</w:t>
            </w:r>
            <w:r w:rsidRPr="00F02542">
              <w:t xml:space="preserve"> </w:t>
            </w:r>
            <w:r w:rsidRPr="00F02542">
              <w:br/>
            </w:r>
            <w:r w:rsidRPr="00F02542">
              <w:rPr>
                <w:b/>
                <w:bCs/>
              </w:rPr>
              <w:t>(NECESARIO/DESEABLE)</w:t>
            </w:r>
            <w:r w:rsidRPr="00F02542">
              <w:t xml:space="preserve"> </w:t>
            </w:r>
            <w:r w:rsidRPr="00F02542">
              <w:br/>
              <w:t xml:space="preserve">Necesario </w:t>
            </w:r>
            <w:r w:rsidRPr="00F02542">
              <w:br/>
            </w:r>
            <w:r w:rsidRPr="00F02542">
              <w:rPr>
                <w:b/>
                <w:bCs/>
              </w:rPr>
              <w:t xml:space="preserve">  </w:t>
            </w:r>
          </w:p>
        </w:tc>
        <w:tc>
          <w:tcPr>
            <w:tcW w:w="5865" w:type="dxa"/>
            <w:gridSpan w:val="2"/>
            <w:hideMark/>
          </w:tcPr>
          <w:p w14:paraId="0F18F283" w14:textId="6E7F33FA" w:rsidR="00F02542" w:rsidRPr="00F02542" w:rsidRDefault="00F02542" w:rsidP="00F02542">
            <w:pPr>
              <w:rPr>
                <w:b/>
                <w:bCs/>
              </w:rPr>
            </w:pPr>
            <w:r w:rsidRPr="00F02542">
              <w:rPr>
                <w:b/>
                <w:bCs/>
              </w:rPr>
              <w:br/>
              <w:t xml:space="preserve">PRIORIDAD DE </w:t>
            </w:r>
            <w:r w:rsidRPr="00F02542">
              <w:rPr>
                <w:b/>
                <w:bCs/>
              </w:rPr>
              <w:br/>
              <w:t xml:space="preserve">DESARROLLO: </w:t>
            </w:r>
            <w:r w:rsidRPr="00F02542">
              <w:br/>
              <w:t xml:space="preserve">Alta </w:t>
            </w:r>
            <w:r w:rsidRPr="00F02542">
              <w:rPr>
                <w:b/>
                <w:bCs/>
              </w:rPr>
              <w:t xml:space="preserve"> </w:t>
            </w:r>
          </w:p>
        </w:tc>
      </w:tr>
      <w:tr w:rsidR="00F02542" w:rsidRPr="00F02542" w14:paraId="27B82DFF" w14:textId="77777777" w:rsidTr="00F02542">
        <w:trPr>
          <w:trHeight w:val="3000"/>
        </w:trPr>
        <w:tc>
          <w:tcPr>
            <w:tcW w:w="4390" w:type="dxa"/>
            <w:gridSpan w:val="2"/>
            <w:hideMark/>
          </w:tcPr>
          <w:p w14:paraId="192A38A1" w14:textId="7E53C37B" w:rsidR="00F02542" w:rsidRPr="00F02542" w:rsidRDefault="00F02542">
            <w:pPr>
              <w:rPr>
                <w:b/>
                <w:bCs/>
              </w:rPr>
            </w:pPr>
            <w:r w:rsidRPr="00F02542">
              <w:rPr>
                <w:b/>
                <w:bCs/>
              </w:rPr>
              <w:t xml:space="preserve">ENTRADA: </w:t>
            </w:r>
            <w:r w:rsidRPr="00F02542">
              <w:br/>
              <w:t>1. Correo Electrónico</w:t>
            </w:r>
            <w:r w:rsidRPr="00F02542">
              <w:br/>
              <w:t>2. Contraseña</w:t>
            </w:r>
          </w:p>
        </w:tc>
        <w:tc>
          <w:tcPr>
            <w:tcW w:w="4626" w:type="dxa"/>
            <w:hideMark/>
          </w:tcPr>
          <w:p w14:paraId="03CB4239" w14:textId="3D45229F" w:rsidR="00F02542" w:rsidRPr="00F02542" w:rsidRDefault="00F02542">
            <w:pPr>
              <w:rPr>
                <w:b/>
                <w:bCs/>
              </w:rPr>
            </w:pPr>
            <w:r w:rsidRPr="00F02542">
              <w:rPr>
                <w:b/>
                <w:bCs/>
              </w:rPr>
              <w:t xml:space="preserve">SALIDA: </w:t>
            </w:r>
            <w:r w:rsidRPr="00F02542">
              <w:br/>
              <w:t xml:space="preserve">1. primer nombre </w:t>
            </w:r>
            <w:r w:rsidRPr="00F02542">
              <w:br/>
              <w:t>2. segundo nombre</w:t>
            </w:r>
            <w:r w:rsidRPr="00F02542">
              <w:br/>
              <w:t xml:space="preserve">3 primer apellido </w:t>
            </w:r>
            <w:r w:rsidRPr="00F02542">
              <w:br/>
              <w:t xml:space="preserve">4. segundo apellido </w:t>
            </w:r>
            <w:r w:rsidRPr="00F02542">
              <w:br/>
              <w:t>5. tipo documento</w:t>
            </w:r>
            <w:r w:rsidRPr="00F02542">
              <w:br/>
              <w:t xml:space="preserve">6. identificación </w:t>
            </w:r>
            <w:r w:rsidRPr="00F02542">
              <w:br/>
              <w:t>7.</w:t>
            </w:r>
            <w:r>
              <w:t xml:space="preserve"> </w:t>
            </w:r>
            <w:r w:rsidRPr="00F02542">
              <w:t xml:space="preserve">correo electrónico </w:t>
            </w:r>
            <w:r w:rsidRPr="00F02542">
              <w:br/>
              <w:t>8. celular</w:t>
            </w:r>
            <w:r w:rsidRPr="00F02542">
              <w:br/>
              <w:t>9. contraseña.</w:t>
            </w:r>
          </w:p>
        </w:tc>
      </w:tr>
      <w:tr w:rsidR="00F02542" w:rsidRPr="00F02542" w14:paraId="479C1BA5" w14:textId="77777777" w:rsidTr="00F02542">
        <w:trPr>
          <w:trHeight w:val="1110"/>
        </w:trPr>
        <w:tc>
          <w:tcPr>
            <w:tcW w:w="9016" w:type="dxa"/>
            <w:gridSpan w:val="3"/>
            <w:hideMark/>
          </w:tcPr>
          <w:p w14:paraId="5FC94655" w14:textId="77777777" w:rsidR="00F02542" w:rsidRPr="00F02542" w:rsidRDefault="00F02542">
            <w:pPr>
              <w:rPr>
                <w:b/>
                <w:bCs/>
              </w:rPr>
            </w:pPr>
            <w:r w:rsidRPr="00F02542">
              <w:rPr>
                <w:b/>
                <w:bCs/>
              </w:rPr>
              <w:t>DESCRIPCIÓN:</w:t>
            </w:r>
            <w:r w:rsidRPr="00F02542">
              <w:br/>
              <w:t>El sistema deberá permitir la consulta de datos personales de los usuarios siempre y cuando se haya iniciado sesión.</w:t>
            </w:r>
          </w:p>
        </w:tc>
      </w:tr>
      <w:tr w:rsidR="00F02542" w:rsidRPr="00F02542" w14:paraId="2C42ABE3" w14:textId="77777777" w:rsidTr="00F02542">
        <w:trPr>
          <w:trHeight w:val="2565"/>
        </w:trPr>
        <w:tc>
          <w:tcPr>
            <w:tcW w:w="9016" w:type="dxa"/>
            <w:gridSpan w:val="3"/>
            <w:hideMark/>
          </w:tcPr>
          <w:p w14:paraId="4ADD70F1" w14:textId="77777777" w:rsidR="00F02542" w:rsidRPr="00F02542" w:rsidRDefault="00F02542">
            <w:pPr>
              <w:rPr>
                <w:b/>
                <w:bCs/>
              </w:rPr>
            </w:pPr>
            <w:r w:rsidRPr="00F02542">
              <w:rPr>
                <w:b/>
                <w:bCs/>
              </w:rPr>
              <w:t xml:space="preserve">PRECONDICIÓN: </w:t>
            </w:r>
            <w:r w:rsidRPr="00F02542">
              <w:rPr>
                <w:b/>
                <w:bCs/>
              </w:rPr>
              <w:br/>
              <w:t xml:space="preserve">1. </w:t>
            </w:r>
            <w:r w:rsidRPr="00F02542">
              <w:t>El usuario debe haber iniciado sesión en el sistema.</w:t>
            </w:r>
            <w:r w:rsidRPr="00F02542">
              <w:br/>
            </w:r>
            <w:proofErr w:type="gramStart"/>
            <w:r w:rsidRPr="00F02542">
              <w:t>2.El</w:t>
            </w:r>
            <w:proofErr w:type="gramEnd"/>
            <w:r w:rsidRPr="00F02542">
              <w:t xml:space="preserve"> sistema debe contar con una interfaz de consulta de datos de usuarios accesible para los usuarios autorizados.</w:t>
            </w:r>
            <w:r w:rsidRPr="00F02542">
              <w:br/>
              <w:t>3.El usuario debe tener los permisos adecuados para acceder a la información de otros usuarios, si corresponde.</w:t>
            </w:r>
          </w:p>
        </w:tc>
      </w:tr>
      <w:tr w:rsidR="00F02542" w:rsidRPr="00F02542" w14:paraId="7BDB9FD3" w14:textId="77777777" w:rsidTr="00F02542">
        <w:trPr>
          <w:trHeight w:val="1935"/>
        </w:trPr>
        <w:tc>
          <w:tcPr>
            <w:tcW w:w="9016" w:type="dxa"/>
            <w:gridSpan w:val="3"/>
            <w:hideMark/>
          </w:tcPr>
          <w:p w14:paraId="14C8F13E" w14:textId="2C0AD165" w:rsidR="00F02542" w:rsidRPr="00F02542" w:rsidRDefault="00F02542">
            <w:pPr>
              <w:rPr>
                <w:b/>
                <w:bCs/>
              </w:rPr>
            </w:pPr>
            <w:r w:rsidRPr="00F02542">
              <w:rPr>
                <w:b/>
                <w:bCs/>
              </w:rPr>
              <w:t>POSCONDICIÓN:</w:t>
            </w:r>
            <w:r w:rsidRPr="00F02542">
              <w:rPr>
                <w:b/>
                <w:bCs/>
              </w:rPr>
              <w:br/>
              <w:t xml:space="preserve">1. </w:t>
            </w:r>
            <w:r w:rsidRPr="00F02542">
              <w:t>El usuario puede visualizar la información de otros usuarios según los permisos y restricciones establecidos por el sistema.</w:t>
            </w:r>
            <w:r w:rsidRPr="00F02542">
              <w:br/>
              <w:t>2. Se garantiza la confidencialidad y seguridad de los datos de los usuarios consultados, evitando la divulgación no autorizada de información sensible.</w:t>
            </w:r>
          </w:p>
        </w:tc>
      </w:tr>
      <w:tr w:rsidR="00F02542" w:rsidRPr="00F02542" w14:paraId="204AAD7B" w14:textId="77777777" w:rsidTr="00F02542">
        <w:trPr>
          <w:trHeight w:val="5295"/>
        </w:trPr>
        <w:tc>
          <w:tcPr>
            <w:tcW w:w="9016" w:type="dxa"/>
            <w:gridSpan w:val="3"/>
            <w:hideMark/>
          </w:tcPr>
          <w:p w14:paraId="338F6CB8" w14:textId="77777777" w:rsidR="00F02542" w:rsidRPr="00F02542" w:rsidRDefault="00F02542">
            <w:pPr>
              <w:rPr>
                <w:b/>
                <w:bCs/>
              </w:rPr>
            </w:pPr>
            <w:r w:rsidRPr="00F02542">
              <w:rPr>
                <w:b/>
                <w:bCs/>
              </w:rPr>
              <w:lastRenderedPageBreak/>
              <w:t xml:space="preserve">MANEJO DE SITUACIONES ANORMALES </w:t>
            </w:r>
            <w:r w:rsidRPr="00F02542">
              <w:rPr>
                <w:b/>
                <w:bCs/>
              </w:rPr>
              <w:br/>
            </w:r>
            <w:r w:rsidRPr="00F02542">
              <w:t>1. Usuario no autorizado intenta acceder a la función de consulta de datos de usuarios:</w:t>
            </w:r>
            <w:r w:rsidRPr="00F02542">
              <w:br/>
            </w:r>
            <w:r w:rsidRPr="00F02542">
              <w:br/>
              <w:t>Manejo: Mostrar un mensaje de error indicando que el usuario no tiene los permisos necesarios para acceder a esta función. Proporcionar instrucciones sobre cómo solicitar acceso adecuado si es necesario.</w:t>
            </w:r>
            <w:r w:rsidRPr="00F02542">
              <w:br/>
            </w:r>
            <w:r w:rsidRPr="00F02542">
              <w:br/>
              <w:t>2. Error de conexión a la base de datos o fallo en el servidor:</w:t>
            </w:r>
            <w:r w:rsidRPr="00F02542">
              <w:br/>
            </w:r>
            <w:r w:rsidRPr="00F02542">
              <w:br/>
              <w:t>Manejo: Mostrar un mensaje de error amigable informando al usuario que hubo un problema técnico y que debe intentarlo de nuevo más tarde. Proporcionar detalles de contacto o un enlace para reportar el problema al soporte técnico.</w:t>
            </w:r>
            <w:r w:rsidRPr="00F02542">
              <w:br/>
            </w:r>
            <w:r w:rsidRPr="00F02542">
              <w:br/>
              <w:t>3. Sesión de usuario expirada durante la consulta de datos:</w:t>
            </w:r>
            <w:r w:rsidRPr="00F02542">
              <w:br/>
            </w:r>
            <w:r w:rsidRPr="00F02542">
              <w:br/>
              <w:t>Manejo: Si la sesión de usuario expira mientras está en curso la consulta de datos, redirigir al usuario a la página de inicio de sesión y mostrar un mensaje indicando que debe iniciar sesión nuevamente para continuar.</w:t>
            </w:r>
          </w:p>
        </w:tc>
      </w:tr>
      <w:tr w:rsidR="00F02542" w:rsidRPr="00F02542" w14:paraId="2627AA48" w14:textId="77777777" w:rsidTr="00F02542">
        <w:trPr>
          <w:trHeight w:val="3855"/>
        </w:trPr>
        <w:tc>
          <w:tcPr>
            <w:tcW w:w="9016" w:type="dxa"/>
            <w:gridSpan w:val="3"/>
            <w:hideMark/>
          </w:tcPr>
          <w:p w14:paraId="6BEE0AF8" w14:textId="77777777" w:rsidR="00F02542" w:rsidRPr="00F02542" w:rsidRDefault="00F02542">
            <w:pPr>
              <w:rPr>
                <w:b/>
                <w:bCs/>
              </w:rPr>
            </w:pPr>
            <w:r w:rsidRPr="00F02542">
              <w:rPr>
                <w:b/>
                <w:bCs/>
              </w:rPr>
              <w:t xml:space="preserve">CRITERIOS DE ACEPTACIÓN: </w:t>
            </w:r>
            <w:r w:rsidRPr="00F02542">
              <w:rPr>
                <w:b/>
                <w:bCs/>
              </w:rPr>
              <w:br/>
            </w:r>
            <w:r w:rsidRPr="00F02542">
              <w:rPr>
                <w:b/>
                <w:bCs/>
              </w:rPr>
              <w:br/>
            </w:r>
            <w:r w:rsidRPr="00F02542">
              <w:t>1.El sistema debe proporcionar una interfaz intuitiva y fácil de usar para la consulta de datos de usuarios, con opciones de búsqueda y filtrado si es necesario.</w:t>
            </w:r>
            <w:r w:rsidRPr="00F02542">
              <w:br/>
            </w:r>
            <w:proofErr w:type="gramStart"/>
            <w:r w:rsidRPr="00F02542">
              <w:t>2.Solo</w:t>
            </w:r>
            <w:proofErr w:type="gramEnd"/>
            <w:r w:rsidRPr="00F02542">
              <w:t xml:space="preserve"> los usuarios autorizados deben poder acceder a la función de consulta de datos de usuarios. Se deben implementar mecanismos de control de acceso para garantizar la seguridad de la información.</w:t>
            </w:r>
            <w:r w:rsidRPr="00F02542">
              <w:br/>
              <w:t>3. La información mostrada al usuario debe ser precisa y estar actualizada en tiempo real, reflejando los datos más recientes almacenados en el sistema.</w:t>
            </w:r>
            <w:r w:rsidRPr="00F02542">
              <w:br/>
              <w:t>4. Se deben respetar las restricciones de acceso a la información establecidas por el sistema, mostrando únicamente los datos a los que el usuario tiene permiso de acceder.</w:t>
            </w:r>
            <w:r w:rsidRPr="00F02542">
              <w:br/>
              <w:t>5El sistema debe permitir al usuario consultar información detallada de otros usuarios, como nombre, correo electrónico, información de contacto, roles, permisos, etc., según sea necesario y pertinente.</w:t>
            </w:r>
          </w:p>
        </w:tc>
      </w:tr>
    </w:tbl>
    <w:p w14:paraId="110F0513" w14:textId="1B92F72D" w:rsidR="00F02542" w:rsidRDefault="00F02542" w:rsidP="005F43D2"/>
    <w:p w14:paraId="451D3CAD" w14:textId="77777777" w:rsidR="00F02542" w:rsidRDefault="00F02542" w:rsidP="005F43D2"/>
    <w:p w14:paraId="528AFB46" w14:textId="77777777" w:rsidR="00AD7315" w:rsidRDefault="00AD7315" w:rsidP="005F43D2"/>
    <w:p w14:paraId="1A962379" w14:textId="77777777" w:rsidR="00AD7315" w:rsidRDefault="00AD7315" w:rsidP="005F43D2"/>
    <w:p w14:paraId="71FBDFF1" w14:textId="77777777" w:rsidR="00AD7315" w:rsidRDefault="00AD7315" w:rsidP="005F43D2"/>
    <w:p w14:paraId="3296FB3F" w14:textId="1F6BA6DB" w:rsidR="00F02542" w:rsidRPr="00F02542" w:rsidRDefault="00F02542" w:rsidP="00F02542">
      <w:pPr>
        <w:pStyle w:val="Descripcin"/>
        <w:keepNext/>
        <w:spacing w:after="0" w:line="480" w:lineRule="auto"/>
        <w:rPr>
          <w:sz w:val="24"/>
          <w:szCs w:val="20"/>
        </w:rPr>
      </w:pPr>
      <w:r w:rsidRPr="00F02542">
        <w:rPr>
          <w:b/>
          <w:bCs/>
          <w:i w:val="0"/>
          <w:iCs w:val="0"/>
          <w:sz w:val="24"/>
          <w:szCs w:val="20"/>
        </w:rPr>
        <w:lastRenderedPageBreak/>
        <w:t xml:space="preserve">Tabla </w:t>
      </w:r>
      <w:r w:rsidRPr="00F02542">
        <w:rPr>
          <w:b/>
          <w:bCs/>
          <w:i w:val="0"/>
          <w:iCs w:val="0"/>
          <w:sz w:val="24"/>
          <w:szCs w:val="20"/>
        </w:rPr>
        <w:fldChar w:fldCharType="begin"/>
      </w:r>
      <w:r w:rsidRPr="00F02542">
        <w:rPr>
          <w:b/>
          <w:bCs/>
          <w:i w:val="0"/>
          <w:iCs w:val="0"/>
          <w:sz w:val="24"/>
          <w:szCs w:val="20"/>
        </w:rPr>
        <w:instrText xml:space="preserve"> SEQ Tabla \* ARABIC </w:instrText>
      </w:r>
      <w:r w:rsidRPr="00F02542">
        <w:rPr>
          <w:b/>
          <w:bCs/>
          <w:i w:val="0"/>
          <w:iCs w:val="0"/>
          <w:sz w:val="24"/>
          <w:szCs w:val="20"/>
        </w:rPr>
        <w:fldChar w:fldCharType="separate"/>
      </w:r>
      <w:r w:rsidR="00BA77A4">
        <w:rPr>
          <w:b/>
          <w:bCs/>
          <w:i w:val="0"/>
          <w:iCs w:val="0"/>
          <w:noProof/>
          <w:sz w:val="24"/>
          <w:szCs w:val="20"/>
        </w:rPr>
        <w:t>9</w:t>
      </w:r>
      <w:r w:rsidRPr="00F02542">
        <w:rPr>
          <w:b/>
          <w:bCs/>
          <w:i w:val="0"/>
          <w:iCs w:val="0"/>
          <w:sz w:val="24"/>
          <w:szCs w:val="20"/>
        </w:rPr>
        <w:fldChar w:fldCharType="end"/>
      </w:r>
      <w:r w:rsidRPr="00F02542">
        <w:rPr>
          <w:sz w:val="24"/>
          <w:szCs w:val="20"/>
        </w:rPr>
        <w:br/>
        <w:t>Requerimiento Funcional No.8</w:t>
      </w:r>
    </w:p>
    <w:tbl>
      <w:tblPr>
        <w:tblStyle w:val="Tablaconcuadrcula"/>
        <w:tblW w:w="0" w:type="auto"/>
        <w:tblLook w:val="04A0" w:firstRow="1" w:lastRow="0" w:firstColumn="1" w:lastColumn="0" w:noHBand="0" w:noVBand="1"/>
      </w:tblPr>
      <w:tblGrid>
        <w:gridCol w:w="3151"/>
        <w:gridCol w:w="1239"/>
        <w:gridCol w:w="4626"/>
      </w:tblGrid>
      <w:tr w:rsidR="00F02542" w:rsidRPr="00F02542" w14:paraId="51EC685B" w14:textId="77777777" w:rsidTr="00F02542">
        <w:trPr>
          <w:trHeight w:val="900"/>
        </w:trPr>
        <w:tc>
          <w:tcPr>
            <w:tcW w:w="3151" w:type="dxa"/>
            <w:tcBorders>
              <w:left w:val="nil"/>
            </w:tcBorders>
            <w:hideMark/>
          </w:tcPr>
          <w:p w14:paraId="2EB56692" w14:textId="77777777" w:rsidR="00F02542" w:rsidRPr="00F02542" w:rsidRDefault="00F02542">
            <w:pPr>
              <w:rPr>
                <w:b/>
                <w:bCs/>
              </w:rPr>
            </w:pPr>
            <w:r w:rsidRPr="00F02542">
              <w:rPr>
                <w:b/>
                <w:bCs/>
              </w:rPr>
              <w:t>IDENTIFICADOR:</w:t>
            </w:r>
            <w:r w:rsidRPr="00F02542">
              <w:rPr>
                <w:b/>
                <w:bCs/>
              </w:rPr>
              <w:br/>
              <w:t>R8</w:t>
            </w:r>
          </w:p>
        </w:tc>
        <w:tc>
          <w:tcPr>
            <w:tcW w:w="5865" w:type="dxa"/>
            <w:gridSpan w:val="2"/>
            <w:tcBorders>
              <w:right w:val="nil"/>
            </w:tcBorders>
            <w:hideMark/>
          </w:tcPr>
          <w:p w14:paraId="002CCE21" w14:textId="236F4259" w:rsidR="00F02542" w:rsidRPr="00F02542" w:rsidRDefault="00F02542" w:rsidP="00F02542">
            <w:pPr>
              <w:rPr>
                <w:b/>
                <w:bCs/>
              </w:rPr>
            </w:pPr>
            <w:r w:rsidRPr="00F02542">
              <w:rPr>
                <w:b/>
                <w:bCs/>
              </w:rPr>
              <w:t>NOMBRE:</w:t>
            </w:r>
            <w:r w:rsidRPr="00F02542">
              <w:rPr>
                <w:b/>
                <w:bCs/>
              </w:rPr>
              <w:br/>
              <w:t>Modificar Información Usuarios</w:t>
            </w:r>
          </w:p>
        </w:tc>
      </w:tr>
      <w:tr w:rsidR="00F02542" w:rsidRPr="00F02542" w14:paraId="4079A08A" w14:textId="77777777" w:rsidTr="00F02542">
        <w:trPr>
          <w:trHeight w:val="1260"/>
        </w:trPr>
        <w:tc>
          <w:tcPr>
            <w:tcW w:w="3151" w:type="dxa"/>
            <w:tcBorders>
              <w:left w:val="nil"/>
            </w:tcBorders>
            <w:hideMark/>
          </w:tcPr>
          <w:p w14:paraId="756C56E1" w14:textId="77777777" w:rsidR="00F02542" w:rsidRPr="00F02542" w:rsidRDefault="00F02542">
            <w:r w:rsidRPr="00F02542">
              <w:rPr>
                <w:b/>
                <w:bCs/>
              </w:rPr>
              <w:t>Tipo:</w:t>
            </w:r>
            <w:r w:rsidRPr="00F02542">
              <w:t xml:space="preserve"> </w:t>
            </w:r>
            <w:r w:rsidRPr="00F02542">
              <w:br/>
            </w:r>
            <w:r w:rsidRPr="00F02542">
              <w:rPr>
                <w:b/>
                <w:bCs/>
              </w:rPr>
              <w:t>(NECESARIO/DESEABLE)</w:t>
            </w:r>
            <w:r w:rsidRPr="00F02542">
              <w:t xml:space="preserve"> </w:t>
            </w:r>
            <w:r w:rsidRPr="00F02542">
              <w:br/>
              <w:t xml:space="preserve">Necesario </w:t>
            </w:r>
            <w:r w:rsidRPr="00F02542">
              <w:br/>
            </w:r>
            <w:r w:rsidRPr="00F02542">
              <w:rPr>
                <w:b/>
                <w:bCs/>
              </w:rPr>
              <w:t xml:space="preserve">  </w:t>
            </w:r>
          </w:p>
        </w:tc>
        <w:tc>
          <w:tcPr>
            <w:tcW w:w="5865" w:type="dxa"/>
            <w:gridSpan w:val="2"/>
            <w:tcBorders>
              <w:right w:val="nil"/>
            </w:tcBorders>
            <w:hideMark/>
          </w:tcPr>
          <w:p w14:paraId="584DEC93" w14:textId="7E511DA8" w:rsidR="00F02542" w:rsidRPr="00F02542" w:rsidRDefault="00F02542" w:rsidP="00F02542">
            <w:pPr>
              <w:rPr>
                <w:b/>
                <w:bCs/>
              </w:rPr>
            </w:pPr>
            <w:r w:rsidRPr="00F02542">
              <w:rPr>
                <w:b/>
                <w:bCs/>
              </w:rPr>
              <w:br/>
              <w:t xml:space="preserve">PRIORIDAD DE </w:t>
            </w:r>
            <w:r w:rsidRPr="00F02542">
              <w:rPr>
                <w:b/>
                <w:bCs/>
              </w:rPr>
              <w:br/>
              <w:t xml:space="preserve">DESARROLLO: </w:t>
            </w:r>
            <w:r w:rsidRPr="00F02542">
              <w:br/>
              <w:t xml:space="preserve">Alta </w:t>
            </w:r>
            <w:r w:rsidRPr="00F02542">
              <w:rPr>
                <w:b/>
                <w:bCs/>
              </w:rPr>
              <w:t xml:space="preserve"> </w:t>
            </w:r>
          </w:p>
        </w:tc>
      </w:tr>
      <w:tr w:rsidR="00F02542" w:rsidRPr="00F02542" w14:paraId="2E9D86BC" w14:textId="77777777" w:rsidTr="00F02542">
        <w:trPr>
          <w:trHeight w:val="2940"/>
        </w:trPr>
        <w:tc>
          <w:tcPr>
            <w:tcW w:w="4390" w:type="dxa"/>
            <w:gridSpan w:val="2"/>
            <w:tcBorders>
              <w:left w:val="nil"/>
            </w:tcBorders>
            <w:hideMark/>
          </w:tcPr>
          <w:p w14:paraId="15109F82" w14:textId="56088A20" w:rsidR="00F02542" w:rsidRPr="00F02542" w:rsidRDefault="00F02542">
            <w:pPr>
              <w:rPr>
                <w:b/>
                <w:bCs/>
              </w:rPr>
            </w:pPr>
            <w:r w:rsidRPr="00F02542">
              <w:rPr>
                <w:b/>
                <w:bCs/>
              </w:rPr>
              <w:t xml:space="preserve">ENTRADA: </w:t>
            </w:r>
            <w:r w:rsidRPr="00F02542">
              <w:br/>
              <w:t xml:space="preserve">1. primer nombre </w:t>
            </w:r>
            <w:r w:rsidRPr="00F02542">
              <w:br/>
              <w:t>2. segundo nombre</w:t>
            </w:r>
            <w:r w:rsidRPr="00F02542">
              <w:br/>
              <w:t xml:space="preserve">3 primer apellido </w:t>
            </w:r>
            <w:r w:rsidRPr="00F02542">
              <w:br/>
              <w:t xml:space="preserve">4. segundo apellido </w:t>
            </w:r>
            <w:r w:rsidRPr="00F02542">
              <w:br/>
              <w:t>5. tipo documento</w:t>
            </w:r>
            <w:r w:rsidRPr="00F02542">
              <w:br/>
              <w:t xml:space="preserve">6.correo electrónico </w:t>
            </w:r>
            <w:r w:rsidRPr="00F02542">
              <w:br/>
              <w:t>7. celular</w:t>
            </w:r>
            <w:r w:rsidRPr="00F02542">
              <w:br/>
              <w:t>8. contraseña.</w:t>
            </w:r>
          </w:p>
        </w:tc>
        <w:tc>
          <w:tcPr>
            <w:tcW w:w="4626" w:type="dxa"/>
            <w:tcBorders>
              <w:right w:val="nil"/>
            </w:tcBorders>
            <w:hideMark/>
          </w:tcPr>
          <w:p w14:paraId="39C3FBBE" w14:textId="77777777" w:rsidR="00F02542" w:rsidRPr="00F02542" w:rsidRDefault="00F02542">
            <w:pPr>
              <w:rPr>
                <w:b/>
                <w:bCs/>
              </w:rPr>
            </w:pPr>
            <w:r w:rsidRPr="00F02542">
              <w:rPr>
                <w:b/>
                <w:bCs/>
              </w:rPr>
              <w:t xml:space="preserve">SALIDA: </w:t>
            </w:r>
            <w:r w:rsidRPr="00F02542">
              <w:rPr>
                <w:b/>
                <w:bCs/>
              </w:rPr>
              <w:br/>
            </w:r>
            <w:r w:rsidRPr="00F02542">
              <w:t>Modificación Exitosa</w:t>
            </w:r>
          </w:p>
        </w:tc>
      </w:tr>
      <w:tr w:rsidR="00F02542" w:rsidRPr="00F02542" w14:paraId="6D238F49" w14:textId="77777777" w:rsidTr="00F02542">
        <w:trPr>
          <w:trHeight w:val="1710"/>
        </w:trPr>
        <w:tc>
          <w:tcPr>
            <w:tcW w:w="9016" w:type="dxa"/>
            <w:gridSpan w:val="3"/>
            <w:tcBorders>
              <w:left w:val="nil"/>
              <w:right w:val="nil"/>
            </w:tcBorders>
            <w:hideMark/>
          </w:tcPr>
          <w:p w14:paraId="6C46A48C" w14:textId="023A77C4" w:rsidR="00F02542" w:rsidRPr="00F02542" w:rsidRDefault="00F02542">
            <w:pPr>
              <w:rPr>
                <w:b/>
                <w:bCs/>
              </w:rPr>
            </w:pPr>
            <w:r w:rsidRPr="00F02542">
              <w:rPr>
                <w:b/>
                <w:bCs/>
              </w:rPr>
              <w:t>Descripción</w:t>
            </w:r>
            <w:r w:rsidRPr="00F02542">
              <w:rPr>
                <w:b/>
                <w:bCs/>
              </w:rPr>
              <w:br/>
            </w:r>
            <w:r w:rsidRPr="00F02542">
              <w:br/>
              <w:t>El Sistema deberá permitir que los usuarios del sistema realicen Actualizaciones/</w:t>
            </w:r>
            <w:proofErr w:type="gramStart"/>
            <w:r w:rsidRPr="00F02542">
              <w:t>Modificaciones  de</w:t>
            </w:r>
            <w:proofErr w:type="gramEnd"/>
            <w:r w:rsidRPr="00F02542">
              <w:t xml:space="preserve"> sus datos personales exceptuando su número de identificación</w:t>
            </w:r>
          </w:p>
        </w:tc>
      </w:tr>
      <w:tr w:rsidR="00F02542" w:rsidRPr="00F02542" w14:paraId="1F27ADED" w14:textId="77777777" w:rsidTr="00F02542">
        <w:trPr>
          <w:trHeight w:val="1500"/>
        </w:trPr>
        <w:tc>
          <w:tcPr>
            <w:tcW w:w="9016" w:type="dxa"/>
            <w:gridSpan w:val="3"/>
            <w:tcBorders>
              <w:left w:val="nil"/>
              <w:right w:val="nil"/>
            </w:tcBorders>
            <w:hideMark/>
          </w:tcPr>
          <w:p w14:paraId="083CCA40" w14:textId="5AA514E7" w:rsidR="00F02542" w:rsidRPr="00F02542" w:rsidRDefault="00F02542">
            <w:pPr>
              <w:rPr>
                <w:b/>
                <w:bCs/>
              </w:rPr>
            </w:pPr>
            <w:r w:rsidRPr="00F02542">
              <w:rPr>
                <w:b/>
                <w:bCs/>
              </w:rPr>
              <w:t xml:space="preserve">PRECONDICIÓN: </w:t>
            </w:r>
            <w:r w:rsidRPr="00F02542">
              <w:rPr>
                <w:b/>
                <w:bCs/>
              </w:rPr>
              <w:br/>
              <w:t>1.</w:t>
            </w:r>
            <w:r w:rsidRPr="00F02542">
              <w:t xml:space="preserve"> El usuario debe haber iniciado sesión en el sistema.</w:t>
            </w:r>
            <w:r w:rsidRPr="00F02542">
              <w:br/>
            </w:r>
            <w:proofErr w:type="gramStart"/>
            <w:r w:rsidRPr="00F02542">
              <w:t>2.El</w:t>
            </w:r>
            <w:proofErr w:type="gramEnd"/>
            <w:r w:rsidRPr="00F02542">
              <w:t xml:space="preserve"> usuario tiene los permisos adecuados para modificar los datos del usuario en cuestión.</w:t>
            </w:r>
            <w:r w:rsidRPr="00F02542">
              <w:br/>
              <w:t>3.El usuario debe tener acceso a la funcionalidad de modificación de datos de usuario en el sistema.</w:t>
            </w:r>
          </w:p>
        </w:tc>
      </w:tr>
      <w:tr w:rsidR="00F02542" w:rsidRPr="00F02542" w14:paraId="7BAD1B29" w14:textId="77777777" w:rsidTr="00F02542">
        <w:trPr>
          <w:trHeight w:val="1335"/>
        </w:trPr>
        <w:tc>
          <w:tcPr>
            <w:tcW w:w="9016" w:type="dxa"/>
            <w:gridSpan w:val="3"/>
            <w:tcBorders>
              <w:left w:val="nil"/>
              <w:right w:val="nil"/>
            </w:tcBorders>
            <w:hideMark/>
          </w:tcPr>
          <w:p w14:paraId="50482B2C" w14:textId="77777777" w:rsidR="00F02542" w:rsidRPr="00F02542" w:rsidRDefault="00F02542">
            <w:pPr>
              <w:rPr>
                <w:b/>
                <w:bCs/>
              </w:rPr>
            </w:pPr>
            <w:r w:rsidRPr="00F02542">
              <w:rPr>
                <w:b/>
                <w:bCs/>
              </w:rPr>
              <w:t>POSCONDICIÓN:</w:t>
            </w:r>
            <w:r w:rsidRPr="00F02542">
              <w:rPr>
                <w:b/>
                <w:bCs/>
              </w:rPr>
              <w:br/>
            </w:r>
            <w:r w:rsidRPr="00F02542">
              <w:t>1. Los datos del usuario se actualizan correctamente en la base de datos del sistema.</w:t>
            </w:r>
            <w:r w:rsidRPr="00F02542">
              <w:br/>
              <w:t>2 Se garantiza la integridad y seguridad de los datos del usuario después de la modificación.</w:t>
            </w:r>
            <w:r w:rsidRPr="00F02542">
              <w:br/>
              <w:t>3. Se notifica al usuario sobre la modificación exitosa de sus datos, si es relevante.</w:t>
            </w:r>
          </w:p>
        </w:tc>
      </w:tr>
      <w:tr w:rsidR="00F02542" w:rsidRPr="00F02542" w14:paraId="54849E74" w14:textId="77777777" w:rsidTr="00F02542">
        <w:trPr>
          <w:trHeight w:val="5460"/>
        </w:trPr>
        <w:tc>
          <w:tcPr>
            <w:tcW w:w="9016" w:type="dxa"/>
            <w:gridSpan w:val="3"/>
            <w:tcBorders>
              <w:left w:val="nil"/>
              <w:right w:val="nil"/>
            </w:tcBorders>
            <w:hideMark/>
          </w:tcPr>
          <w:p w14:paraId="3AF7EE7A" w14:textId="50BE6680" w:rsidR="00F02542" w:rsidRPr="00F02542" w:rsidRDefault="00F02542">
            <w:pPr>
              <w:rPr>
                <w:b/>
                <w:bCs/>
              </w:rPr>
            </w:pPr>
            <w:r w:rsidRPr="00F02542">
              <w:rPr>
                <w:b/>
                <w:bCs/>
              </w:rPr>
              <w:lastRenderedPageBreak/>
              <w:t xml:space="preserve">MANEJO DE SITUACIONES ANORMALES </w:t>
            </w:r>
            <w:r w:rsidRPr="00F02542">
              <w:rPr>
                <w:b/>
                <w:bCs/>
              </w:rPr>
              <w:br/>
            </w:r>
            <w:r w:rsidRPr="00F02542">
              <w:t>1. Error de conexión a la base de datos o fallo en el servidor:</w:t>
            </w:r>
            <w:r w:rsidRPr="00F02542">
              <w:br/>
            </w:r>
            <w:r w:rsidRPr="00F02542">
              <w:br/>
              <w:t>Manejo: Mostrar un mensaje de error amigable informando al usuario que hubo un problema técnico y que debe intentarlo de nuevo más tarde. Proporcionar detalles de contacto o un enlace para reportar el problema al soporte técnico.</w:t>
            </w:r>
            <w:r w:rsidRPr="00F02542">
              <w:br/>
            </w:r>
            <w:r w:rsidRPr="00F02542">
              <w:br/>
              <w:t>2.Datos inconsistentes o incompletos en la base de datos:</w:t>
            </w:r>
            <w:r w:rsidRPr="00F02542">
              <w:br/>
            </w:r>
            <w:r w:rsidRPr="00F02542">
              <w:br/>
              <w:t>Manejo: Si se encuentra información incompleta o inconsistente durante la modificación de datos de usuarios, mostrar un mensaje indicando que los datos pueden estar incompletos y proporcionar instrucciones sobre cómo solicitar la actualización de la información pertinente.</w:t>
            </w:r>
            <w:r w:rsidRPr="00F02542">
              <w:br/>
            </w:r>
            <w:r w:rsidRPr="00F02542">
              <w:br/>
              <w:t>3. Sesión de usuario expirada durante la modificación de datos:</w:t>
            </w:r>
            <w:r w:rsidRPr="00F02542">
              <w:br/>
            </w:r>
            <w:r w:rsidRPr="00F02542">
              <w:br/>
              <w:t>Manejo: Si la sesión de usuario expira mientras se están modificando datos, redirigir al usuario a la página de inicio de sesión y mostrar un mensaje indicando que debe iniciar sesión nuevamente para continuar.</w:t>
            </w:r>
          </w:p>
        </w:tc>
      </w:tr>
      <w:tr w:rsidR="00F02542" w:rsidRPr="00F02542" w14:paraId="18F808E2" w14:textId="77777777" w:rsidTr="00F02542">
        <w:trPr>
          <w:trHeight w:val="3675"/>
        </w:trPr>
        <w:tc>
          <w:tcPr>
            <w:tcW w:w="9016" w:type="dxa"/>
            <w:gridSpan w:val="3"/>
            <w:tcBorders>
              <w:left w:val="nil"/>
              <w:right w:val="nil"/>
            </w:tcBorders>
            <w:hideMark/>
          </w:tcPr>
          <w:p w14:paraId="7EBFA3B3" w14:textId="77777777" w:rsidR="00F02542" w:rsidRPr="00F02542" w:rsidRDefault="00F02542">
            <w:pPr>
              <w:rPr>
                <w:b/>
                <w:bCs/>
              </w:rPr>
            </w:pPr>
            <w:r w:rsidRPr="00F02542">
              <w:rPr>
                <w:b/>
                <w:bCs/>
              </w:rPr>
              <w:t xml:space="preserve">CRITERIOS DE ACEPTACIÓN: </w:t>
            </w:r>
            <w:r w:rsidRPr="00F02542">
              <w:rPr>
                <w:b/>
                <w:bCs/>
              </w:rPr>
              <w:br/>
            </w:r>
            <w:r w:rsidRPr="00F02542">
              <w:t>1.  El sistema debe proporcionar una interfaz clara y fácil de usar para que los usuarios modifiquen sus datos, con campos editables y opciones de guardado.</w:t>
            </w:r>
            <w:r w:rsidRPr="00F02542">
              <w:br/>
              <w:t>2. Si un usuario intenta modificar datos que no le corresponden o no tiene permiso para modificar, el sistema debe mostrar un mensaje de error indicando la falta de autorización.</w:t>
            </w:r>
            <w:r w:rsidRPr="00F02542">
              <w:br/>
              <w:t>3. Los datos modificados deben pasar por validaciones de integridad y formato antes de ser almacenados en la base de datos.</w:t>
            </w:r>
            <w:r w:rsidRPr="00F02542">
              <w:br/>
              <w:t>4. El sistema debe permitir al usuario revisar los cambios antes de confirmar la modificación, mostrando una vista previa de los datos actualizados.</w:t>
            </w:r>
            <w:r w:rsidRPr="00F02542">
              <w:br/>
              <w:t>5. Si se produce un error durante el proceso de modificación de datos (por ejemplo, un campo obligatorio está vacío o un formato incorrecto), el sistema debe mostrar un mensaje de error específico y guiar al usuario para corregir el problema.</w:t>
            </w:r>
          </w:p>
        </w:tc>
      </w:tr>
    </w:tbl>
    <w:p w14:paraId="56D5BC20" w14:textId="77777777" w:rsidR="00F02542" w:rsidRDefault="00F02542" w:rsidP="005F43D2"/>
    <w:p w14:paraId="47AD6542" w14:textId="77777777" w:rsidR="00F02542" w:rsidRDefault="00F02542" w:rsidP="005F43D2"/>
    <w:p w14:paraId="7965ABC2" w14:textId="77777777" w:rsidR="00F02542" w:rsidRDefault="00F02542" w:rsidP="005F43D2"/>
    <w:p w14:paraId="2A453361" w14:textId="77777777" w:rsidR="00F02542" w:rsidRDefault="00F02542" w:rsidP="005F43D2"/>
    <w:p w14:paraId="5799FF7B" w14:textId="77777777" w:rsidR="00F02542" w:rsidRDefault="00F02542" w:rsidP="005F43D2"/>
    <w:p w14:paraId="56B30A52" w14:textId="77777777" w:rsidR="00F02542" w:rsidRDefault="00F02542" w:rsidP="005F43D2"/>
    <w:p w14:paraId="48D860DE" w14:textId="77777777" w:rsidR="00F02542" w:rsidRDefault="00F02542" w:rsidP="005F43D2"/>
    <w:p w14:paraId="7E71BC80" w14:textId="77777777" w:rsidR="00F02542" w:rsidRDefault="00F02542" w:rsidP="005F43D2"/>
    <w:p w14:paraId="71F9E0B6" w14:textId="189D2062" w:rsidR="00F02542" w:rsidRPr="00F02542" w:rsidRDefault="00F02542" w:rsidP="00F02542">
      <w:pPr>
        <w:pStyle w:val="Descripcin"/>
        <w:keepNext/>
        <w:spacing w:after="0" w:line="480" w:lineRule="auto"/>
        <w:rPr>
          <w:b/>
          <w:bCs/>
          <w:i w:val="0"/>
          <w:iCs w:val="0"/>
        </w:rPr>
      </w:pPr>
      <w:r w:rsidRPr="00F02542">
        <w:rPr>
          <w:b/>
          <w:bCs/>
          <w:i w:val="0"/>
          <w:iCs w:val="0"/>
        </w:rPr>
        <w:lastRenderedPageBreak/>
        <w:t xml:space="preserve">Tabla </w:t>
      </w:r>
      <w:r w:rsidRPr="00F02542">
        <w:rPr>
          <w:b/>
          <w:bCs/>
          <w:i w:val="0"/>
          <w:iCs w:val="0"/>
        </w:rPr>
        <w:fldChar w:fldCharType="begin"/>
      </w:r>
      <w:r w:rsidRPr="00F02542">
        <w:rPr>
          <w:b/>
          <w:bCs/>
          <w:i w:val="0"/>
          <w:iCs w:val="0"/>
        </w:rPr>
        <w:instrText xml:space="preserve"> SEQ Tabla \* ARABIC </w:instrText>
      </w:r>
      <w:r w:rsidRPr="00F02542">
        <w:rPr>
          <w:b/>
          <w:bCs/>
          <w:i w:val="0"/>
          <w:iCs w:val="0"/>
        </w:rPr>
        <w:fldChar w:fldCharType="separate"/>
      </w:r>
      <w:r w:rsidR="00BA77A4">
        <w:rPr>
          <w:b/>
          <w:bCs/>
          <w:i w:val="0"/>
          <w:iCs w:val="0"/>
          <w:noProof/>
        </w:rPr>
        <w:t>10</w:t>
      </w:r>
      <w:r w:rsidRPr="00F02542">
        <w:rPr>
          <w:b/>
          <w:bCs/>
          <w:i w:val="0"/>
          <w:iCs w:val="0"/>
        </w:rPr>
        <w:fldChar w:fldCharType="end"/>
      </w:r>
    </w:p>
    <w:p w14:paraId="1CB3450D" w14:textId="5541DAED" w:rsidR="00F02542" w:rsidRDefault="00F02542" w:rsidP="00F02542">
      <w:pPr>
        <w:pStyle w:val="Descripcin"/>
        <w:keepNext/>
      </w:pPr>
      <w:r>
        <w:t>Requer</w:t>
      </w:r>
      <w:r w:rsidR="00E01665">
        <w:t>i</w:t>
      </w:r>
      <w:r>
        <w:t>miento funcional No.9</w:t>
      </w:r>
    </w:p>
    <w:tbl>
      <w:tblPr>
        <w:tblStyle w:val="Tablaconcuadrcula"/>
        <w:tblW w:w="0" w:type="auto"/>
        <w:tblLook w:val="04A0" w:firstRow="1" w:lastRow="0" w:firstColumn="1" w:lastColumn="0" w:noHBand="0" w:noVBand="1"/>
      </w:tblPr>
      <w:tblGrid>
        <w:gridCol w:w="3151"/>
        <w:gridCol w:w="1239"/>
        <w:gridCol w:w="4626"/>
      </w:tblGrid>
      <w:tr w:rsidR="00F02542" w:rsidRPr="00F02542" w14:paraId="1A457A14" w14:textId="77777777" w:rsidTr="00E01665">
        <w:trPr>
          <w:trHeight w:val="2070"/>
        </w:trPr>
        <w:tc>
          <w:tcPr>
            <w:tcW w:w="3151" w:type="dxa"/>
            <w:tcBorders>
              <w:left w:val="nil"/>
            </w:tcBorders>
            <w:hideMark/>
          </w:tcPr>
          <w:p w14:paraId="0146ABE0" w14:textId="77777777" w:rsidR="00F02542" w:rsidRPr="00F02542" w:rsidRDefault="00F02542">
            <w:pPr>
              <w:rPr>
                <w:b/>
                <w:bCs/>
              </w:rPr>
            </w:pPr>
            <w:r w:rsidRPr="00F02542">
              <w:rPr>
                <w:b/>
                <w:bCs/>
              </w:rPr>
              <w:t>IDENTIFICADOR:</w:t>
            </w:r>
            <w:r w:rsidRPr="00F02542">
              <w:rPr>
                <w:b/>
                <w:bCs/>
              </w:rPr>
              <w:br/>
              <w:t>R9</w:t>
            </w:r>
          </w:p>
        </w:tc>
        <w:tc>
          <w:tcPr>
            <w:tcW w:w="5865" w:type="dxa"/>
            <w:gridSpan w:val="2"/>
            <w:tcBorders>
              <w:right w:val="nil"/>
            </w:tcBorders>
            <w:hideMark/>
          </w:tcPr>
          <w:p w14:paraId="0F3C6042" w14:textId="77777777" w:rsidR="00F02542" w:rsidRPr="00F02542" w:rsidRDefault="00F02542" w:rsidP="00F02542">
            <w:pPr>
              <w:rPr>
                <w:b/>
                <w:bCs/>
              </w:rPr>
            </w:pPr>
            <w:r w:rsidRPr="00F02542">
              <w:rPr>
                <w:b/>
                <w:bCs/>
              </w:rPr>
              <w:t>NOMBRE:</w:t>
            </w:r>
            <w:r w:rsidRPr="00F02542">
              <w:rPr>
                <w:b/>
                <w:bCs/>
              </w:rPr>
              <w:br/>
              <w:t>Eliminar Cuenta (Inhabilitación Usuario)</w:t>
            </w:r>
          </w:p>
        </w:tc>
      </w:tr>
      <w:tr w:rsidR="00F02542" w:rsidRPr="00F02542" w14:paraId="161EA638" w14:textId="77777777" w:rsidTr="00E01665">
        <w:trPr>
          <w:trHeight w:val="1755"/>
        </w:trPr>
        <w:tc>
          <w:tcPr>
            <w:tcW w:w="3151" w:type="dxa"/>
            <w:tcBorders>
              <w:left w:val="nil"/>
            </w:tcBorders>
            <w:hideMark/>
          </w:tcPr>
          <w:p w14:paraId="766915C9" w14:textId="77777777" w:rsidR="00F02542" w:rsidRPr="00F02542" w:rsidRDefault="00F02542">
            <w:r w:rsidRPr="00F02542">
              <w:rPr>
                <w:b/>
                <w:bCs/>
              </w:rPr>
              <w:t>Tipo:</w:t>
            </w:r>
            <w:r w:rsidRPr="00F02542">
              <w:t xml:space="preserve"> </w:t>
            </w:r>
            <w:r w:rsidRPr="00F02542">
              <w:br/>
            </w:r>
            <w:r w:rsidRPr="00F02542">
              <w:rPr>
                <w:b/>
                <w:bCs/>
              </w:rPr>
              <w:t>(NECESARIO/DESEABLE)</w:t>
            </w:r>
            <w:r w:rsidRPr="00F02542">
              <w:t xml:space="preserve"> </w:t>
            </w:r>
            <w:r w:rsidRPr="00F02542">
              <w:br/>
              <w:t xml:space="preserve">Necesario </w:t>
            </w:r>
            <w:r w:rsidRPr="00F02542">
              <w:br/>
            </w:r>
            <w:r w:rsidRPr="00F02542">
              <w:rPr>
                <w:b/>
                <w:bCs/>
              </w:rPr>
              <w:t xml:space="preserve">  </w:t>
            </w:r>
          </w:p>
        </w:tc>
        <w:tc>
          <w:tcPr>
            <w:tcW w:w="5865" w:type="dxa"/>
            <w:gridSpan w:val="2"/>
            <w:tcBorders>
              <w:right w:val="nil"/>
            </w:tcBorders>
            <w:hideMark/>
          </w:tcPr>
          <w:p w14:paraId="3875B146" w14:textId="360EA30C" w:rsidR="00F02542" w:rsidRPr="00F02542" w:rsidRDefault="00F02542" w:rsidP="00F02542">
            <w:pPr>
              <w:rPr>
                <w:b/>
                <w:bCs/>
              </w:rPr>
            </w:pPr>
            <w:r w:rsidRPr="00F02542">
              <w:rPr>
                <w:b/>
                <w:bCs/>
              </w:rPr>
              <w:br/>
              <w:t xml:space="preserve">PRIORIDAD DE </w:t>
            </w:r>
            <w:r w:rsidRPr="00F02542">
              <w:rPr>
                <w:b/>
                <w:bCs/>
              </w:rPr>
              <w:br/>
              <w:t xml:space="preserve">DESARROLLO: </w:t>
            </w:r>
            <w:r w:rsidRPr="00F02542">
              <w:br/>
              <w:t xml:space="preserve">Alta </w:t>
            </w:r>
            <w:r w:rsidRPr="00F02542">
              <w:rPr>
                <w:b/>
                <w:bCs/>
              </w:rPr>
              <w:t xml:space="preserve"> </w:t>
            </w:r>
          </w:p>
        </w:tc>
      </w:tr>
      <w:tr w:rsidR="00F02542" w:rsidRPr="00F02542" w14:paraId="2BBB7E39" w14:textId="77777777" w:rsidTr="00E01665">
        <w:trPr>
          <w:trHeight w:val="1380"/>
        </w:trPr>
        <w:tc>
          <w:tcPr>
            <w:tcW w:w="4390" w:type="dxa"/>
            <w:gridSpan w:val="2"/>
            <w:tcBorders>
              <w:left w:val="nil"/>
            </w:tcBorders>
            <w:hideMark/>
          </w:tcPr>
          <w:p w14:paraId="30DB7961" w14:textId="77777777" w:rsidR="00F02542" w:rsidRPr="00F02542" w:rsidRDefault="00F02542">
            <w:pPr>
              <w:rPr>
                <w:b/>
                <w:bCs/>
              </w:rPr>
            </w:pPr>
            <w:r w:rsidRPr="00F02542">
              <w:rPr>
                <w:b/>
                <w:bCs/>
              </w:rPr>
              <w:t xml:space="preserve">ENTRADA: </w:t>
            </w:r>
            <w:r w:rsidRPr="00F02542">
              <w:br/>
              <w:t>2. Contraseña</w:t>
            </w:r>
          </w:p>
        </w:tc>
        <w:tc>
          <w:tcPr>
            <w:tcW w:w="4626" w:type="dxa"/>
            <w:tcBorders>
              <w:right w:val="nil"/>
            </w:tcBorders>
            <w:hideMark/>
          </w:tcPr>
          <w:p w14:paraId="6ECC3934" w14:textId="77777777" w:rsidR="00F02542" w:rsidRPr="00F02542" w:rsidRDefault="00F02542">
            <w:pPr>
              <w:rPr>
                <w:b/>
                <w:bCs/>
              </w:rPr>
            </w:pPr>
            <w:r w:rsidRPr="00F02542">
              <w:rPr>
                <w:b/>
                <w:bCs/>
              </w:rPr>
              <w:t xml:space="preserve">SALIDA: </w:t>
            </w:r>
            <w:r w:rsidRPr="00F02542">
              <w:br/>
              <w:t>1. Usuario Eliminado exitosamente</w:t>
            </w:r>
          </w:p>
        </w:tc>
      </w:tr>
      <w:tr w:rsidR="00F02542" w:rsidRPr="00F02542" w14:paraId="5EAB4031" w14:textId="77777777" w:rsidTr="00E01665">
        <w:trPr>
          <w:trHeight w:val="1245"/>
        </w:trPr>
        <w:tc>
          <w:tcPr>
            <w:tcW w:w="9016" w:type="dxa"/>
            <w:gridSpan w:val="3"/>
            <w:tcBorders>
              <w:left w:val="nil"/>
              <w:right w:val="nil"/>
            </w:tcBorders>
            <w:hideMark/>
          </w:tcPr>
          <w:p w14:paraId="52E60DC6" w14:textId="49E6CB36" w:rsidR="00F02542" w:rsidRPr="00F02542" w:rsidRDefault="00F02542">
            <w:pPr>
              <w:rPr>
                <w:b/>
                <w:bCs/>
              </w:rPr>
            </w:pPr>
            <w:r w:rsidRPr="00F02542">
              <w:rPr>
                <w:b/>
                <w:bCs/>
              </w:rPr>
              <w:t>DESCRIPCIÓN:</w:t>
            </w:r>
            <w:r w:rsidRPr="00F02542">
              <w:br/>
              <w:t>El sistema deberá permitir que los usuarios eliminen su cuenta personal</w:t>
            </w:r>
            <w:r w:rsidR="00E01665">
              <w:t xml:space="preserve"> </w:t>
            </w:r>
            <w:r w:rsidRPr="00F02542">
              <w:t>(para efecto, esto en la base de datos será una inhabilitación del registro más no una eliminación completa), se le solicitara que ingrese su contraseña para realizar esta acción.</w:t>
            </w:r>
          </w:p>
        </w:tc>
      </w:tr>
      <w:tr w:rsidR="00F02542" w:rsidRPr="00F02542" w14:paraId="74D52278" w14:textId="77777777" w:rsidTr="00E01665">
        <w:trPr>
          <w:trHeight w:val="1665"/>
        </w:trPr>
        <w:tc>
          <w:tcPr>
            <w:tcW w:w="9016" w:type="dxa"/>
            <w:gridSpan w:val="3"/>
            <w:tcBorders>
              <w:left w:val="nil"/>
              <w:right w:val="nil"/>
            </w:tcBorders>
            <w:hideMark/>
          </w:tcPr>
          <w:p w14:paraId="6ACA7AC7" w14:textId="77777777" w:rsidR="00F02542" w:rsidRPr="00F02542" w:rsidRDefault="00F02542">
            <w:pPr>
              <w:rPr>
                <w:b/>
                <w:bCs/>
              </w:rPr>
            </w:pPr>
            <w:r w:rsidRPr="00F02542">
              <w:rPr>
                <w:b/>
                <w:bCs/>
              </w:rPr>
              <w:t xml:space="preserve">PRECONDICIÓN: </w:t>
            </w:r>
            <w:r w:rsidRPr="00F02542">
              <w:rPr>
                <w:b/>
                <w:bCs/>
              </w:rPr>
              <w:br/>
              <w:t xml:space="preserve">1. </w:t>
            </w:r>
            <w:r w:rsidRPr="00F02542">
              <w:t>El usuario que realiza la acción debe tener los permisos necesarios para eliminar cuentas de usuario.</w:t>
            </w:r>
            <w:r w:rsidRPr="00F02542">
              <w:br/>
              <w:t>2. La cuenta de usuario a eliminar debe existir en el sistema.</w:t>
            </w:r>
            <w:r w:rsidRPr="00F02542">
              <w:br/>
              <w:t>3. La eliminación de la cuenta no debe causar pérdida de datos críticos para el sistema o para otros usuarios.</w:t>
            </w:r>
          </w:p>
        </w:tc>
      </w:tr>
      <w:tr w:rsidR="00F02542" w:rsidRPr="00F02542" w14:paraId="0173CC9F" w14:textId="77777777" w:rsidTr="00E01665">
        <w:trPr>
          <w:trHeight w:val="1080"/>
        </w:trPr>
        <w:tc>
          <w:tcPr>
            <w:tcW w:w="9016" w:type="dxa"/>
            <w:gridSpan w:val="3"/>
            <w:tcBorders>
              <w:left w:val="nil"/>
              <w:right w:val="nil"/>
            </w:tcBorders>
            <w:hideMark/>
          </w:tcPr>
          <w:p w14:paraId="2F98514D" w14:textId="77777777" w:rsidR="00F02542" w:rsidRPr="00F02542" w:rsidRDefault="00F02542">
            <w:pPr>
              <w:rPr>
                <w:b/>
                <w:bCs/>
              </w:rPr>
            </w:pPr>
            <w:r w:rsidRPr="00F02542">
              <w:rPr>
                <w:b/>
                <w:bCs/>
              </w:rPr>
              <w:t>POSCONDICIÓN:</w:t>
            </w:r>
            <w:r w:rsidRPr="00F02542">
              <w:rPr>
                <w:b/>
                <w:bCs/>
              </w:rPr>
              <w:br/>
            </w:r>
            <w:r w:rsidRPr="00F02542">
              <w:t>1. Se notifica al usuario sobre la eliminación de su cuenta, si es relevante.</w:t>
            </w:r>
            <w:r w:rsidRPr="00F02542">
              <w:br/>
              <w:t>2. Se realiza el respectivo cambio de estado sobre el registro en la base de datos (false)</w:t>
            </w:r>
          </w:p>
        </w:tc>
      </w:tr>
      <w:tr w:rsidR="00F02542" w:rsidRPr="00F02542" w14:paraId="36B5E650" w14:textId="77777777" w:rsidTr="00E01665">
        <w:trPr>
          <w:trHeight w:val="1335"/>
        </w:trPr>
        <w:tc>
          <w:tcPr>
            <w:tcW w:w="9016" w:type="dxa"/>
            <w:gridSpan w:val="3"/>
            <w:tcBorders>
              <w:left w:val="nil"/>
              <w:right w:val="nil"/>
            </w:tcBorders>
            <w:hideMark/>
          </w:tcPr>
          <w:p w14:paraId="527D947A" w14:textId="77777777" w:rsidR="00F02542" w:rsidRPr="00F02542" w:rsidRDefault="00F02542">
            <w:pPr>
              <w:rPr>
                <w:b/>
                <w:bCs/>
              </w:rPr>
            </w:pPr>
            <w:r w:rsidRPr="00F02542">
              <w:rPr>
                <w:b/>
                <w:bCs/>
              </w:rPr>
              <w:t xml:space="preserve">MANEJO DE SITUACIONES ANORMALES </w:t>
            </w:r>
            <w:r w:rsidRPr="00F02542">
              <w:rPr>
                <w:b/>
                <w:bCs/>
              </w:rPr>
              <w:br/>
            </w:r>
            <w:r w:rsidRPr="00F02542">
              <w:t>1. Si se produce un error durante el proceso de eliminación de la cuenta (por ejemplo, falta de conexión a la base de datos), el sistema debe mostrar un mensaje de error específico y proporcionar una opción para intentarlo nuevamente o para informar al administrador del sistema sobre el problema.</w:t>
            </w:r>
          </w:p>
        </w:tc>
      </w:tr>
      <w:tr w:rsidR="00F02542" w:rsidRPr="00F02542" w14:paraId="796E280E" w14:textId="77777777" w:rsidTr="00E01665">
        <w:trPr>
          <w:trHeight w:val="3390"/>
        </w:trPr>
        <w:tc>
          <w:tcPr>
            <w:tcW w:w="9016" w:type="dxa"/>
            <w:gridSpan w:val="3"/>
            <w:tcBorders>
              <w:left w:val="nil"/>
              <w:right w:val="nil"/>
            </w:tcBorders>
            <w:hideMark/>
          </w:tcPr>
          <w:p w14:paraId="7B514FC5" w14:textId="77777777" w:rsidR="00F02542" w:rsidRPr="00F02542" w:rsidRDefault="00F02542">
            <w:pPr>
              <w:rPr>
                <w:b/>
                <w:bCs/>
              </w:rPr>
            </w:pPr>
            <w:r w:rsidRPr="00F02542">
              <w:rPr>
                <w:b/>
                <w:bCs/>
              </w:rPr>
              <w:lastRenderedPageBreak/>
              <w:t xml:space="preserve">CRITERIOS DE ACEPTACIÓN: </w:t>
            </w:r>
            <w:r w:rsidRPr="00F02542">
              <w:rPr>
                <w:b/>
                <w:bCs/>
              </w:rPr>
              <w:br/>
              <w:t xml:space="preserve">1. </w:t>
            </w:r>
            <w:r w:rsidRPr="00F02542">
              <w:t>El sistema debe proporcionar una interfaz clara y segura para que los usuarios con los permisos adecuados eliminen cuentas de usuario.</w:t>
            </w:r>
            <w:r w:rsidRPr="00F02542">
              <w:br/>
              <w:t>2. Antes de proceder con la eliminación, el sistema debe solicitar una confirmación explícita por parte del usuario.</w:t>
            </w:r>
            <w:r w:rsidRPr="00F02542">
              <w:br/>
              <w:t>3. Si un usuario intenta eliminar una cuenta que no tiene permisos para eliminar, el sistema debe mostrar un mensaje de error indicando la falta de autorización.</w:t>
            </w:r>
            <w:r w:rsidRPr="00F02542">
              <w:br/>
              <w:t>4. Después de la eliminación exitosa, el sistema debe redirigir al usuario a una página de confirmación y mostrar un mensaje indicando que la acción se ha realizado con éxito.</w:t>
            </w:r>
            <w:r w:rsidRPr="00F02542">
              <w:br/>
              <w:t>5. Se debe notificar al usuario sobre la eliminación de su cuenta, proporcionando información sobre la acción realizada y cualquier detalle adicional relevante.</w:t>
            </w:r>
          </w:p>
        </w:tc>
      </w:tr>
    </w:tbl>
    <w:p w14:paraId="3E04B150" w14:textId="77777777" w:rsidR="00F02542" w:rsidRDefault="00F02542" w:rsidP="005F43D2"/>
    <w:p w14:paraId="74B26F4E" w14:textId="77777777" w:rsidR="00E01665" w:rsidRDefault="00E01665" w:rsidP="005F43D2"/>
    <w:p w14:paraId="49FADA3E" w14:textId="77777777" w:rsidR="00E01665" w:rsidRDefault="00E01665" w:rsidP="005F43D2"/>
    <w:p w14:paraId="2A3141C9" w14:textId="77777777" w:rsidR="00E01665" w:rsidRDefault="00E01665" w:rsidP="005F43D2"/>
    <w:p w14:paraId="56CFEFC4" w14:textId="77777777" w:rsidR="00E01665" w:rsidRDefault="00E01665" w:rsidP="005F43D2"/>
    <w:p w14:paraId="3D3480C9" w14:textId="77777777" w:rsidR="00E01665" w:rsidRDefault="00E01665" w:rsidP="005F43D2"/>
    <w:p w14:paraId="2D12E46C" w14:textId="77777777" w:rsidR="00E01665" w:rsidRDefault="00E01665" w:rsidP="005F43D2"/>
    <w:p w14:paraId="361253F7" w14:textId="77777777" w:rsidR="00E01665" w:rsidRDefault="00E01665" w:rsidP="005F43D2"/>
    <w:p w14:paraId="169821C3" w14:textId="77777777" w:rsidR="00AD7315" w:rsidRDefault="00AD7315" w:rsidP="005F43D2"/>
    <w:p w14:paraId="5FC8B2FC" w14:textId="77777777" w:rsidR="00AD7315" w:rsidRDefault="00AD7315" w:rsidP="005F43D2"/>
    <w:p w14:paraId="2E404D56" w14:textId="77777777" w:rsidR="00AD7315" w:rsidRDefault="00AD7315" w:rsidP="005F43D2"/>
    <w:p w14:paraId="7F68D0D8" w14:textId="77777777" w:rsidR="00AD7315" w:rsidRDefault="00AD7315" w:rsidP="005F43D2"/>
    <w:p w14:paraId="50B356C4" w14:textId="77777777" w:rsidR="00AD7315" w:rsidRDefault="00AD7315" w:rsidP="005F43D2"/>
    <w:p w14:paraId="2CA8E157" w14:textId="77777777" w:rsidR="00AD7315" w:rsidRDefault="00AD7315" w:rsidP="005F43D2"/>
    <w:p w14:paraId="47C1745D" w14:textId="77777777" w:rsidR="00E01665" w:rsidRDefault="00E01665" w:rsidP="005F43D2"/>
    <w:p w14:paraId="22B9AABF" w14:textId="77777777" w:rsidR="00E01665" w:rsidRDefault="00E01665" w:rsidP="005F43D2"/>
    <w:p w14:paraId="1E3CA2A2" w14:textId="31EDE2EB" w:rsidR="00E01665" w:rsidRPr="00E01665" w:rsidRDefault="00E01665" w:rsidP="00E01665">
      <w:pPr>
        <w:pStyle w:val="Descripcin"/>
        <w:keepNext/>
        <w:rPr>
          <w:b/>
          <w:bCs/>
          <w:i w:val="0"/>
          <w:iCs w:val="0"/>
          <w:sz w:val="24"/>
          <w:szCs w:val="20"/>
        </w:rPr>
      </w:pPr>
      <w:r w:rsidRPr="00E01665">
        <w:rPr>
          <w:b/>
          <w:bCs/>
          <w:i w:val="0"/>
          <w:iCs w:val="0"/>
          <w:sz w:val="24"/>
          <w:szCs w:val="20"/>
        </w:rPr>
        <w:lastRenderedPageBreak/>
        <w:t xml:space="preserve">Tabla </w:t>
      </w:r>
      <w:r w:rsidRPr="00E01665">
        <w:rPr>
          <w:b/>
          <w:bCs/>
          <w:i w:val="0"/>
          <w:iCs w:val="0"/>
          <w:sz w:val="24"/>
          <w:szCs w:val="20"/>
        </w:rPr>
        <w:fldChar w:fldCharType="begin"/>
      </w:r>
      <w:r w:rsidRPr="00E01665">
        <w:rPr>
          <w:b/>
          <w:bCs/>
          <w:i w:val="0"/>
          <w:iCs w:val="0"/>
          <w:sz w:val="24"/>
          <w:szCs w:val="20"/>
        </w:rPr>
        <w:instrText xml:space="preserve"> SEQ Tabla \* ARABIC </w:instrText>
      </w:r>
      <w:r w:rsidRPr="00E01665">
        <w:rPr>
          <w:b/>
          <w:bCs/>
          <w:i w:val="0"/>
          <w:iCs w:val="0"/>
          <w:sz w:val="24"/>
          <w:szCs w:val="20"/>
        </w:rPr>
        <w:fldChar w:fldCharType="separate"/>
      </w:r>
      <w:r w:rsidR="00BA77A4">
        <w:rPr>
          <w:b/>
          <w:bCs/>
          <w:i w:val="0"/>
          <w:iCs w:val="0"/>
          <w:noProof/>
          <w:sz w:val="24"/>
          <w:szCs w:val="20"/>
        </w:rPr>
        <w:t>11</w:t>
      </w:r>
      <w:r w:rsidRPr="00E01665">
        <w:rPr>
          <w:b/>
          <w:bCs/>
          <w:i w:val="0"/>
          <w:iCs w:val="0"/>
          <w:sz w:val="24"/>
          <w:szCs w:val="20"/>
        </w:rPr>
        <w:fldChar w:fldCharType="end"/>
      </w:r>
    </w:p>
    <w:p w14:paraId="365F13AA" w14:textId="67AE2133" w:rsidR="00E01665" w:rsidRPr="00E01665" w:rsidRDefault="00E01665" w:rsidP="00E01665">
      <w:pPr>
        <w:pStyle w:val="Descripcin"/>
        <w:keepNext/>
        <w:rPr>
          <w:sz w:val="24"/>
          <w:szCs w:val="20"/>
        </w:rPr>
      </w:pPr>
      <w:r w:rsidRPr="00E01665">
        <w:rPr>
          <w:sz w:val="24"/>
          <w:szCs w:val="20"/>
        </w:rPr>
        <w:t>Requerimiento funcional No.10</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249"/>
        <w:gridCol w:w="842"/>
        <w:gridCol w:w="3925"/>
      </w:tblGrid>
      <w:tr w:rsidR="00E01665" w:rsidRPr="00E01665" w14:paraId="7E1800BB" w14:textId="77777777" w:rsidTr="00E01665">
        <w:trPr>
          <w:trHeight w:val="900"/>
        </w:trPr>
        <w:tc>
          <w:tcPr>
            <w:tcW w:w="4249" w:type="dxa"/>
            <w:hideMark/>
          </w:tcPr>
          <w:p w14:paraId="0CA47CA9" w14:textId="77777777" w:rsidR="00E01665" w:rsidRPr="00E01665" w:rsidRDefault="00E01665">
            <w:pPr>
              <w:rPr>
                <w:b/>
                <w:bCs/>
              </w:rPr>
            </w:pPr>
            <w:r w:rsidRPr="00E01665">
              <w:rPr>
                <w:b/>
                <w:bCs/>
              </w:rPr>
              <w:t>IDENTIFICADOR:</w:t>
            </w:r>
            <w:r w:rsidRPr="00E01665">
              <w:rPr>
                <w:b/>
                <w:bCs/>
              </w:rPr>
              <w:br/>
              <w:t>R10</w:t>
            </w:r>
          </w:p>
        </w:tc>
        <w:tc>
          <w:tcPr>
            <w:tcW w:w="4767" w:type="dxa"/>
            <w:gridSpan w:val="2"/>
            <w:hideMark/>
          </w:tcPr>
          <w:p w14:paraId="1D4F1652" w14:textId="53A88E63" w:rsidR="00E01665" w:rsidRPr="00E01665" w:rsidRDefault="00E01665" w:rsidP="00E01665">
            <w:pPr>
              <w:rPr>
                <w:b/>
                <w:bCs/>
              </w:rPr>
            </w:pPr>
            <w:r w:rsidRPr="00E01665">
              <w:rPr>
                <w:b/>
                <w:bCs/>
              </w:rPr>
              <w:t>NOMBRE:</w:t>
            </w:r>
            <w:r w:rsidRPr="00E01665">
              <w:rPr>
                <w:b/>
                <w:bCs/>
              </w:rPr>
              <w:br/>
              <w:t>Registro Cubículo</w:t>
            </w:r>
          </w:p>
        </w:tc>
      </w:tr>
      <w:tr w:rsidR="00E01665" w:rsidRPr="00E01665" w14:paraId="42C402AD" w14:textId="77777777" w:rsidTr="00E01665">
        <w:trPr>
          <w:trHeight w:val="1260"/>
        </w:trPr>
        <w:tc>
          <w:tcPr>
            <w:tcW w:w="4249" w:type="dxa"/>
            <w:hideMark/>
          </w:tcPr>
          <w:p w14:paraId="79E107EE" w14:textId="77777777" w:rsidR="00E01665" w:rsidRPr="00E01665" w:rsidRDefault="00E01665">
            <w:r w:rsidRPr="00E01665">
              <w:rPr>
                <w:b/>
                <w:bCs/>
              </w:rPr>
              <w:t>Tipo:</w:t>
            </w:r>
            <w:r w:rsidRPr="00E01665">
              <w:t xml:space="preserve"> </w:t>
            </w:r>
            <w:r w:rsidRPr="00E01665">
              <w:br/>
            </w:r>
            <w:r w:rsidRPr="00E01665">
              <w:rPr>
                <w:b/>
                <w:bCs/>
              </w:rPr>
              <w:t>(NECESARIO/DESEABLE)</w:t>
            </w:r>
            <w:r w:rsidRPr="00E01665">
              <w:t xml:space="preserve"> </w:t>
            </w:r>
            <w:r w:rsidRPr="00E01665">
              <w:br/>
              <w:t xml:space="preserve">Necesario </w:t>
            </w:r>
            <w:r w:rsidRPr="00E01665">
              <w:br/>
            </w:r>
            <w:r w:rsidRPr="00E01665">
              <w:rPr>
                <w:b/>
                <w:bCs/>
              </w:rPr>
              <w:t xml:space="preserve">  </w:t>
            </w:r>
          </w:p>
        </w:tc>
        <w:tc>
          <w:tcPr>
            <w:tcW w:w="4767" w:type="dxa"/>
            <w:gridSpan w:val="2"/>
            <w:hideMark/>
          </w:tcPr>
          <w:p w14:paraId="48FA3B5C" w14:textId="046B3EB1" w:rsidR="00E01665" w:rsidRPr="00E01665" w:rsidRDefault="00E01665" w:rsidP="00E01665">
            <w:pPr>
              <w:rPr>
                <w:b/>
                <w:bCs/>
              </w:rPr>
            </w:pPr>
            <w:r w:rsidRPr="00E01665">
              <w:rPr>
                <w:b/>
                <w:bCs/>
              </w:rPr>
              <w:br/>
              <w:t xml:space="preserve">PRIORIDAD DE </w:t>
            </w:r>
            <w:r w:rsidRPr="00E01665">
              <w:rPr>
                <w:b/>
                <w:bCs/>
              </w:rPr>
              <w:br/>
              <w:t xml:space="preserve">DESARROLLO: </w:t>
            </w:r>
            <w:r w:rsidRPr="00E01665">
              <w:br/>
              <w:t xml:space="preserve">Alta </w:t>
            </w:r>
            <w:r w:rsidRPr="00E01665">
              <w:rPr>
                <w:b/>
                <w:bCs/>
              </w:rPr>
              <w:t xml:space="preserve"> </w:t>
            </w:r>
          </w:p>
        </w:tc>
      </w:tr>
      <w:tr w:rsidR="00E01665" w:rsidRPr="00E01665" w14:paraId="557DC4CF" w14:textId="77777777" w:rsidTr="00E01665">
        <w:trPr>
          <w:trHeight w:val="1800"/>
        </w:trPr>
        <w:tc>
          <w:tcPr>
            <w:tcW w:w="5091" w:type="dxa"/>
            <w:gridSpan w:val="2"/>
            <w:hideMark/>
          </w:tcPr>
          <w:p w14:paraId="74A780E9" w14:textId="3246C55D" w:rsidR="00E01665" w:rsidRPr="00E01665" w:rsidRDefault="00E01665" w:rsidP="00E01665">
            <w:pPr>
              <w:rPr>
                <w:b/>
                <w:bCs/>
              </w:rPr>
            </w:pPr>
            <w:r w:rsidRPr="00E01665">
              <w:rPr>
                <w:b/>
                <w:bCs/>
              </w:rPr>
              <w:t xml:space="preserve">ENTRADA: </w:t>
            </w:r>
            <w:r w:rsidRPr="00E01665">
              <w:br/>
              <w:t>1. Tamaño</w:t>
            </w:r>
            <w:r w:rsidRPr="00E01665">
              <w:br/>
              <w:t>2.Precio Por Hora</w:t>
            </w:r>
            <w:r w:rsidRPr="00E01665">
              <w:br/>
              <w:t>3.Nomenclatura Ubicación</w:t>
            </w:r>
            <w:r w:rsidRPr="00E01665">
              <w:br/>
              <w:t>4. Tipo Vehículo Asociado</w:t>
            </w:r>
          </w:p>
        </w:tc>
        <w:tc>
          <w:tcPr>
            <w:tcW w:w="3925" w:type="dxa"/>
            <w:hideMark/>
          </w:tcPr>
          <w:p w14:paraId="59095138" w14:textId="77777777" w:rsidR="00E01665" w:rsidRPr="00E01665" w:rsidRDefault="00E01665">
            <w:pPr>
              <w:rPr>
                <w:b/>
                <w:bCs/>
              </w:rPr>
            </w:pPr>
            <w:r w:rsidRPr="00E01665">
              <w:rPr>
                <w:b/>
                <w:bCs/>
              </w:rPr>
              <w:t xml:space="preserve">SALIDA: </w:t>
            </w:r>
            <w:r w:rsidRPr="00E01665">
              <w:br/>
              <w:t>Registro exitoso</w:t>
            </w:r>
          </w:p>
        </w:tc>
      </w:tr>
      <w:tr w:rsidR="00E01665" w:rsidRPr="00E01665" w14:paraId="32041E62" w14:textId="77777777" w:rsidTr="00E01665">
        <w:trPr>
          <w:trHeight w:val="765"/>
        </w:trPr>
        <w:tc>
          <w:tcPr>
            <w:tcW w:w="9016" w:type="dxa"/>
            <w:gridSpan w:val="3"/>
            <w:hideMark/>
          </w:tcPr>
          <w:p w14:paraId="54F40F84" w14:textId="5B764D9C" w:rsidR="00E01665" w:rsidRPr="00E01665" w:rsidRDefault="00E01665">
            <w:pPr>
              <w:rPr>
                <w:b/>
                <w:bCs/>
              </w:rPr>
            </w:pPr>
            <w:r w:rsidRPr="00E01665">
              <w:rPr>
                <w:b/>
                <w:bCs/>
              </w:rPr>
              <w:t>DESCRIPCIÓN:</w:t>
            </w:r>
            <w:r w:rsidRPr="00E01665">
              <w:rPr>
                <w:b/>
                <w:bCs/>
              </w:rPr>
              <w:br/>
            </w:r>
            <w:proofErr w:type="gramStart"/>
            <w:r w:rsidRPr="00E01665">
              <w:t>El sistemas</w:t>
            </w:r>
            <w:proofErr w:type="gramEnd"/>
            <w:r w:rsidRPr="00E01665">
              <w:t xml:space="preserve"> permitirá al administrador registrar Cubículos de estacionamiento</w:t>
            </w:r>
          </w:p>
        </w:tc>
      </w:tr>
      <w:tr w:rsidR="00E01665" w:rsidRPr="00E01665" w14:paraId="3C0CB144" w14:textId="77777777" w:rsidTr="00E01665">
        <w:trPr>
          <w:trHeight w:val="1095"/>
        </w:trPr>
        <w:tc>
          <w:tcPr>
            <w:tcW w:w="9016" w:type="dxa"/>
            <w:gridSpan w:val="3"/>
            <w:hideMark/>
          </w:tcPr>
          <w:p w14:paraId="630E70DD" w14:textId="77777777" w:rsidR="00E01665" w:rsidRPr="00E01665" w:rsidRDefault="00E01665">
            <w:pPr>
              <w:rPr>
                <w:b/>
                <w:bCs/>
              </w:rPr>
            </w:pPr>
            <w:r w:rsidRPr="00E01665">
              <w:rPr>
                <w:b/>
                <w:bCs/>
              </w:rPr>
              <w:t xml:space="preserve">PRECONDICIÓN: </w:t>
            </w:r>
            <w:r w:rsidRPr="00E01665">
              <w:rPr>
                <w:b/>
                <w:bCs/>
              </w:rPr>
              <w:br/>
            </w:r>
            <w:r w:rsidRPr="00E01665">
              <w:t>El administrador tiene acceso al sistema de gestión del parqueadero.</w:t>
            </w:r>
            <w:r w:rsidRPr="00E01665">
              <w:br/>
              <w:t>El sistema está operativo y disponible para procesar el registro de nuevos cubículos.</w:t>
            </w:r>
          </w:p>
        </w:tc>
      </w:tr>
      <w:tr w:rsidR="00E01665" w:rsidRPr="00E01665" w14:paraId="7152A4A8" w14:textId="77777777" w:rsidTr="00E01665">
        <w:trPr>
          <w:trHeight w:val="1305"/>
        </w:trPr>
        <w:tc>
          <w:tcPr>
            <w:tcW w:w="9016" w:type="dxa"/>
            <w:gridSpan w:val="3"/>
            <w:hideMark/>
          </w:tcPr>
          <w:p w14:paraId="4DF95585" w14:textId="77777777" w:rsidR="00E01665" w:rsidRPr="00E01665" w:rsidRDefault="00E01665">
            <w:pPr>
              <w:rPr>
                <w:b/>
                <w:bCs/>
              </w:rPr>
            </w:pPr>
            <w:r w:rsidRPr="00E01665">
              <w:rPr>
                <w:b/>
                <w:bCs/>
              </w:rPr>
              <w:t>POSCONDICIÓN:</w:t>
            </w:r>
            <w:r w:rsidRPr="00E01665">
              <w:rPr>
                <w:b/>
                <w:bCs/>
              </w:rPr>
              <w:br/>
            </w:r>
            <w:r w:rsidRPr="00E01665">
              <w:t>El nuevo cubículo se registra correctamente en el sistema.</w:t>
            </w:r>
            <w:r w:rsidRPr="00E01665">
              <w:br/>
              <w:t>La disponibilidad del cubículo se actualiza en tiempo real en el sistema.</w:t>
            </w:r>
          </w:p>
        </w:tc>
      </w:tr>
      <w:tr w:rsidR="00E01665" w:rsidRPr="00E01665" w14:paraId="7AF513FD" w14:textId="77777777" w:rsidTr="00E01665">
        <w:trPr>
          <w:trHeight w:val="1680"/>
        </w:trPr>
        <w:tc>
          <w:tcPr>
            <w:tcW w:w="9016" w:type="dxa"/>
            <w:gridSpan w:val="3"/>
            <w:hideMark/>
          </w:tcPr>
          <w:p w14:paraId="0A83BCF7" w14:textId="77777777" w:rsidR="00E01665" w:rsidRPr="00E01665" w:rsidRDefault="00E01665" w:rsidP="00E01665">
            <w:pPr>
              <w:rPr>
                <w:b/>
                <w:bCs/>
              </w:rPr>
            </w:pPr>
            <w:r w:rsidRPr="00E01665">
              <w:rPr>
                <w:b/>
                <w:bCs/>
              </w:rPr>
              <w:t xml:space="preserve">MANEJO DE SITUACIONES ANORMALES </w:t>
            </w:r>
            <w:r w:rsidRPr="00E01665">
              <w:rPr>
                <w:b/>
                <w:bCs/>
              </w:rPr>
              <w:br/>
            </w:r>
            <w:r w:rsidRPr="00E01665">
              <w:t>Validación de Datos:</w:t>
            </w:r>
            <w:r w:rsidRPr="00E01665">
              <w:br/>
            </w:r>
            <w:r w:rsidRPr="00E01665">
              <w:br/>
              <w:t>Si el administrador proporciona datos incompletos o inválidos, el sistema debe mostrar un mensaje de error indicando los campos que necesitan ser corregidos.</w:t>
            </w:r>
            <w:r w:rsidRPr="00E01665">
              <w:br/>
            </w:r>
          </w:p>
        </w:tc>
      </w:tr>
      <w:tr w:rsidR="00E01665" w:rsidRPr="00E01665" w14:paraId="2EB9DA26" w14:textId="77777777" w:rsidTr="00E01665">
        <w:trPr>
          <w:trHeight w:val="5085"/>
        </w:trPr>
        <w:tc>
          <w:tcPr>
            <w:tcW w:w="9016" w:type="dxa"/>
            <w:gridSpan w:val="3"/>
            <w:hideMark/>
          </w:tcPr>
          <w:p w14:paraId="270CBCF5" w14:textId="77777777" w:rsidR="00E01665" w:rsidRPr="00E01665" w:rsidRDefault="00E01665">
            <w:pPr>
              <w:rPr>
                <w:b/>
                <w:bCs/>
              </w:rPr>
            </w:pPr>
            <w:r w:rsidRPr="00E01665">
              <w:rPr>
                <w:b/>
                <w:bCs/>
              </w:rPr>
              <w:lastRenderedPageBreak/>
              <w:t xml:space="preserve">CRITERIOS DE ACEPTACIÓN: </w:t>
            </w:r>
            <w:r w:rsidRPr="00E01665">
              <w:rPr>
                <w:b/>
                <w:bCs/>
              </w:rPr>
              <w:br/>
            </w:r>
            <w:r w:rsidRPr="00E01665">
              <w:t>Interfaz de Administrador:</w:t>
            </w:r>
            <w:r w:rsidRPr="00E01665">
              <w:br/>
            </w:r>
            <w:r w:rsidRPr="00E01665">
              <w:br/>
              <w:t>El sistema proporciona una interfaz específica para el administrador para el registro de nuevos cubículos.</w:t>
            </w:r>
            <w:r w:rsidRPr="00E01665">
              <w:br/>
              <w:t>Formulario de Registro:</w:t>
            </w:r>
            <w:r w:rsidRPr="00E01665">
              <w:br/>
            </w:r>
            <w:r w:rsidRPr="00E01665">
              <w:br/>
              <w:t>El administrador completa un formulario que incluye detalles del nuevo cubículo, como número, ubicación, tamaño, etc.</w:t>
            </w:r>
            <w:r w:rsidRPr="00E01665">
              <w:br/>
              <w:t>Validación de Datos:</w:t>
            </w:r>
            <w:r w:rsidRPr="00E01665">
              <w:br/>
            </w:r>
            <w:r w:rsidRPr="00E01665">
              <w:br/>
              <w:t>El sistema valida los datos proporcionados por el administrador para asegurar que sean completos y válidos.</w:t>
            </w:r>
            <w:r w:rsidRPr="00E01665">
              <w:br/>
              <w:t>Registro en la Base de Datos:</w:t>
            </w:r>
            <w:r w:rsidRPr="00E01665">
              <w:br/>
            </w:r>
            <w:r w:rsidRPr="00E01665">
              <w:br/>
              <w:t>Una vez validados, los datos del nuevo cubículo se registran en la base de datos del sistema de gestión del parqueadero.</w:t>
            </w:r>
            <w:r w:rsidRPr="00E01665">
              <w:br/>
              <w:t>Actualización de Disponibilidad:</w:t>
            </w:r>
            <w:r w:rsidRPr="00E01665">
              <w:br/>
            </w:r>
            <w:r w:rsidRPr="00E01665">
              <w:br/>
              <w:t>La disponibilidad del nuevo cubículo se actualiza en el sistema para reflejar su registro exitoso.</w:t>
            </w:r>
            <w:r w:rsidRPr="00E01665">
              <w:br/>
              <w:t>Confirmación y Comprobante:</w:t>
            </w:r>
            <w:r w:rsidRPr="00E01665">
              <w:br/>
            </w:r>
            <w:r w:rsidRPr="00E01665">
              <w:br/>
              <w:t>El sistema muestra un mensaje de confirmación al administrador una vez que el cubículo ha sido registrado con éxito.</w:t>
            </w:r>
          </w:p>
        </w:tc>
      </w:tr>
    </w:tbl>
    <w:p w14:paraId="4CFD7666" w14:textId="77777777" w:rsidR="00E01665" w:rsidRDefault="00E01665" w:rsidP="005F43D2"/>
    <w:p w14:paraId="71BAF019" w14:textId="77777777" w:rsidR="00E01665" w:rsidRDefault="00E01665" w:rsidP="005F43D2"/>
    <w:p w14:paraId="669721FC" w14:textId="77777777" w:rsidR="00AD7315" w:rsidRDefault="00AD7315" w:rsidP="005F43D2"/>
    <w:p w14:paraId="40BB43A7" w14:textId="77777777" w:rsidR="00AD7315" w:rsidRDefault="00AD7315" w:rsidP="005F43D2"/>
    <w:p w14:paraId="260EDA02" w14:textId="77777777" w:rsidR="00AD7315" w:rsidRDefault="00AD7315" w:rsidP="005F43D2"/>
    <w:p w14:paraId="5B96C47E" w14:textId="77777777" w:rsidR="00AD7315" w:rsidRDefault="00AD7315" w:rsidP="005F43D2"/>
    <w:p w14:paraId="210DD9DD" w14:textId="77777777" w:rsidR="00AD7315" w:rsidRDefault="00AD7315" w:rsidP="005F43D2"/>
    <w:p w14:paraId="5CDACDA6" w14:textId="77777777" w:rsidR="00AD7315" w:rsidRDefault="00AD7315" w:rsidP="005F43D2"/>
    <w:p w14:paraId="4A41637E" w14:textId="77777777" w:rsidR="00E01665" w:rsidRDefault="00E01665" w:rsidP="005F43D2"/>
    <w:p w14:paraId="408F9E9B" w14:textId="0BCD4EFA" w:rsidR="00E01665" w:rsidRPr="00E01665" w:rsidRDefault="00E01665" w:rsidP="00E01665">
      <w:pPr>
        <w:pStyle w:val="Descripcin"/>
        <w:keepNext/>
        <w:spacing w:after="0" w:line="480" w:lineRule="auto"/>
        <w:rPr>
          <w:sz w:val="24"/>
          <w:szCs w:val="20"/>
        </w:rPr>
      </w:pPr>
      <w:r w:rsidRPr="00E01665">
        <w:rPr>
          <w:b/>
          <w:bCs/>
          <w:i w:val="0"/>
          <w:iCs w:val="0"/>
          <w:sz w:val="24"/>
          <w:szCs w:val="20"/>
        </w:rPr>
        <w:lastRenderedPageBreak/>
        <w:t xml:space="preserve">Tabla </w:t>
      </w:r>
      <w:r w:rsidRPr="00E01665">
        <w:rPr>
          <w:b/>
          <w:bCs/>
          <w:i w:val="0"/>
          <w:iCs w:val="0"/>
          <w:sz w:val="24"/>
          <w:szCs w:val="20"/>
        </w:rPr>
        <w:fldChar w:fldCharType="begin"/>
      </w:r>
      <w:r w:rsidRPr="00E01665">
        <w:rPr>
          <w:b/>
          <w:bCs/>
          <w:i w:val="0"/>
          <w:iCs w:val="0"/>
          <w:sz w:val="24"/>
          <w:szCs w:val="20"/>
        </w:rPr>
        <w:instrText xml:space="preserve"> SEQ Tabla \* ARABIC </w:instrText>
      </w:r>
      <w:r w:rsidRPr="00E01665">
        <w:rPr>
          <w:b/>
          <w:bCs/>
          <w:i w:val="0"/>
          <w:iCs w:val="0"/>
          <w:sz w:val="24"/>
          <w:szCs w:val="20"/>
        </w:rPr>
        <w:fldChar w:fldCharType="separate"/>
      </w:r>
      <w:r w:rsidR="00BA77A4">
        <w:rPr>
          <w:b/>
          <w:bCs/>
          <w:i w:val="0"/>
          <w:iCs w:val="0"/>
          <w:noProof/>
          <w:sz w:val="24"/>
          <w:szCs w:val="20"/>
        </w:rPr>
        <w:t>12</w:t>
      </w:r>
      <w:r w:rsidRPr="00E01665">
        <w:rPr>
          <w:b/>
          <w:bCs/>
          <w:i w:val="0"/>
          <w:iCs w:val="0"/>
          <w:sz w:val="24"/>
          <w:szCs w:val="20"/>
        </w:rPr>
        <w:fldChar w:fldCharType="end"/>
      </w:r>
      <w:r w:rsidRPr="00E01665">
        <w:rPr>
          <w:sz w:val="24"/>
          <w:szCs w:val="20"/>
        </w:rPr>
        <w:br/>
        <w:t>Requerimiento funcional No.11</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249"/>
        <w:gridCol w:w="842"/>
        <w:gridCol w:w="3925"/>
      </w:tblGrid>
      <w:tr w:rsidR="00E01665" w:rsidRPr="00E01665" w14:paraId="5DC4D67E" w14:textId="77777777" w:rsidTr="00E01665">
        <w:trPr>
          <w:trHeight w:val="900"/>
        </w:trPr>
        <w:tc>
          <w:tcPr>
            <w:tcW w:w="4249" w:type="dxa"/>
            <w:hideMark/>
          </w:tcPr>
          <w:p w14:paraId="71FB6E51" w14:textId="77777777" w:rsidR="00E01665" w:rsidRPr="00E01665" w:rsidRDefault="00E01665">
            <w:pPr>
              <w:rPr>
                <w:b/>
                <w:bCs/>
              </w:rPr>
            </w:pPr>
            <w:r w:rsidRPr="00E01665">
              <w:rPr>
                <w:b/>
                <w:bCs/>
              </w:rPr>
              <w:t>IDENTIFICADOR:</w:t>
            </w:r>
            <w:r w:rsidRPr="00E01665">
              <w:rPr>
                <w:b/>
                <w:bCs/>
              </w:rPr>
              <w:br/>
              <w:t>R11</w:t>
            </w:r>
          </w:p>
        </w:tc>
        <w:tc>
          <w:tcPr>
            <w:tcW w:w="4767" w:type="dxa"/>
            <w:gridSpan w:val="2"/>
            <w:hideMark/>
          </w:tcPr>
          <w:p w14:paraId="55C410C9" w14:textId="54E441BB" w:rsidR="00E01665" w:rsidRPr="00E01665" w:rsidRDefault="00E01665" w:rsidP="00E01665">
            <w:pPr>
              <w:rPr>
                <w:b/>
                <w:bCs/>
              </w:rPr>
            </w:pPr>
            <w:r w:rsidRPr="00E01665">
              <w:rPr>
                <w:b/>
                <w:bCs/>
              </w:rPr>
              <w:t>NOMBRE:</w:t>
            </w:r>
            <w:r w:rsidRPr="00E01665">
              <w:rPr>
                <w:b/>
                <w:bCs/>
              </w:rPr>
              <w:br/>
              <w:t>Consultar Cubículo</w:t>
            </w:r>
          </w:p>
        </w:tc>
      </w:tr>
      <w:tr w:rsidR="00E01665" w:rsidRPr="00E01665" w14:paraId="1D860CCE" w14:textId="77777777" w:rsidTr="00E01665">
        <w:trPr>
          <w:trHeight w:val="900"/>
        </w:trPr>
        <w:tc>
          <w:tcPr>
            <w:tcW w:w="4249" w:type="dxa"/>
            <w:hideMark/>
          </w:tcPr>
          <w:p w14:paraId="63659A0E" w14:textId="77777777" w:rsidR="00E01665" w:rsidRPr="00E01665" w:rsidRDefault="00E01665">
            <w:r w:rsidRPr="00E01665">
              <w:rPr>
                <w:b/>
                <w:bCs/>
              </w:rPr>
              <w:t>Tipo:</w:t>
            </w:r>
            <w:r w:rsidRPr="00E01665">
              <w:t xml:space="preserve"> </w:t>
            </w:r>
            <w:r w:rsidRPr="00E01665">
              <w:br/>
            </w:r>
            <w:r w:rsidRPr="00E01665">
              <w:rPr>
                <w:b/>
                <w:bCs/>
              </w:rPr>
              <w:t>(NECESARIO/DESEABLE)</w:t>
            </w:r>
            <w:r w:rsidRPr="00E01665">
              <w:t xml:space="preserve"> </w:t>
            </w:r>
            <w:r w:rsidRPr="00E01665">
              <w:br/>
              <w:t xml:space="preserve">Necesario </w:t>
            </w:r>
            <w:r w:rsidRPr="00E01665">
              <w:br/>
            </w:r>
            <w:r w:rsidRPr="00E01665">
              <w:rPr>
                <w:b/>
                <w:bCs/>
              </w:rPr>
              <w:t xml:space="preserve">  </w:t>
            </w:r>
          </w:p>
        </w:tc>
        <w:tc>
          <w:tcPr>
            <w:tcW w:w="4767" w:type="dxa"/>
            <w:gridSpan w:val="2"/>
            <w:hideMark/>
          </w:tcPr>
          <w:p w14:paraId="4BD3F5B5" w14:textId="53BA853D" w:rsidR="00E01665" w:rsidRPr="00E01665" w:rsidRDefault="00E01665" w:rsidP="00E01665">
            <w:pPr>
              <w:rPr>
                <w:b/>
                <w:bCs/>
              </w:rPr>
            </w:pPr>
            <w:r w:rsidRPr="00E01665">
              <w:rPr>
                <w:b/>
                <w:bCs/>
              </w:rPr>
              <w:br/>
              <w:t xml:space="preserve">PRIORIDAD DE </w:t>
            </w:r>
            <w:r w:rsidRPr="00E01665">
              <w:rPr>
                <w:b/>
                <w:bCs/>
              </w:rPr>
              <w:br/>
              <w:t xml:space="preserve">DESARROLLO: </w:t>
            </w:r>
            <w:r w:rsidRPr="00E01665">
              <w:br/>
              <w:t xml:space="preserve">Alta </w:t>
            </w:r>
            <w:r w:rsidRPr="00E01665">
              <w:rPr>
                <w:b/>
                <w:bCs/>
              </w:rPr>
              <w:t xml:space="preserve"> </w:t>
            </w:r>
          </w:p>
        </w:tc>
      </w:tr>
      <w:tr w:rsidR="00E01665" w:rsidRPr="00E01665" w14:paraId="624A01D7" w14:textId="77777777" w:rsidTr="00E01665">
        <w:trPr>
          <w:trHeight w:val="1560"/>
        </w:trPr>
        <w:tc>
          <w:tcPr>
            <w:tcW w:w="5091" w:type="dxa"/>
            <w:gridSpan w:val="2"/>
            <w:hideMark/>
          </w:tcPr>
          <w:p w14:paraId="3AA5EB77" w14:textId="5E5A68BC" w:rsidR="00E01665" w:rsidRPr="00E01665" w:rsidRDefault="00E01665">
            <w:pPr>
              <w:rPr>
                <w:b/>
                <w:bCs/>
              </w:rPr>
            </w:pPr>
            <w:r w:rsidRPr="00E01665">
              <w:rPr>
                <w:b/>
                <w:bCs/>
              </w:rPr>
              <w:t xml:space="preserve">ENTRADA: </w:t>
            </w:r>
            <w:r w:rsidRPr="00E01665">
              <w:br/>
              <w:t>1. Correo Electrónico</w:t>
            </w:r>
            <w:r w:rsidRPr="00E01665">
              <w:br/>
              <w:t>2.Contraseña (Logueo del administrador)</w:t>
            </w:r>
          </w:p>
        </w:tc>
        <w:tc>
          <w:tcPr>
            <w:tcW w:w="3925" w:type="dxa"/>
            <w:hideMark/>
          </w:tcPr>
          <w:p w14:paraId="0A4709A7" w14:textId="77777777" w:rsidR="00E01665" w:rsidRPr="00E01665" w:rsidRDefault="00E01665">
            <w:pPr>
              <w:rPr>
                <w:b/>
                <w:bCs/>
              </w:rPr>
            </w:pPr>
            <w:r w:rsidRPr="00E01665">
              <w:rPr>
                <w:b/>
                <w:bCs/>
              </w:rPr>
              <w:t xml:space="preserve">SALIDA: </w:t>
            </w:r>
            <w:r w:rsidRPr="00E01665">
              <w:br/>
              <w:t>1. Tamaño</w:t>
            </w:r>
            <w:r w:rsidRPr="00E01665">
              <w:br/>
              <w:t>2.Precio Por Hora</w:t>
            </w:r>
            <w:r w:rsidRPr="00E01665">
              <w:br/>
              <w:t>3.Nomenclatura Ubicación</w:t>
            </w:r>
            <w:r w:rsidRPr="00E01665">
              <w:br/>
              <w:t>4. TipoVehiculo Asociado</w:t>
            </w:r>
            <w:r w:rsidRPr="00E01665">
              <w:br/>
              <w:t>5. Disponibilidad</w:t>
            </w:r>
            <w:r w:rsidRPr="00E01665">
              <w:br/>
              <w:t>6. Estado</w:t>
            </w:r>
          </w:p>
        </w:tc>
      </w:tr>
      <w:tr w:rsidR="00E01665" w:rsidRPr="00E01665" w14:paraId="3ACE15FD" w14:textId="77777777" w:rsidTr="00E01665">
        <w:trPr>
          <w:trHeight w:val="1200"/>
        </w:trPr>
        <w:tc>
          <w:tcPr>
            <w:tcW w:w="9016" w:type="dxa"/>
            <w:gridSpan w:val="3"/>
            <w:hideMark/>
          </w:tcPr>
          <w:p w14:paraId="4C357B75" w14:textId="77777777" w:rsidR="00E01665" w:rsidRPr="00E01665" w:rsidRDefault="00E01665">
            <w:pPr>
              <w:rPr>
                <w:b/>
                <w:bCs/>
              </w:rPr>
            </w:pPr>
            <w:r w:rsidRPr="00E01665">
              <w:rPr>
                <w:b/>
                <w:bCs/>
              </w:rPr>
              <w:t>DESCRIPCIÓN:</w:t>
            </w:r>
            <w:r w:rsidRPr="00E01665">
              <w:br/>
              <w:t>El sistema permitirá al administrador consultar las plazas de estacionamiento que existen en el parqueadero</w:t>
            </w:r>
          </w:p>
        </w:tc>
      </w:tr>
      <w:tr w:rsidR="00E01665" w:rsidRPr="00E01665" w14:paraId="0223C831" w14:textId="77777777" w:rsidTr="00E01665">
        <w:trPr>
          <w:trHeight w:val="975"/>
        </w:trPr>
        <w:tc>
          <w:tcPr>
            <w:tcW w:w="9016" w:type="dxa"/>
            <w:gridSpan w:val="3"/>
            <w:hideMark/>
          </w:tcPr>
          <w:p w14:paraId="0F2E66A0" w14:textId="77777777" w:rsidR="00E01665" w:rsidRPr="00E01665" w:rsidRDefault="00E01665">
            <w:pPr>
              <w:rPr>
                <w:b/>
                <w:bCs/>
              </w:rPr>
            </w:pPr>
            <w:r w:rsidRPr="00E01665">
              <w:rPr>
                <w:b/>
                <w:bCs/>
              </w:rPr>
              <w:t xml:space="preserve">PRECONDICIÓN: </w:t>
            </w:r>
            <w:r w:rsidRPr="00E01665">
              <w:rPr>
                <w:b/>
                <w:bCs/>
              </w:rPr>
              <w:br/>
            </w:r>
            <w:r w:rsidRPr="00E01665">
              <w:t>El administrador tiene acceso al sistema de gestión del parqueadero.</w:t>
            </w:r>
            <w:r w:rsidRPr="00E01665">
              <w:br/>
              <w:t>El sistema está operativo y tiene la funcionalidad de consulta de cubículos disponible.</w:t>
            </w:r>
          </w:p>
        </w:tc>
      </w:tr>
      <w:tr w:rsidR="00E01665" w:rsidRPr="00E01665" w14:paraId="3D7F086C" w14:textId="77777777" w:rsidTr="00E01665">
        <w:trPr>
          <w:trHeight w:val="960"/>
        </w:trPr>
        <w:tc>
          <w:tcPr>
            <w:tcW w:w="9016" w:type="dxa"/>
            <w:gridSpan w:val="3"/>
            <w:hideMark/>
          </w:tcPr>
          <w:p w14:paraId="31C3BEE4" w14:textId="77777777" w:rsidR="00E01665" w:rsidRPr="00E01665" w:rsidRDefault="00E01665">
            <w:pPr>
              <w:rPr>
                <w:b/>
                <w:bCs/>
              </w:rPr>
            </w:pPr>
            <w:r w:rsidRPr="00E01665">
              <w:rPr>
                <w:b/>
                <w:bCs/>
              </w:rPr>
              <w:t>POSCONDICIÓN:</w:t>
            </w:r>
            <w:r w:rsidRPr="00E01665">
              <w:rPr>
                <w:b/>
                <w:bCs/>
              </w:rPr>
              <w:br/>
            </w:r>
            <w:r w:rsidRPr="00E01665">
              <w:t>El administrador puede visualizar la información detallada de los cubículos en el sistema.</w:t>
            </w:r>
            <w:r w:rsidRPr="00E01665">
              <w:br/>
              <w:t>La información de los cubículos se muestra de manera precisa y actualizada.</w:t>
            </w:r>
          </w:p>
        </w:tc>
      </w:tr>
      <w:tr w:rsidR="00E01665" w:rsidRPr="00E01665" w14:paraId="4D3B3BB6" w14:textId="77777777" w:rsidTr="00E01665">
        <w:trPr>
          <w:trHeight w:val="2760"/>
        </w:trPr>
        <w:tc>
          <w:tcPr>
            <w:tcW w:w="9016" w:type="dxa"/>
            <w:gridSpan w:val="3"/>
            <w:hideMark/>
          </w:tcPr>
          <w:p w14:paraId="4D72EEAD" w14:textId="77777777" w:rsidR="00E01665" w:rsidRPr="00E01665" w:rsidRDefault="00E01665">
            <w:pPr>
              <w:rPr>
                <w:b/>
                <w:bCs/>
              </w:rPr>
            </w:pPr>
            <w:r w:rsidRPr="00E01665">
              <w:rPr>
                <w:b/>
                <w:bCs/>
              </w:rPr>
              <w:t xml:space="preserve">MANEJO DE SITUACIONES ANORMALES </w:t>
            </w:r>
            <w:r w:rsidRPr="00E01665">
              <w:rPr>
                <w:b/>
                <w:bCs/>
              </w:rPr>
              <w:br/>
            </w:r>
            <w:r w:rsidRPr="00E01665">
              <w:t>Búsqueda sin Resultados:</w:t>
            </w:r>
            <w:r w:rsidRPr="00E01665">
              <w:br/>
            </w:r>
            <w:r w:rsidRPr="00E01665">
              <w:br/>
              <w:t>Si la búsqueda de cubículos no arroja resultados, el sistema debe mostrar un mensaje indicando que no se encontraron cubículos que coincidan con los criterios de búsqueda.</w:t>
            </w:r>
            <w:r w:rsidRPr="00E01665">
              <w:br/>
              <w:t>Interrupciones del Servicio:</w:t>
            </w:r>
            <w:r w:rsidRPr="00E01665">
              <w:br/>
            </w:r>
            <w:r w:rsidRPr="00E01665">
              <w:br/>
              <w:t>En caso de interrupciones del servicio durante el proceso de consulta de cubículos, el sistema debe informar al administrador sobre el problema y proporcionar una estimación del tiempo de recuperación.</w:t>
            </w:r>
          </w:p>
        </w:tc>
      </w:tr>
      <w:tr w:rsidR="00E01665" w:rsidRPr="00E01665" w14:paraId="52E1C27B" w14:textId="77777777" w:rsidTr="00E01665">
        <w:trPr>
          <w:trHeight w:val="2715"/>
        </w:trPr>
        <w:tc>
          <w:tcPr>
            <w:tcW w:w="9016" w:type="dxa"/>
            <w:gridSpan w:val="3"/>
            <w:hideMark/>
          </w:tcPr>
          <w:p w14:paraId="746E9F4A" w14:textId="77777777" w:rsidR="00E01665" w:rsidRPr="00E01665" w:rsidRDefault="00E01665" w:rsidP="00E01665">
            <w:pPr>
              <w:rPr>
                <w:b/>
                <w:bCs/>
              </w:rPr>
            </w:pPr>
            <w:r w:rsidRPr="00E01665">
              <w:rPr>
                <w:b/>
                <w:bCs/>
              </w:rPr>
              <w:t xml:space="preserve">CRITERIOS DE ACEPTACIÓN: </w:t>
            </w:r>
            <w:r w:rsidRPr="00E01665">
              <w:rPr>
                <w:b/>
                <w:bCs/>
              </w:rPr>
              <w:br/>
            </w:r>
            <w:r w:rsidRPr="00E01665">
              <w:t>Interfaz de Consulta:</w:t>
            </w:r>
            <w:r w:rsidRPr="00E01665">
              <w:br/>
            </w:r>
            <w:r w:rsidRPr="00E01665">
              <w:br/>
              <w:t>El sistema proporciona una interfaz clara y fácil de usar para que el administrador realice consultas de cubículos.</w:t>
            </w:r>
            <w:r w:rsidRPr="00E01665">
              <w:br/>
            </w:r>
            <w:r w:rsidRPr="00E01665">
              <w:br/>
              <w:t>Visualización de Información:</w:t>
            </w:r>
            <w:r w:rsidRPr="00E01665">
              <w:br/>
            </w:r>
            <w:r w:rsidRPr="00E01665">
              <w:br/>
              <w:t>El sistema muestra información detallada sobre cada cubículo, incluyendo número, ubicación, tamaño, disponibilidad, etc.</w:t>
            </w:r>
            <w:r w:rsidRPr="00E01665">
              <w:br/>
            </w:r>
            <w:r w:rsidRPr="00E01665">
              <w:lastRenderedPageBreak/>
              <w:t>Se muestra la disponibilidad actualizada de cada cubículo para que el administrador pueda tomar decisiones informadas.</w:t>
            </w:r>
          </w:p>
        </w:tc>
      </w:tr>
    </w:tbl>
    <w:p w14:paraId="1BC6E39D" w14:textId="77777777" w:rsidR="00E01665" w:rsidRDefault="00E01665" w:rsidP="005F43D2"/>
    <w:p w14:paraId="7FABB7D3" w14:textId="77777777" w:rsidR="00E01665" w:rsidRDefault="00E01665" w:rsidP="005F43D2"/>
    <w:p w14:paraId="2896635B" w14:textId="77777777" w:rsidR="00E01665" w:rsidRDefault="00E01665" w:rsidP="005F43D2"/>
    <w:p w14:paraId="230DDF7D" w14:textId="77777777" w:rsidR="00E01665" w:rsidRDefault="00E01665" w:rsidP="005F43D2"/>
    <w:p w14:paraId="4846372A" w14:textId="77777777" w:rsidR="00E01665" w:rsidRDefault="00E01665" w:rsidP="005F43D2"/>
    <w:p w14:paraId="69EB51F9" w14:textId="77777777" w:rsidR="00E01665" w:rsidRDefault="00E01665" w:rsidP="005F43D2"/>
    <w:p w14:paraId="75532670" w14:textId="77777777" w:rsidR="00AD7315" w:rsidRDefault="00AD7315" w:rsidP="005F43D2"/>
    <w:p w14:paraId="3B947FC0" w14:textId="77777777" w:rsidR="00AD7315" w:rsidRDefault="00AD7315" w:rsidP="005F43D2"/>
    <w:p w14:paraId="4E262FD5" w14:textId="77777777" w:rsidR="00AD7315" w:rsidRDefault="00AD7315" w:rsidP="005F43D2"/>
    <w:p w14:paraId="3F137932" w14:textId="77777777" w:rsidR="00AD7315" w:rsidRDefault="00AD7315" w:rsidP="005F43D2"/>
    <w:p w14:paraId="225CA557" w14:textId="77777777" w:rsidR="00AD7315" w:rsidRDefault="00AD7315" w:rsidP="005F43D2"/>
    <w:p w14:paraId="45EE54C9" w14:textId="77777777" w:rsidR="00AD7315" w:rsidRDefault="00AD7315" w:rsidP="005F43D2"/>
    <w:p w14:paraId="62FFF29E" w14:textId="77777777" w:rsidR="00AD7315" w:rsidRDefault="00AD7315" w:rsidP="005F43D2"/>
    <w:p w14:paraId="24FDC090" w14:textId="77777777" w:rsidR="00AD7315" w:rsidRDefault="00AD7315" w:rsidP="005F43D2"/>
    <w:p w14:paraId="32241F87" w14:textId="77777777" w:rsidR="00AD7315" w:rsidRDefault="00AD7315" w:rsidP="005F43D2"/>
    <w:p w14:paraId="4489F459" w14:textId="77777777" w:rsidR="00E01665" w:rsidRDefault="00E01665" w:rsidP="005F43D2"/>
    <w:p w14:paraId="5DD9DB79" w14:textId="77777777" w:rsidR="00E01665" w:rsidRDefault="00E01665" w:rsidP="005F43D2"/>
    <w:p w14:paraId="2F0DBF01" w14:textId="723D7CC0" w:rsidR="00E01665" w:rsidRPr="00E01665" w:rsidRDefault="00E01665" w:rsidP="00E01665">
      <w:pPr>
        <w:pStyle w:val="Descripcin"/>
        <w:keepNext/>
        <w:spacing w:after="0" w:line="480" w:lineRule="auto"/>
        <w:rPr>
          <w:b/>
          <w:bCs/>
          <w:i w:val="0"/>
          <w:iCs w:val="0"/>
          <w:sz w:val="24"/>
          <w:szCs w:val="20"/>
        </w:rPr>
      </w:pPr>
      <w:r w:rsidRPr="00E01665">
        <w:rPr>
          <w:b/>
          <w:bCs/>
          <w:i w:val="0"/>
          <w:iCs w:val="0"/>
          <w:sz w:val="24"/>
          <w:szCs w:val="20"/>
        </w:rPr>
        <w:lastRenderedPageBreak/>
        <w:t xml:space="preserve">Tabla </w:t>
      </w:r>
      <w:r w:rsidRPr="00E01665">
        <w:rPr>
          <w:b/>
          <w:bCs/>
          <w:i w:val="0"/>
          <w:iCs w:val="0"/>
          <w:sz w:val="24"/>
          <w:szCs w:val="20"/>
        </w:rPr>
        <w:fldChar w:fldCharType="begin"/>
      </w:r>
      <w:r w:rsidRPr="00E01665">
        <w:rPr>
          <w:b/>
          <w:bCs/>
          <w:i w:val="0"/>
          <w:iCs w:val="0"/>
          <w:sz w:val="24"/>
          <w:szCs w:val="20"/>
        </w:rPr>
        <w:instrText xml:space="preserve"> SEQ Tabla \* ARABIC </w:instrText>
      </w:r>
      <w:r w:rsidRPr="00E01665">
        <w:rPr>
          <w:b/>
          <w:bCs/>
          <w:i w:val="0"/>
          <w:iCs w:val="0"/>
          <w:sz w:val="24"/>
          <w:szCs w:val="20"/>
        </w:rPr>
        <w:fldChar w:fldCharType="separate"/>
      </w:r>
      <w:r w:rsidR="00BA77A4">
        <w:rPr>
          <w:b/>
          <w:bCs/>
          <w:i w:val="0"/>
          <w:iCs w:val="0"/>
          <w:noProof/>
          <w:sz w:val="24"/>
          <w:szCs w:val="20"/>
        </w:rPr>
        <w:t>13</w:t>
      </w:r>
      <w:r w:rsidRPr="00E01665">
        <w:rPr>
          <w:b/>
          <w:bCs/>
          <w:i w:val="0"/>
          <w:iCs w:val="0"/>
          <w:sz w:val="24"/>
          <w:szCs w:val="20"/>
        </w:rPr>
        <w:fldChar w:fldCharType="end"/>
      </w:r>
    </w:p>
    <w:p w14:paraId="17EFC313" w14:textId="3C01E07C" w:rsidR="00E01665" w:rsidRPr="00E01665" w:rsidRDefault="00E01665" w:rsidP="00E01665">
      <w:pPr>
        <w:pStyle w:val="Descripcin"/>
        <w:keepNext/>
        <w:rPr>
          <w:sz w:val="24"/>
          <w:szCs w:val="20"/>
        </w:rPr>
      </w:pPr>
      <w:r w:rsidRPr="00E01665">
        <w:rPr>
          <w:sz w:val="24"/>
          <w:szCs w:val="20"/>
        </w:rPr>
        <w:t>Requerimiento funcional No.12</w:t>
      </w:r>
    </w:p>
    <w:tbl>
      <w:tblPr>
        <w:tblStyle w:val="Tablaconcuadrcula"/>
        <w:tblW w:w="0" w:type="auto"/>
        <w:tblLook w:val="04A0" w:firstRow="1" w:lastRow="0" w:firstColumn="1" w:lastColumn="0" w:noHBand="0" w:noVBand="1"/>
      </w:tblPr>
      <w:tblGrid>
        <w:gridCol w:w="4249"/>
        <w:gridCol w:w="842"/>
        <w:gridCol w:w="3925"/>
      </w:tblGrid>
      <w:tr w:rsidR="00E01665" w:rsidRPr="00E01665" w14:paraId="29EF34E6" w14:textId="77777777" w:rsidTr="00E01665">
        <w:trPr>
          <w:trHeight w:val="900"/>
        </w:trPr>
        <w:tc>
          <w:tcPr>
            <w:tcW w:w="4249" w:type="dxa"/>
            <w:tcBorders>
              <w:left w:val="nil"/>
              <w:right w:val="nil"/>
            </w:tcBorders>
            <w:hideMark/>
          </w:tcPr>
          <w:p w14:paraId="4445DFA7" w14:textId="77777777" w:rsidR="00E01665" w:rsidRPr="00E01665" w:rsidRDefault="00E01665">
            <w:pPr>
              <w:rPr>
                <w:b/>
                <w:bCs/>
              </w:rPr>
            </w:pPr>
            <w:r w:rsidRPr="00E01665">
              <w:rPr>
                <w:b/>
                <w:bCs/>
              </w:rPr>
              <w:t>IDENTIFICADOR:</w:t>
            </w:r>
            <w:r w:rsidRPr="00E01665">
              <w:rPr>
                <w:b/>
                <w:bCs/>
              </w:rPr>
              <w:br/>
              <w:t>R12</w:t>
            </w:r>
          </w:p>
        </w:tc>
        <w:tc>
          <w:tcPr>
            <w:tcW w:w="4767" w:type="dxa"/>
            <w:gridSpan w:val="2"/>
            <w:tcBorders>
              <w:left w:val="nil"/>
            </w:tcBorders>
            <w:hideMark/>
          </w:tcPr>
          <w:p w14:paraId="47A1EC33" w14:textId="7E552201" w:rsidR="00E01665" w:rsidRPr="00E01665" w:rsidRDefault="00E01665" w:rsidP="00E01665">
            <w:pPr>
              <w:rPr>
                <w:b/>
                <w:bCs/>
              </w:rPr>
            </w:pPr>
            <w:r w:rsidRPr="00E01665">
              <w:rPr>
                <w:b/>
                <w:bCs/>
              </w:rPr>
              <w:t>NOMBRE:</w:t>
            </w:r>
            <w:r w:rsidRPr="00E01665">
              <w:rPr>
                <w:b/>
                <w:bCs/>
              </w:rPr>
              <w:br/>
              <w:t>Modificar Cubículo</w:t>
            </w:r>
          </w:p>
        </w:tc>
      </w:tr>
      <w:tr w:rsidR="00E01665" w:rsidRPr="00E01665" w14:paraId="2029F0A3" w14:textId="77777777" w:rsidTr="00E01665">
        <w:trPr>
          <w:trHeight w:val="1200"/>
        </w:trPr>
        <w:tc>
          <w:tcPr>
            <w:tcW w:w="4249" w:type="dxa"/>
            <w:tcBorders>
              <w:left w:val="nil"/>
              <w:right w:val="nil"/>
            </w:tcBorders>
            <w:hideMark/>
          </w:tcPr>
          <w:p w14:paraId="58CD2343" w14:textId="77777777" w:rsidR="00E01665" w:rsidRPr="00E01665" w:rsidRDefault="00E01665">
            <w:r w:rsidRPr="00E01665">
              <w:rPr>
                <w:b/>
                <w:bCs/>
              </w:rPr>
              <w:t>Tipo:</w:t>
            </w:r>
            <w:r w:rsidRPr="00E01665">
              <w:t xml:space="preserve"> </w:t>
            </w:r>
            <w:r w:rsidRPr="00E01665">
              <w:br/>
            </w:r>
            <w:r w:rsidRPr="00E01665">
              <w:rPr>
                <w:b/>
                <w:bCs/>
              </w:rPr>
              <w:t>(NECESARIO/DESEABLE)</w:t>
            </w:r>
            <w:r w:rsidRPr="00E01665">
              <w:t xml:space="preserve"> </w:t>
            </w:r>
            <w:r w:rsidRPr="00E01665">
              <w:br/>
              <w:t>Necesario</w:t>
            </w:r>
            <w:r w:rsidRPr="00E01665">
              <w:br/>
            </w:r>
            <w:r w:rsidRPr="00E01665">
              <w:rPr>
                <w:b/>
                <w:bCs/>
              </w:rPr>
              <w:t xml:space="preserve">  </w:t>
            </w:r>
          </w:p>
        </w:tc>
        <w:tc>
          <w:tcPr>
            <w:tcW w:w="4767" w:type="dxa"/>
            <w:gridSpan w:val="2"/>
            <w:tcBorders>
              <w:left w:val="nil"/>
            </w:tcBorders>
            <w:hideMark/>
          </w:tcPr>
          <w:p w14:paraId="50CE94A9" w14:textId="23068BA8" w:rsidR="00E01665" w:rsidRPr="00E01665" w:rsidRDefault="00E01665" w:rsidP="00E01665">
            <w:pPr>
              <w:rPr>
                <w:b/>
                <w:bCs/>
              </w:rPr>
            </w:pPr>
            <w:r w:rsidRPr="00E01665">
              <w:rPr>
                <w:b/>
                <w:bCs/>
              </w:rPr>
              <w:br/>
              <w:t xml:space="preserve">PRIORIDAD DE </w:t>
            </w:r>
            <w:r w:rsidRPr="00E01665">
              <w:rPr>
                <w:b/>
                <w:bCs/>
              </w:rPr>
              <w:br/>
              <w:t xml:space="preserve">DESARROLLO: </w:t>
            </w:r>
            <w:r w:rsidRPr="00E01665">
              <w:br/>
              <w:t xml:space="preserve">Alta </w:t>
            </w:r>
            <w:r w:rsidRPr="00E01665">
              <w:rPr>
                <w:b/>
                <w:bCs/>
              </w:rPr>
              <w:t xml:space="preserve"> </w:t>
            </w:r>
          </w:p>
        </w:tc>
      </w:tr>
      <w:tr w:rsidR="00E01665" w:rsidRPr="00E01665" w14:paraId="45875026" w14:textId="77777777" w:rsidTr="00E01665">
        <w:trPr>
          <w:trHeight w:val="1200"/>
        </w:trPr>
        <w:tc>
          <w:tcPr>
            <w:tcW w:w="5091" w:type="dxa"/>
            <w:gridSpan w:val="2"/>
            <w:tcBorders>
              <w:left w:val="nil"/>
              <w:right w:val="nil"/>
            </w:tcBorders>
            <w:hideMark/>
          </w:tcPr>
          <w:p w14:paraId="04015D82" w14:textId="77777777" w:rsidR="00E01665" w:rsidRPr="00E01665" w:rsidRDefault="00E01665">
            <w:pPr>
              <w:rPr>
                <w:b/>
                <w:bCs/>
              </w:rPr>
            </w:pPr>
            <w:r w:rsidRPr="00E01665">
              <w:rPr>
                <w:b/>
                <w:bCs/>
              </w:rPr>
              <w:t xml:space="preserve">ENTRADA: </w:t>
            </w:r>
            <w:r w:rsidRPr="00E01665">
              <w:br/>
              <w:t>1. Tamaño</w:t>
            </w:r>
            <w:r w:rsidRPr="00E01665">
              <w:br/>
              <w:t>2.Precio Por Hora</w:t>
            </w:r>
            <w:r w:rsidRPr="00E01665">
              <w:br/>
              <w:t>3.Nomenclatura Ubicación</w:t>
            </w:r>
          </w:p>
        </w:tc>
        <w:tc>
          <w:tcPr>
            <w:tcW w:w="3925" w:type="dxa"/>
            <w:tcBorders>
              <w:left w:val="nil"/>
            </w:tcBorders>
            <w:hideMark/>
          </w:tcPr>
          <w:p w14:paraId="436CF1DC" w14:textId="77777777" w:rsidR="00E01665" w:rsidRPr="00E01665" w:rsidRDefault="00E01665">
            <w:pPr>
              <w:rPr>
                <w:b/>
                <w:bCs/>
              </w:rPr>
            </w:pPr>
            <w:r w:rsidRPr="00E01665">
              <w:rPr>
                <w:b/>
                <w:bCs/>
              </w:rPr>
              <w:t xml:space="preserve">SALIDA: </w:t>
            </w:r>
            <w:r w:rsidRPr="00E01665">
              <w:br/>
              <w:t>Modificación Exitosa</w:t>
            </w:r>
          </w:p>
        </w:tc>
      </w:tr>
      <w:tr w:rsidR="00E01665" w:rsidRPr="00E01665" w14:paraId="60EE424C" w14:textId="77777777" w:rsidTr="00E01665">
        <w:trPr>
          <w:trHeight w:val="930"/>
        </w:trPr>
        <w:tc>
          <w:tcPr>
            <w:tcW w:w="9016" w:type="dxa"/>
            <w:gridSpan w:val="3"/>
            <w:tcBorders>
              <w:left w:val="nil"/>
              <w:right w:val="nil"/>
            </w:tcBorders>
            <w:hideMark/>
          </w:tcPr>
          <w:p w14:paraId="731AA9BA" w14:textId="24C1A36A" w:rsidR="00E01665" w:rsidRPr="00E01665" w:rsidRDefault="00E01665">
            <w:pPr>
              <w:rPr>
                <w:b/>
                <w:bCs/>
              </w:rPr>
            </w:pPr>
            <w:r w:rsidRPr="00E01665">
              <w:rPr>
                <w:b/>
                <w:bCs/>
              </w:rPr>
              <w:t>DESCRIPCIÓN:</w:t>
            </w:r>
            <w:r w:rsidRPr="00E01665">
              <w:br/>
              <w:t>El sistema permitirá al administrador modificar Cubículos</w:t>
            </w:r>
          </w:p>
        </w:tc>
      </w:tr>
      <w:tr w:rsidR="00E01665" w:rsidRPr="00E01665" w14:paraId="505AD3AF" w14:textId="77777777" w:rsidTr="00E01665">
        <w:trPr>
          <w:trHeight w:val="1440"/>
        </w:trPr>
        <w:tc>
          <w:tcPr>
            <w:tcW w:w="9016" w:type="dxa"/>
            <w:gridSpan w:val="3"/>
            <w:tcBorders>
              <w:left w:val="nil"/>
              <w:right w:val="nil"/>
            </w:tcBorders>
            <w:hideMark/>
          </w:tcPr>
          <w:p w14:paraId="2F725605" w14:textId="77777777" w:rsidR="00E01665" w:rsidRPr="00E01665" w:rsidRDefault="00E01665">
            <w:pPr>
              <w:rPr>
                <w:b/>
                <w:bCs/>
              </w:rPr>
            </w:pPr>
            <w:r w:rsidRPr="00E01665">
              <w:rPr>
                <w:b/>
                <w:bCs/>
              </w:rPr>
              <w:t xml:space="preserve">PRECONDICIÓN: </w:t>
            </w:r>
            <w:r w:rsidRPr="00E01665">
              <w:rPr>
                <w:b/>
                <w:bCs/>
              </w:rPr>
              <w:br/>
            </w:r>
            <w:r w:rsidRPr="00E01665">
              <w:t>El administrador tiene acceso al sistema de gestión del parqueadero.</w:t>
            </w:r>
            <w:r w:rsidRPr="00E01665">
              <w:br/>
              <w:t>El sistema está operativo y tiene la funcionalidad de modificación de cubículos disponible.</w:t>
            </w:r>
            <w:r w:rsidRPr="00E01665">
              <w:br/>
              <w:t>Se identifica el cubículo que se desea modificar.</w:t>
            </w:r>
          </w:p>
        </w:tc>
      </w:tr>
      <w:tr w:rsidR="00E01665" w:rsidRPr="00E01665" w14:paraId="5822FB93" w14:textId="77777777" w:rsidTr="00E01665">
        <w:trPr>
          <w:trHeight w:val="975"/>
        </w:trPr>
        <w:tc>
          <w:tcPr>
            <w:tcW w:w="9016" w:type="dxa"/>
            <w:gridSpan w:val="3"/>
            <w:tcBorders>
              <w:left w:val="nil"/>
              <w:right w:val="nil"/>
            </w:tcBorders>
            <w:hideMark/>
          </w:tcPr>
          <w:p w14:paraId="4777C08F" w14:textId="77777777" w:rsidR="00E01665" w:rsidRPr="00E01665" w:rsidRDefault="00E01665">
            <w:pPr>
              <w:rPr>
                <w:b/>
                <w:bCs/>
              </w:rPr>
            </w:pPr>
            <w:r w:rsidRPr="00E01665">
              <w:rPr>
                <w:b/>
                <w:bCs/>
              </w:rPr>
              <w:t>POSCONDICIÓN:</w:t>
            </w:r>
            <w:r w:rsidRPr="00E01665">
              <w:rPr>
                <w:b/>
                <w:bCs/>
              </w:rPr>
              <w:br/>
            </w:r>
            <w:r w:rsidRPr="00E01665">
              <w:t>Los cambios realizados en el cubículo se actualizan correctamente en el sistema.</w:t>
            </w:r>
            <w:r w:rsidRPr="00E01665">
              <w:br/>
              <w:t>La información del cubículo modificado se muestra de manera precisa y actualizada.</w:t>
            </w:r>
          </w:p>
        </w:tc>
      </w:tr>
      <w:tr w:rsidR="00E01665" w:rsidRPr="00E01665" w14:paraId="70F6604B" w14:textId="77777777" w:rsidTr="00E01665">
        <w:trPr>
          <w:trHeight w:val="3780"/>
        </w:trPr>
        <w:tc>
          <w:tcPr>
            <w:tcW w:w="9016" w:type="dxa"/>
            <w:gridSpan w:val="3"/>
            <w:tcBorders>
              <w:left w:val="nil"/>
              <w:right w:val="nil"/>
            </w:tcBorders>
            <w:hideMark/>
          </w:tcPr>
          <w:p w14:paraId="511A1722" w14:textId="77777777" w:rsidR="00E01665" w:rsidRPr="00E01665" w:rsidRDefault="00E01665">
            <w:pPr>
              <w:rPr>
                <w:b/>
                <w:bCs/>
              </w:rPr>
            </w:pPr>
            <w:r w:rsidRPr="00E01665">
              <w:rPr>
                <w:b/>
                <w:bCs/>
              </w:rPr>
              <w:t xml:space="preserve">MANEJO DE SITUACIONES ANORMALES </w:t>
            </w:r>
            <w:r w:rsidRPr="00E01665">
              <w:rPr>
                <w:b/>
                <w:bCs/>
              </w:rPr>
              <w:br/>
            </w:r>
            <w:r w:rsidRPr="00E01665">
              <w:t>Datos Inconsistentes:</w:t>
            </w:r>
            <w:r w:rsidRPr="00E01665">
              <w:br/>
            </w:r>
            <w:r w:rsidRPr="00E01665">
              <w:br/>
              <w:t>Si se detectan datos inconsistentes o incorrectos durante la modificación del cubículo, el sistema debe mostrar un mensaje indicando la situación y proporcionar instrucciones sobre cómo corregir los datos.</w:t>
            </w:r>
            <w:r w:rsidRPr="00E01665">
              <w:br/>
              <w:t>Interrupciones del Servicio:</w:t>
            </w:r>
            <w:r w:rsidRPr="00E01665">
              <w:br/>
            </w:r>
            <w:r w:rsidRPr="00E01665">
              <w:br/>
              <w:t>En caso de interrupciones del servicio durante el proceso de modificación de cubículos, el sistema debe informar al administrador sobre el problema y proporcionar una estimación del tiempo de recuperación.</w:t>
            </w:r>
            <w:r w:rsidRPr="00E01665">
              <w:br/>
              <w:t>Confirmación de Cambios:</w:t>
            </w:r>
            <w:r w:rsidRPr="00E01665">
              <w:br/>
            </w:r>
            <w:r w:rsidRPr="00E01665">
              <w:br/>
              <w:t>Si el administrador intenta salir de la página de modificación sin confirmar los cambios, el sistema debe mostrar una advertencia para evitar la pérdida accidental de los cambios realizados.</w:t>
            </w:r>
          </w:p>
        </w:tc>
      </w:tr>
      <w:tr w:rsidR="00E01665" w:rsidRPr="00E01665" w14:paraId="42E6CF8A" w14:textId="77777777" w:rsidTr="00E01665">
        <w:trPr>
          <w:trHeight w:val="6300"/>
        </w:trPr>
        <w:tc>
          <w:tcPr>
            <w:tcW w:w="9016" w:type="dxa"/>
            <w:gridSpan w:val="3"/>
            <w:tcBorders>
              <w:left w:val="nil"/>
              <w:right w:val="nil"/>
            </w:tcBorders>
            <w:hideMark/>
          </w:tcPr>
          <w:p w14:paraId="36D9217F" w14:textId="77777777" w:rsidR="00E01665" w:rsidRPr="00E01665" w:rsidRDefault="00E01665">
            <w:pPr>
              <w:rPr>
                <w:b/>
                <w:bCs/>
              </w:rPr>
            </w:pPr>
            <w:r w:rsidRPr="00E01665">
              <w:rPr>
                <w:b/>
                <w:bCs/>
              </w:rPr>
              <w:lastRenderedPageBreak/>
              <w:t xml:space="preserve">CRITERIOS DE ACEPTACIÓN: </w:t>
            </w:r>
            <w:r w:rsidRPr="00E01665">
              <w:rPr>
                <w:b/>
                <w:bCs/>
              </w:rPr>
              <w:br/>
            </w:r>
            <w:r w:rsidRPr="00E01665">
              <w:t>Interfaz de Modificación:</w:t>
            </w:r>
            <w:r w:rsidRPr="00E01665">
              <w:br/>
            </w:r>
            <w:r w:rsidRPr="00E01665">
              <w:br/>
              <w:t>El sistema proporciona una interfaz clara y fácil de usar para que el administrador realice modificaciones en los cubículos.</w:t>
            </w:r>
            <w:r w:rsidRPr="00E01665">
              <w:br/>
              <w:t>Selección del Cubículo a Modificar:</w:t>
            </w:r>
            <w:r w:rsidRPr="00E01665">
              <w:br/>
            </w:r>
            <w:r w:rsidRPr="00E01665">
              <w:br/>
              <w:t>El administrador puede seleccionar el cubículo específico que desea modificar dentro de la interfaz del sistema.</w:t>
            </w:r>
            <w:r w:rsidRPr="00E01665">
              <w:br/>
            </w:r>
            <w:r w:rsidRPr="00E01665">
              <w:br/>
              <w:t>Edición de Información:</w:t>
            </w:r>
            <w:r w:rsidRPr="00E01665">
              <w:br/>
            </w:r>
            <w:r w:rsidRPr="00E01665">
              <w:br/>
              <w:t>Se permite al administrador editar los campos relevantes del cubículo.</w:t>
            </w:r>
            <w:r w:rsidRPr="00E01665">
              <w:br/>
            </w:r>
            <w:r w:rsidRPr="00E01665">
              <w:br/>
              <w:t>Validación de Datos:</w:t>
            </w:r>
            <w:r w:rsidRPr="00E01665">
              <w:br/>
            </w:r>
            <w:r w:rsidRPr="00E01665">
              <w:br/>
              <w:t>El sistema valida los datos proporcionados por el administrador para asegurar que sean completos y válidos antes de realizar la modificación.</w:t>
            </w:r>
            <w:r w:rsidRPr="00E01665">
              <w:br/>
            </w:r>
            <w:r w:rsidRPr="00E01665">
              <w:br/>
              <w:t>Confirmación de Cambios:</w:t>
            </w:r>
            <w:r w:rsidRPr="00E01665">
              <w:br/>
            </w:r>
            <w:r w:rsidRPr="00E01665">
              <w:br/>
              <w:t>Después de realizar las modificaciones, el sistema solicita una confirmación explícita por parte del administrador antes de aplicar los cambios.</w:t>
            </w:r>
            <w:r w:rsidRPr="00E01665">
              <w:br/>
              <w:t>Actualización de la Base de Datos:</w:t>
            </w:r>
            <w:r w:rsidRPr="00E01665">
              <w:br/>
            </w:r>
            <w:r w:rsidRPr="00E01665">
              <w:br/>
              <w:t>Una vez confirmados, los cambios en el cubículo se actualizan en la base de datos del sistema de gestión del parqueadero.</w:t>
            </w:r>
          </w:p>
        </w:tc>
      </w:tr>
    </w:tbl>
    <w:p w14:paraId="7C2AF19A" w14:textId="77777777" w:rsidR="00E01665" w:rsidRDefault="00E01665" w:rsidP="005F43D2"/>
    <w:p w14:paraId="3DA1EC23" w14:textId="77777777" w:rsidR="00E01665" w:rsidRDefault="00E01665" w:rsidP="005F43D2"/>
    <w:p w14:paraId="23D3FB10" w14:textId="77777777" w:rsidR="00E01665" w:rsidRDefault="00E01665" w:rsidP="005F43D2"/>
    <w:p w14:paraId="14F7A5D3" w14:textId="77777777" w:rsidR="00E01665" w:rsidRDefault="00E01665" w:rsidP="005F43D2"/>
    <w:p w14:paraId="750375DF" w14:textId="77777777" w:rsidR="00E01665" w:rsidRDefault="00E01665" w:rsidP="005F43D2"/>
    <w:p w14:paraId="1702CAB2" w14:textId="77777777" w:rsidR="00E01665" w:rsidRDefault="00E01665" w:rsidP="005F43D2"/>
    <w:p w14:paraId="28BBBC30" w14:textId="77777777" w:rsidR="00E01665" w:rsidRDefault="00E01665" w:rsidP="005F43D2"/>
    <w:p w14:paraId="43ACF68B" w14:textId="77777777" w:rsidR="00E01665" w:rsidRDefault="00E01665" w:rsidP="005F43D2"/>
    <w:p w14:paraId="54CBAE75" w14:textId="77777777" w:rsidR="00E01665" w:rsidRDefault="00E01665" w:rsidP="005F43D2"/>
    <w:p w14:paraId="3CC39D22" w14:textId="77777777" w:rsidR="00E01665" w:rsidRDefault="00E01665" w:rsidP="005F43D2"/>
    <w:p w14:paraId="5D607FD8" w14:textId="77777777" w:rsidR="00E01665" w:rsidRDefault="00E01665" w:rsidP="005F43D2"/>
    <w:p w14:paraId="1872D83D" w14:textId="731778F1" w:rsidR="00E01665" w:rsidRDefault="00E01665" w:rsidP="00E01665">
      <w:pPr>
        <w:pStyle w:val="Descripcin"/>
        <w:keepNext/>
      </w:pPr>
      <w:r>
        <w:lastRenderedPageBreak/>
        <w:t xml:space="preserve">Tabla </w:t>
      </w:r>
      <w:r>
        <w:fldChar w:fldCharType="begin"/>
      </w:r>
      <w:r>
        <w:instrText xml:space="preserve"> SEQ Tabla \* ARABIC </w:instrText>
      </w:r>
      <w:r>
        <w:fldChar w:fldCharType="separate"/>
      </w:r>
      <w:r w:rsidR="00BA77A4">
        <w:rPr>
          <w:noProof/>
        </w:rPr>
        <w:t>14</w:t>
      </w:r>
      <w:r>
        <w:fldChar w:fldCharType="end"/>
      </w:r>
    </w:p>
    <w:p w14:paraId="2BE5B613" w14:textId="6489E068" w:rsidR="00E01665" w:rsidRDefault="00E01665" w:rsidP="00E01665">
      <w:pPr>
        <w:pStyle w:val="Descripcin"/>
        <w:keepNext/>
      </w:pPr>
      <w:r>
        <w:t>Requerimiento funcional No.13</w:t>
      </w:r>
    </w:p>
    <w:tbl>
      <w:tblPr>
        <w:tblStyle w:val="Tablaconcuadrcula"/>
        <w:tblW w:w="0" w:type="auto"/>
        <w:tblLook w:val="04A0" w:firstRow="1" w:lastRow="0" w:firstColumn="1" w:lastColumn="0" w:noHBand="0" w:noVBand="1"/>
      </w:tblPr>
      <w:tblGrid>
        <w:gridCol w:w="4249"/>
        <w:gridCol w:w="842"/>
        <w:gridCol w:w="3925"/>
      </w:tblGrid>
      <w:tr w:rsidR="00E01665" w:rsidRPr="00E01665" w14:paraId="62C4E2D3" w14:textId="77777777" w:rsidTr="00E01665">
        <w:trPr>
          <w:trHeight w:val="900"/>
        </w:trPr>
        <w:tc>
          <w:tcPr>
            <w:tcW w:w="4249" w:type="dxa"/>
            <w:tcBorders>
              <w:left w:val="nil"/>
            </w:tcBorders>
            <w:hideMark/>
          </w:tcPr>
          <w:p w14:paraId="0BBAADF3" w14:textId="77777777" w:rsidR="00E01665" w:rsidRPr="00E01665" w:rsidRDefault="00E01665">
            <w:pPr>
              <w:rPr>
                <w:b/>
                <w:bCs/>
              </w:rPr>
            </w:pPr>
            <w:r w:rsidRPr="00E01665">
              <w:rPr>
                <w:b/>
                <w:bCs/>
              </w:rPr>
              <w:t>IDENTIFICADOR:</w:t>
            </w:r>
            <w:r w:rsidRPr="00E01665">
              <w:rPr>
                <w:b/>
                <w:bCs/>
              </w:rPr>
              <w:br/>
              <w:t>R13</w:t>
            </w:r>
          </w:p>
        </w:tc>
        <w:tc>
          <w:tcPr>
            <w:tcW w:w="4767" w:type="dxa"/>
            <w:gridSpan w:val="2"/>
            <w:tcBorders>
              <w:right w:val="nil"/>
            </w:tcBorders>
            <w:hideMark/>
          </w:tcPr>
          <w:p w14:paraId="13B00538" w14:textId="01009001" w:rsidR="00E01665" w:rsidRPr="00E01665" w:rsidRDefault="00E01665" w:rsidP="00E01665">
            <w:pPr>
              <w:rPr>
                <w:b/>
                <w:bCs/>
              </w:rPr>
            </w:pPr>
            <w:r w:rsidRPr="00E01665">
              <w:rPr>
                <w:b/>
                <w:bCs/>
              </w:rPr>
              <w:t>NOMBRE:</w:t>
            </w:r>
            <w:r w:rsidRPr="00E01665">
              <w:rPr>
                <w:b/>
                <w:bCs/>
              </w:rPr>
              <w:br/>
              <w:t>Inhabilitar cubículo</w:t>
            </w:r>
          </w:p>
        </w:tc>
      </w:tr>
      <w:tr w:rsidR="00E01665" w:rsidRPr="00E01665" w14:paraId="4F26C77B" w14:textId="77777777" w:rsidTr="00E01665">
        <w:trPr>
          <w:trHeight w:val="1200"/>
        </w:trPr>
        <w:tc>
          <w:tcPr>
            <w:tcW w:w="4249" w:type="dxa"/>
            <w:tcBorders>
              <w:left w:val="nil"/>
            </w:tcBorders>
            <w:hideMark/>
          </w:tcPr>
          <w:p w14:paraId="363E9C4F" w14:textId="77777777" w:rsidR="00E01665" w:rsidRPr="00E01665" w:rsidRDefault="00E01665">
            <w:r w:rsidRPr="00E01665">
              <w:rPr>
                <w:b/>
                <w:bCs/>
              </w:rPr>
              <w:t>Tipo:</w:t>
            </w:r>
            <w:r w:rsidRPr="00E01665">
              <w:t xml:space="preserve"> </w:t>
            </w:r>
            <w:r w:rsidRPr="00E01665">
              <w:br/>
            </w:r>
            <w:r w:rsidRPr="00E01665">
              <w:rPr>
                <w:b/>
                <w:bCs/>
              </w:rPr>
              <w:t>(NECESARIO/DESEABLE)</w:t>
            </w:r>
            <w:r w:rsidRPr="00E01665">
              <w:t xml:space="preserve"> </w:t>
            </w:r>
            <w:r w:rsidRPr="00E01665">
              <w:br/>
              <w:t>Necesario</w:t>
            </w:r>
            <w:r w:rsidRPr="00E01665">
              <w:br/>
            </w:r>
            <w:r w:rsidRPr="00E01665">
              <w:rPr>
                <w:b/>
                <w:bCs/>
              </w:rPr>
              <w:t xml:space="preserve">  </w:t>
            </w:r>
          </w:p>
        </w:tc>
        <w:tc>
          <w:tcPr>
            <w:tcW w:w="4767" w:type="dxa"/>
            <w:gridSpan w:val="2"/>
            <w:tcBorders>
              <w:right w:val="nil"/>
            </w:tcBorders>
            <w:hideMark/>
          </w:tcPr>
          <w:p w14:paraId="1AFF4C82" w14:textId="0DA124AC" w:rsidR="00E01665" w:rsidRPr="00E01665" w:rsidRDefault="00E01665" w:rsidP="00E01665">
            <w:pPr>
              <w:rPr>
                <w:b/>
                <w:bCs/>
              </w:rPr>
            </w:pPr>
            <w:r w:rsidRPr="00E01665">
              <w:rPr>
                <w:b/>
                <w:bCs/>
              </w:rPr>
              <w:br/>
              <w:t xml:space="preserve">PRIORIDAD DE </w:t>
            </w:r>
            <w:r w:rsidRPr="00E01665">
              <w:rPr>
                <w:b/>
                <w:bCs/>
              </w:rPr>
              <w:br/>
              <w:t xml:space="preserve">DESARROLLO: </w:t>
            </w:r>
            <w:r w:rsidRPr="00E01665">
              <w:br/>
              <w:t xml:space="preserve">Alta </w:t>
            </w:r>
            <w:r w:rsidRPr="00E01665">
              <w:rPr>
                <w:b/>
                <w:bCs/>
              </w:rPr>
              <w:t xml:space="preserve"> </w:t>
            </w:r>
          </w:p>
        </w:tc>
      </w:tr>
      <w:tr w:rsidR="00E01665" w:rsidRPr="00E01665" w14:paraId="24D65866" w14:textId="77777777" w:rsidTr="00E01665">
        <w:trPr>
          <w:trHeight w:val="1035"/>
        </w:trPr>
        <w:tc>
          <w:tcPr>
            <w:tcW w:w="5091" w:type="dxa"/>
            <w:gridSpan w:val="2"/>
            <w:tcBorders>
              <w:left w:val="nil"/>
            </w:tcBorders>
            <w:hideMark/>
          </w:tcPr>
          <w:p w14:paraId="1DBF92A0" w14:textId="3CFCD9EB" w:rsidR="00E01665" w:rsidRPr="00E01665" w:rsidRDefault="00E01665">
            <w:pPr>
              <w:rPr>
                <w:b/>
                <w:bCs/>
              </w:rPr>
            </w:pPr>
            <w:r w:rsidRPr="00E01665">
              <w:rPr>
                <w:b/>
                <w:bCs/>
              </w:rPr>
              <w:t xml:space="preserve">ENTRADA: </w:t>
            </w:r>
            <w:r w:rsidRPr="00E01665">
              <w:br/>
            </w:r>
            <w:proofErr w:type="gramStart"/>
            <w:r w:rsidRPr="00E01665">
              <w:t>1.Correo</w:t>
            </w:r>
            <w:proofErr w:type="gramEnd"/>
            <w:r w:rsidRPr="00E01665">
              <w:t xml:space="preserve"> Electrónico</w:t>
            </w:r>
            <w:r w:rsidRPr="00E01665">
              <w:br/>
              <w:t>2.Contraseña (Logueo del administrador)</w:t>
            </w:r>
          </w:p>
        </w:tc>
        <w:tc>
          <w:tcPr>
            <w:tcW w:w="3925" w:type="dxa"/>
            <w:tcBorders>
              <w:right w:val="nil"/>
            </w:tcBorders>
            <w:hideMark/>
          </w:tcPr>
          <w:p w14:paraId="5968CEE7" w14:textId="77777777" w:rsidR="00E01665" w:rsidRPr="00E01665" w:rsidRDefault="00E01665">
            <w:pPr>
              <w:rPr>
                <w:b/>
                <w:bCs/>
              </w:rPr>
            </w:pPr>
            <w:r w:rsidRPr="00E01665">
              <w:rPr>
                <w:b/>
                <w:bCs/>
              </w:rPr>
              <w:t xml:space="preserve">SALIDA: </w:t>
            </w:r>
            <w:r w:rsidRPr="00E01665">
              <w:br/>
              <w:t>Inhabilitación exitosa</w:t>
            </w:r>
          </w:p>
        </w:tc>
      </w:tr>
      <w:tr w:rsidR="00E01665" w:rsidRPr="00E01665" w14:paraId="724C90AA" w14:textId="77777777" w:rsidTr="00E01665">
        <w:trPr>
          <w:trHeight w:val="1200"/>
        </w:trPr>
        <w:tc>
          <w:tcPr>
            <w:tcW w:w="9016" w:type="dxa"/>
            <w:gridSpan w:val="3"/>
            <w:tcBorders>
              <w:left w:val="nil"/>
              <w:right w:val="nil"/>
            </w:tcBorders>
            <w:hideMark/>
          </w:tcPr>
          <w:p w14:paraId="4E0A0AC9" w14:textId="36B0A2BB" w:rsidR="00E01665" w:rsidRPr="00E01665" w:rsidRDefault="00E01665">
            <w:pPr>
              <w:rPr>
                <w:b/>
                <w:bCs/>
              </w:rPr>
            </w:pPr>
            <w:r w:rsidRPr="00E01665">
              <w:rPr>
                <w:b/>
                <w:bCs/>
              </w:rPr>
              <w:t>DESCRIPCIÓN:</w:t>
            </w:r>
            <w:r w:rsidRPr="00E01665">
              <w:br/>
              <w:t>El sistema permitirá al administrador Inhabilitar/Habilitar Cubículos de estacionamiento</w:t>
            </w:r>
          </w:p>
        </w:tc>
      </w:tr>
      <w:tr w:rsidR="00E01665" w:rsidRPr="00E01665" w14:paraId="630A4EA0" w14:textId="77777777" w:rsidTr="00E01665">
        <w:trPr>
          <w:trHeight w:val="1830"/>
        </w:trPr>
        <w:tc>
          <w:tcPr>
            <w:tcW w:w="9016" w:type="dxa"/>
            <w:gridSpan w:val="3"/>
            <w:tcBorders>
              <w:left w:val="nil"/>
              <w:right w:val="nil"/>
            </w:tcBorders>
            <w:hideMark/>
          </w:tcPr>
          <w:p w14:paraId="7E56CD2E" w14:textId="3FF9E32C" w:rsidR="00E01665" w:rsidRPr="00E01665" w:rsidRDefault="00E01665">
            <w:pPr>
              <w:rPr>
                <w:b/>
                <w:bCs/>
              </w:rPr>
            </w:pPr>
            <w:r w:rsidRPr="00E01665">
              <w:rPr>
                <w:b/>
                <w:bCs/>
              </w:rPr>
              <w:t>PRECONDICIÓN:</w:t>
            </w:r>
            <w:r w:rsidRPr="00E01665">
              <w:rPr>
                <w:b/>
                <w:bCs/>
              </w:rPr>
              <w:br/>
            </w:r>
            <w:r w:rsidRPr="00E01665">
              <w:t>El administrador tiene acceso al sistema de gestión del parqueadero.</w:t>
            </w:r>
            <w:r w:rsidRPr="00E01665">
              <w:br/>
              <w:t>El sistema está operativo y tiene la funcionalidad de inhabilitación de cubículos disponible.</w:t>
            </w:r>
            <w:r w:rsidRPr="00E01665">
              <w:br/>
              <w:t>Se identifica el cubículo que se desea inhabilitar.</w:t>
            </w:r>
            <w:r w:rsidRPr="00E01665">
              <w:br/>
              <w:t>El campo disponibilidad del cubículo en la base de datos debe estar verdadero para poder hacer el cambio del campo estado</w:t>
            </w:r>
            <w:r>
              <w:t xml:space="preserve"> </w:t>
            </w:r>
            <w:r w:rsidRPr="00E01665">
              <w:t>(a false)</w:t>
            </w:r>
          </w:p>
        </w:tc>
      </w:tr>
      <w:tr w:rsidR="00E01665" w:rsidRPr="00E01665" w14:paraId="03CA89C8" w14:textId="77777777" w:rsidTr="00E01665">
        <w:trPr>
          <w:trHeight w:val="1020"/>
        </w:trPr>
        <w:tc>
          <w:tcPr>
            <w:tcW w:w="9016" w:type="dxa"/>
            <w:gridSpan w:val="3"/>
            <w:tcBorders>
              <w:left w:val="nil"/>
              <w:right w:val="nil"/>
            </w:tcBorders>
            <w:hideMark/>
          </w:tcPr>
          <w:p w14:paraId="1D774624" w14:textId="77777777" w:rsidR="00E01665" w:rsidRPr="00E01665" w:rsidRDefault="00E01665">
            <w:pPr>
              <w:rPr>
                <w:b/>
                <w:bCs/>
              </w:rPr>
            </w:pPr>
            <w:r w:rsidRPr="00E01665">
              <w:rPr>
                <w:b/>
                <w:bCs/>
              </w:rPr>
              <w:t>POSCONDICIÓN:</w:t>
            </w:r>
            <w:r w:rsidRPr="00E01665">
              <w:rPr>
                <w:b/>
                <w:bCs/>
              </w:rPr>
              <w:br/>
            </w:r>
            <w:r w:rsidRPr="00E01665">
              <w:t>El cubículo se inhabilita correctamente en el sistema.</w:t>
            </w:r>
            <w:r w:rsidRPr="00E01665">
              <w:br/>
              <w:t>El estado del cubículo se actualiza para reflejar su estado inhabilitado.</w:t>
            </w:r>
          </w:p>
        </w:tc>
      </w:tr>
      <w:tr w:rsidR="00E01665" w:rsidRPr="00E01665" w14:paraId="04F4D1AB" w14:textId="77777777" w:rsidTr="00E01665">
        <w:trPr>
          <w:trHeight w:val="945"/>
        </w:trPr>
        <w:tc>
          <w:tcPr>
            <w:tcW w:w="9016" w:type="dxa"/>
            <w:gridSpan w:val="3"/>
            <w:tcBorders>
              <w:left w:val="nil"/>
              <w:right w:val="nil"/>
            </w:tcBorders>
            <w:hideMark/>
          </w:tcPr>
          <w:p w14:paraId="0C1461B3" w14:textId="77777777" w:rsidR="00E01665" w:rsidRPr="00E01665" w:rsidRDefault="00E01665">
            <w:pPr>
              <w:rPr>
                <w:b/>
                <w:bCs/>
              </w:rPr>
            </w:pPr>
            <w:r w:rsidRPr="00E01665">
              <w:rPr>
                <w:b/>
                <w:bCs/>
              </w:rPr>
              <w:t xml:space="preserve">MANEJO DE SITUACIONES ANORMALES </w:t>
            </w:r>
            <w:r w:rsidRPr="00E01665">
              <w:rPr>
                <w:b/>
                <w:bCs/>
              </w:rPr>
              <w:br/>
            </w:r>
            <w:r w:rsidRPr="00E01665">
              <w:t>Confirmación de Inhabilitación:</w:t>
            </w:r>
            <w:r w:rsidRPr="00E01665">
              <w:br/>
            </w:r>
            <w:r w:rsidRPr="00E01665">
              <w:br/>
              <w:t>Si el administrador intenta salir de la página de inhabilitación sin confirmar la acción, el sistema debe mostrar una advertencia para evitar la pérdida accidental de la acción.</w:t>
            </w:r>
            <w:r w:rsidRPr="00E01665">
              <w:br/>
              <w:t>Interrupciones del Servicio:</w:t>
            </w:r>
            <w:r w:rsidRPr="00E01665">
              <w:br/>
            </w:r>
            <w:r w:rsidRPr="00E01665">
              <w:br/>
              <w:t>En caso de interrupciones del servicio durante el proceso de inhabilitación de cubículos, el sistema debe informar al administrador sobre el problema y proporcionar una estimación del tiempo de recuperación.</w:t>
            </w:r>
          </w:p>
        </w:tc>
      </w:tr>
      <w:tr w:rsidR="00E01665" w:rsidRPr="00E01665" w14:paraId="3A93777F" w14:textId="77777777" w:rsidTr="00E01665">
        <w:trPr>
          <w:trHeight w:val="5340"/>
        </w:trPr>
        <w:tc>
          <w:tcPr>
            <w:tcW w:w="9016" w:type="dxa"/>
            <w:gridSpan w:val="3"/>
            <w:tcBorders>
              <w:left w:val="nil"/>
              <w:right w:val="nil"/>
            </w:tcBorders>
            <w:hideMark/>
          </w:tcPr>
          <w:p w14:paraId="3F1C4518" w14:textId="2ADAB6ED" w:rsidR="00E01665" w:rsidRPr="00E01665" w:rsidRDefault="00E01665">
            <w:pPr>
              <w:rPr>
                <w:b/>
                <w:bCs/>
              </w:rPr>
            </w:pPr>
            <w:r w:rsidRPr="00E01665">
              <w:rPr>
                <w:b/>
                <w:bCs/>
              </w:rPr>
              <w:lastRenderedPageBreak/>
              <w:t xml:space="preserve">CRITERIOS DE ACEPTACIÓN: </w:t>
            </w:r>
            <w:r w:rsidRPr="00E01665">
              <w:rPr>
                <w:b/>
                <w:bCs/>
              </w:rPr>
              <w:br/>
            </w:r>
            <w:r w:rsidRPr="00E01665">
              <w:t>Interfaz de Inhabilitación:</w:t>
            </w:r>
            <w:r w:rsidRPr="00E01665">
              <w:br/>
            </w:r>
            <w:r w:rsidRPr="00E01665">
              <w:br/>
              <w:t>El sistema proporciona una interfaz clara y fácil de usar para que el administrador inhabilite cubículos.</w:t>
            </w:r>
            <w:r w:rsidRPr="00E01665">
              <w:br/>
            </w:r>
            <w:r w:rsidRPr="00E01665">
              <w:br/>
              <w:t>Selección del Cubículo a Inhabilitar:</w:t>
            </w:r>
            <w:r w:rsidRPr="00E01665">
              <w:br/>
            </w:r>
            <w:r w:rsidRPr="00E01665">
              <w:br/>
              <w:t>El administrador puede seleccionar el cubículo específico que desea inhabilitar dentro de la interfaz del sistema.</w:t>
            </w:r>
            <w:r w:rsidRPr="00E01665">
              <w:br/>
              <w:t>Confirmación de Inhabilitación:</w:t>
            </w:r>
            <w:r w:rsidRPr="00E01665">
              <w:br/>
            </w:r>
            <w:r w:rsidRPr="00E01665">
              <w:br/>
              <w:t>Después de seleccionar el cubículo a inhabilitar, el sistema solicita una confirmación explícita por parte del administrador antes de aplicar la inhabilitación.</w:t>
            </w:r>
            <w:r w:rsidRPr="00E01665">
              <w:br/>
            </w:r>
            <w:r w:rsidRPr="00E01665">
              <w:br/>
              <w:t>Actualización de la Base de Datos:</w:t>
            </w:r>
            <w:r w:rsidRPr="00E01665">
              <w:br/>
            </w:r>
            <w:r w:rsidRPr="00E01665">
              <w:br/>
              <w:t>Una vez confirmada, la inhabilitación del cubículo se actualiza en la base de datos del sistema de gestión del parqueadero.</w:t>
            </w:r>
            <w:r w:rsidRPr="00E01665">
              <w:br/>
            </w:r>
            <w:r w:rsidRPr="00E01665">
              <w:br/>
              <w:t>Actualización del Estado:</w:t>
            </w:r>
            <w:r w:rsidRPr="00E01665">
              <w:br/>
            </w:r>
            <w:r w:rsidRPr="00E01665">
              <w:br/>
              <w:t xml:space="preserve">El estado del </w:t>
            </w:r>
            <w:r w:rsidR="00BB2DA9" w:rsidRPr="00E01665">
              <w:t>cubículo</w:t>
            </w:r>
            <w:r w:rsidRPr="00E01665">
              <w:t xml:space="preserve"> del cubículo inhabilitado se actualiza en el sistema para reflejar su estado.</w:t>
            </w:r>
          </w:p>
        </w:tc>
      </w:tr>
    </w:tbl>
    <w:p w14:paraId="27A5C02C" w14:textId="77777777" w:rsidR="00E01665" w:rsidRDefault="00E01665" w:rsidP="005F43D2"/>
    <w:p w14:paraId="1145BC42" w14:textId="77777777" w:rsidR="00BB2DA9" w:rsidRDefault="00BB2DA9" w:rsidP="005F43D2"/>
    <w:p w14:paraId="1FF88065" w14:textId="77777777" w:rsidR="00BB2DA9" w:rsidRDefault="00BB2DA9" w:rsidP="005F43D2"/>
    <w:p w14:paraId="2AE60F60" w14:textId="34EC70B5" w:rsidR="00BB2DA9" w:rsidRDefault="00BB2DA9" w:rsidP="005F43D2"/>
    <w:p w14:paraId="151830B4" w14:textId="77777777" w:rsidR="00BB2DA9" w:rsidRDefault="00BB2DA9" w:rsidP="005F43D2"/>
    <w:p w14:paraId="17BB4041" w14:textId="77777777" w:rsidR="00BB2DA9" w:rsidRDefault="00BB2DA9" w:rsidP="005F43D2"/>
    <w:p w14:paraId="68CF3F2E" w14:textId="77777777" w:rsidR="00BB2DA9" w:rsidRDefault="00BB2DA9" w:rsidP="005F43D2"/>
    <w:p w14:paraId="2DAEE508" w14:textId="77777777" w:rsidR="00BB2DA9" w:rsidRDefault="00BB2DA9" w:rsidP="005F43D2"/>
    <w:p w14:paraId="5D409C20" w14:textId="77777777" w:rsidR="00BB2DA9" w:rsidRDefault="00BB2DA9" w:rsidP="005F43D2"/>
    <w:p w14:paraId="61FCA516" w14:textId="77777777" w:rsidR="00BB2DA9" w:rsidRDefault="00BB2DA9" w:rsidP="005F43D2"/>
    <w:p w14:paraId="664C3453" w14:textId="77777777" w:rsidR="00BB2DA9" w:rsidRDefault="00BB2DA9" w:rsidP="005F43D2"/>
    <w:p w14:paraId="16C1604F" w14:textId="77777777" w:rsidR="00BB2DA9" w:rsidRDefault="00BB2DA9" w:rsidP="005F43D2"/>
    <w:p w14:paraId="1B928D87" w14:textId="77777777" w:rsidR="00BB2DA9" w:rsidRDefault="00BB2DA9" w:rsidP="005F43D2"/>
    <w:p w14:paraId="1629E4EF" w14:textId="786B3FE6" w:rsidR="00BB2DA9" w:rsidRPr="00BB2DA9" w:rsidRDefault="00BB2DA9" w:rsidP="00BB2DA9">
      <w:pPr>
        <w:pStyle w:val="Descripcin"/>
        <w:keepNext/>
        <w:rPr>
          <w:b/>
          <w:bCs/>
          <w:i w:val="0"/>
          <w:iCs w:val="0"/>
          <w:sz w:val="24"/>
          <w:szCs w:val="20"/>
        </w:rPr>
      </w:pPr>
      <w:r w:rsidRPr="00BB2DA9">
        <w:rPr>
          <w:b/>
          <w:bCs/>
          <w:i w:val="0"/>
          <w:iCs w:val="0"/>
          <w:sz w:val="24"/>
          <w:szCs w:val="20"/>
        </w:rPr>
        <w:lastRenderedPageBreak/>
        <w:t xml:space="preserve">Tabla </w:t>
      </w:r>
      <w:r w:rsidRPr="00BB2DA9">
        <w:rPr>
          <w:b/>
          <w:bCs/>
          <w:i w:val="0"/>
          <w:iCs w:val="0"/>
          <w:sz w:val="24"/>
          <w:szCs w:val="20"/>
        </w:rPr>
        <w:fldChar w:fldCharType="begin"/>
      </w:r>
      <w:r w:rsidRPr="00BB2DA9">
        <w:rPr>
          <w:b/>
          <w:bCs/>
          <w:i w:val="0"/>
          <w:iCs w:val="0"/>
          <w:sz w:val="24"/>
          <w:szCs w:val="20"/>
        </w:rPr>
        <w:instrText xml:space="preserve"> SEQ Tabla \* ARABIC </w:instrText>
      </w:r>
      <w:r w:rsidRPr="00BB2DA9">
        <w:rPr>
          <w:b/>
          <w:bCs/>
          <w:i w:val="0"/>
          <w:iCs w:val="0"/>
          <w:sz w:val="24"/>
          <w:szCs w:val="20"/>
        </w:rPr>
        <w:fldChar w:fldCharType="separate"/>
      </w:r>
      <w:r w:rsidR="00BA77A4">
        <w:rPr>
          <w:b/>
          <w:bCs/>
          <w:i w:val="0"/>
          <w:iCs w:val="0"/>
          <w:noProof/>
          <w:sz w:val="24"/>
          <w:szCs w:val="20"/>
        </w:rPr>
        <w:t>15</w:t>
      </w:r>
      <w:r w:rsidRPr="00BB2DA9">
        <w:rPr>
          <w:b/>
          <w:bCs/>
          <w:i w:val="0"/>
          <w:iCs w:val="0"/>
          <w:sz w:val="24"/>
          <w:szCs w:val="20"/>
        </w:rPr>
        <w:fldChar w:fldCharType="end"/>
      </w:r>
    </w:p>
    <w:p w14:paraId="167A42C5" w14:textId="16C81DBF" w:rsidR="00BB2DA9" w:rsidRPr="00BB2DA9" w:rsidRDefault="00BB2DA9" w:rsidP="00BB2DA9">
      <w:pPr>
        <w:pStyle w:val="Descripcin"/>
        <w:keepNext/>
        <w:rPr>
          <w:sz w:val="24"/>
          <w:szCs w:val="20"/>
        </w:rPr>
      </w:pPr>
      <w:r w:rsidRPr="00BB2DA9">
        <w:rPr>
          <w:sz w:val="24"/>
          <w:szCs w:val="20"/>
        </w:rPr>
        <w:t>Requerimiento funcional No.14</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252"/>
        <w:gridCol w:w="844"/>
        <w:gridCol w:w="3930"/>
      </w:tblGrid>
      <w:tr w:rsidR="00BB2DA9" w:rsidRPr="00BB2DA9" w14:paraId="37745DBB" w14:textId="77777777" w:rsidTr="00BB2DA9">
        <w:trPr>
          <w:trHeight w:val="900"/>
        </w:trPr>
        <w:tc>
          <w:tcPr>
            <w:tcW w:w="4252" w:type="dxa"/>
            <w:hideMark/>
          </w:tcPr>
          <w:p w14:paraId="39E07599" w14:textId="77777777" w:rsidR="00BB2DA9" w:rsidRPr="00BB2DA9" w:rsidRDefault="00BB2DA9">
            <w:pPr>
              <w:rPr>
                <w:b/>
                <w:bCs/>
              </w:rPr>
            </w:pPr>
            <w:r w:rsidRPr="00BB2DA9">
              <w:rPr>
                <w:b/>
                <w:bCs/>
              </w:rPr>
              <w:t>IDENTIFICADOR:</w:t>
            </w:r>
            <w:r w:rsidRPr="00BB2DA9">
              <w:rPr>
                <w:b/>
                <w:bCs/>
              </w:rPr>
              <w:br/>
              <w:t>R14</w:t>
            </w:r>
          </w:p>
        </w:tc>
        <w:tc>
          <w:tcPr>
            <w:tcW w:w="4774" w:type="dxa"/>
            <w:gridSpan w:val="2"/>
            <w:hideMark/>
          </w:tcPr>
          <w:p w14:paraId="730C3C5B" w14:textId="77777777" w:rsidR="00BB2DA9" w:rsidRPr="00BB2DA9" w:rsidRDefault="00BB2DA9" w:rsidP="00BB2DA9">
            <w:pPr>
              <w:rPr>
                <w:b/>
                <w:bCs/>
              </w:rPr>
            </w:pPr>
            <w:r w:rsidRPr="00BB2DA9">
              <w:rPr>
                <w:b/>
                <w:bCs/>
              </w:rPr>
              <w:t>NOMBRE:</w:t>
            </w:r>
            <w:r w:rsidRPr="00BB2DA9">
              <w:rPr>
                <w:b/>
                <w:bCs/>
              </w:rPr>
              <w:br/>
              <w:t>Registro TipoVehiculo</w:t>
            </w:r>
          </w:p>
        </w:tc>
      </w:tr>
      <w:tr w:rsidR="00BB2DA9" w:rsidRPr="00BB2DA9" w14:paraId="251DDA5B" w14:textId="77777777" w:rsidTr="00BB2DA9">
        <w:trPr>
          <w:trHeight w:val="1200"/>
        </w:trPr>
        <w:tc>
          <w:tcPr>
            <w:tcW w:w="4252" w:type="dxa"/>
            <w:hideMark/>
          </w:tcPr>
          <w:p w14:paraId="063C8D5A" w14:textId="77777777" w:rsidR="00BB2DA9" w:rsidRPr="00BB2DA9" w:rsidRDefault="00BB2DA9">
            <w:r w:rsidRPr="00BB2DA9">
              <w:rPr>
                <w:b/>
                <w:bCs/>
              </w:rPr>
              <w:t>Tipo:</w:t>
            </w:r>
            <w:r w:rsidRPr="00BB2DA9">
              <w:t xml:space="preserve"> </w:t>
            </w:r>
            <w:r w:rsidRPr="00BB2DA9">
              <w:br/>
            </w:r>
            <w:r w:rsidRPr="00BB2DA9">
              <w:rPr>
                <w:b/>
                <w:bCs/>
              </w:rPr>
              <w:t>(NECESARIO/DESEABLE)</w:t>
            </w:r>
            <w:r w:rsidRPr="00BB2DA9">
              <w:t xml:space="preserve"> </w:t>
            </w:r>
            <w:r w:rsidRPr="00BB2DA9">
              <w:br/>
              <w:t>Necesario</w:t>
            </w:r>
            <w:r w:rsidRPr="00BB2DA9">
              <w:br/>
            </w:r>
            <w:r w:rsidRPr="00BB2DA9">
              <w:rPr>
                <w:b/>
                <w:bCs/>
              </w:rPr>
              <w:t xml:space="preserve">  </w:t>
            </w:r>
          </w:p>
        </w:tc>
        <w:tc>
          <w:tcPr>
            <w:tcW w:w="4774" w:type="dxa"/>
            <w:gridSpan w:val="2"/>
            <w:hideMark/>
          </w:tcPr>
          <w:p w14:paraId="5C0774EF" w14:textId="60404F4F" w:rsidR="00BB2DA9" w:rsidRPr="00BB2DA9" w:rsidRDefault="00BB2DA9" w:rsidP="00BB2DA9">
            <w:pPr>
              <w:rPr>
                <w:b/>
                <w:bCs/>
              </w:rPr>
            </w:pPr>
            <w:r w:rsidRPr="00BB2DA9">
              <w:rPr>
                <w:b/>
                <w:bCs/>
              </w:rPr>
              <w:br/>
              <w:t xml:space="preserve">PRIORIDAD DE </w:t>
            </w:r>
            <w:r w:rsidRPr="00BB2DA9">
              <w:rPr>
                <w:b/>
                <w:bCs/>
              </w:rPr>
              <w:br/>
              <w:t xml:space="preserve">DESARROLLO: </w:t>
            </w:r>
            <w:r w:rsidRPr="00BB2DA9">
              <w:br/>
              <w:t xml:space="preserve">Alta </w:t>
            </w:r>
            <w:r w:rsidRPr="00BB2DA9">
              <w:rPr>
                <w:b/>
                <w:bCs/>
              </w:rPr>
              <w:t xml:space="preserve"> </w:t>
            </w:r>
          </w:p>
        </w:tc>
      </w:tr>
      <w:tr w:rsidR="00BB2DA9" w:rsidRPr="00BB2DA9" w14:paraId="29D5F48E" w14:textId="77777777" w:rsidTr="00BB2DA9">
        <w:trPr>
          <w:trHeight w:val="1335"/>
        </w:trPr>
        <w:tc>
          <w:tcPr>
            <w:tcW w:w="5096" w:type="dxa"/>
            <w:gridSpan w:val="2"/>
            <w:hideMark/>
          </w:tcPr>
          <w:p w14:paraId="054E8D42" w14:textId="77777777" w:rsidR="00BB2DA9" w:rsidRPr="00BB2DA9" w:rsidRDefault="00BB2DA9">
            <w:pPr>
              <w:rPr>
                <w:b/>
                <w:bCs/>
              </w:rPr>
            </w:pPr>
            <w:r w:rsidRPr="00BB2DA9">
              <w:rPr>
                <w:b/>
                <w:bCs/>
              </w:rPr>
              <w:t xml:space="preserve">ENTRADA: </w:t>
            </w:r>
            <w:r w:rsidRPr="00BB2DA9">
              <w:br/>
              <w:t>1.Nombre</w:t>
            </w:r>
            <w:r w:rsidRPr="00BB2DA9">
              <w:br/>
              <w:t>2.Descripción</w:t>
            </w:r>
          </w:p>
        </w:tc>
        <w:tc>
          <w:tcPr>
            <w:tcW w:w="3930" w:type="dxa"/>
            <w:hideMark/>
          </w:tcPr>
          <w:p w14:paraId="318DD94C" w14:textId="77777777" w:rsidR="00BB2DA9" w:rsidRPr="00BB2DA9" w:rsidRDefault="00BB2DA9">
            <w:pPr>
              <w:rPr>
                <w:b/>
                <w:bCs/>
              </w:rPr>
            </w:pPr>
            <w:r w:rsidRPr="00BB2DA9">
              <w:rPr>
                <w:b/>
                <w:bCs/>
              </w:rPr>
              <w:t xml:space="preserve">SALIDA: </w:t>
            </w:r>
            <w:r w:rsidRPr="00BB2DA9">
              <w:br/>
              <w:t>Registro Exitoso</w:t>
            </w:r>
          </w:p>
        </w:tc>
      </w:tr>
      <w:tr w:rsidR="00BB2DA9" w:rsidRPr="00BB2DA9" w14:paraId="5D95E5CA" w14:textId="77777777" w:rsidTr="00BB2DA9">
        <w:trPr>
          <w:trHeight w:val="705"/>
        </w:trPr>
        <w:tc>
          <w:tcPr>
            <w:tcW w:w="9026" w:type="dxa"/>
            <w:gridSpan w:val="3"/>
            <w:hideMark/>
          </w:tcPr>
          <w:p w14:paraId="1013AB0E" w14:textId="669E1FF3" w:rsidR="00BB2DA9" w:rsidRPr="00BB2DA9" w:rsidRDefault="00BB2DA9">
            <w:pPr>
              <w:rPr>
                <w:b/>
                <w:bCs/>
              </w:rPr>
            </w:pPr>
            <w:r w:rsidRPr="00BB2DA9">
              <w:rPr>
                <w:b/>
                <w:bCs/>
              </w:rPr>
              <w:t>DESCRIPCIÓN:</w:t>
            </w:r>
            <w:r w:rsidRPr="00BB2DA9">
              <w:rPr>
                <w:b/>
                <w:bCs/>
              </w:rPr>
              <w:br/>
            </w:r>
            <w:r w:rsidRPr="00BB2DA9">
              <w:t>El sistema permitirá al administrador registrar Tipo</w:t>
            </w:r>
            <w:r>
              <w:t xml:space="preserve"> de v</w:t>
            </w:r>
            <w:r w:rsidRPr="00BB2DA9">
              <w:t>ehículo</w:t>
            </w:r>
          </w:p>
        </w:tc>
      </w:tr>
      <w:tr w:rsidR="00BB2DA9" w:rsidRPr="00BB2DA9" w14:paraId="64B5F75A" w14:textId="77777777" w:rsidTr="00BB2DA9">
        <w:trPr>
          <w:trHeight w:val="915"/>
        </w:trPr>
        <w:tc>
          <w:tcPr>
            <w:tcW w:w="9026" w:type="dxa"/>
            <w:gridSpan w:val="3"/>
            <w:hideMark/>
          </w:tcPr>
          <w:p w14:paraId="5A9D6EF1" w14:textId="77777777" w:rsidR="00BB2DA9" w:rsidRPr="00BB2DA9" w:rsidRDefault="00BB2DA9">
            <w:pPr>
              <w:rPr>
                <w:b/>
                <w:bCs/>
              </w:rPr>
            </w:pPr>
            <w:r w:rsidRPr="00BB2DA9">
              <w:rPr>
                <w:b/>
                <w:bCs/>
              </w:rPr>
              <w:t xml:space="preserve">PRECONDICIÓN: </w:t>
            </w:r>
            <w:r w:rsidRPr="00BB2DA9">
              <w:rPr>
                <w:b/>
                <w:bCs/>
              </w:rPr>
              <w:br/>
            </w:r>
            <w:r w:rsidRPr="00BB2DA9">
              <w:t>El administrador tiene acceso al sistema de gestión del parqueadero.</w:t>
            </w:r>
            <w:r w:rsidRPr="00BB2DA9">
              <w:br/>
              <w:t>El sistema está operativo y tiene la funcionalidad de registro de tipos de vehículos disponible.</w:t>
            </w:r>
          </w:p>
        </w:tc>
      </w:tr>
      <w:tr w:rsidR="00BB2DA9" w:rsidRPr="00BB2DA9" w14:paraId="151FC7DA" w14:textId="77777777" w:rsidTr="00BB2DA9">
        <w:trPr>
          <w:trHeight w:val="1050"/>
        </w:trPr>
        <w:tc>
          <w:tcPr>
            <w:tcW w:w="9026" w:type="dxa"/>
            <w:gridSpan w:val="3"/>
            <w:hideMark/>
          </w:tcPr>
          <w:p w14:paraId="33DF35CD" w14:textId="77777777" w:rsidR="00BB2DA9" w:rsidRPr="00BB2DA9" w:rsidRDefault="00BB2DA9">
            <w:pPr>
              <w:rPr>
                <w:b/>
                <w:bCs/>
              </w:rPr>
            </w:pPr>
            <w:r w:rsidRPr="00BB2DA9">
              <w:rPr>
                <w:b/>
                <w:bCs/>
              </w:rPr>
              <w:t>POSCONDICIÓN:</w:t>
            </w:r>
            <w:r w:rsidRPr="00BB2DA9">
              <w:rPr>
                <w:b/>
                <w:bCs/>
              </w:rPr>
              <w:br/>
            </w:r>
            <w:r w:rsidRPr="00BB2DA9">
              <w:t>El nuevo tipo de vehículo se registra correctamente en el sistema.</w:t>
            </w:r>
            <w:r w:rsidRPr="00BB2DA9">
              <w:br/>
              <w:t>La información del tipo de vehículo se muestra de manera precisa y actualizada en el sistema.</w:t>
            </w:r>
          </w:p>
        </w:tc>
      </w:tr>
      <w:tr w:rsidR="00BB2DA9" w:rsidRPr="00BB2DA9" w14:paraId="3B6E3D6A" w14:textId="77777777" w:rsidTr="00BB2DA9">
        <w:trPr>
          <w:trHeight w:val="2910"/>
        </w:trPr>
        <w:tc>
          <w:tcPr>
            <w:tcW w:w="9026" w:type="dxa"/>
            <w:gridSpan w:val="3"/>
            <w:hideMark/>
          </w:tcPr>
          <w:p w14:paraId="7F42A985" w14:textId="77777777" w:rsidR="00BB2DA9" w:rsidRPr="00BB2DA9" w:rsidRDefault="00BB2DA9">
            <w:pPr>
              <w:rPr>
                <w:b/>
                <w:bCs/>
              </w:rPr>
            </w:pPr>
            <w:r w:rsidRPr="00BB2DA9">
              <w:rPr>
                <w:b/>
                <w:bCs/>
              </w:rPr>
              <w:t xml:space="preserve">MANEJO DE SITUACIONES ANORMALES </w:t>
            </w:r>
            <w:r w:rsidRPr="00BB2DA9">
              <w:rPr>
                <w:b/>
                <w:bCs/>
              </w:rPr>
              <w:br/>
            </w:r>
            <w:r w:rsidRPr="00BB2DA9">
              <w:t>Datos Inconsistentes:</w:t>
            </w:r>
            <w:r w:rsidRPr="00BB2DA9">
              <w:br/>
            </w:r>
            <w:r w:rsidRPr="00BB2DA9">
              <w:br/>
              <w:t>Si se detectan datos inconsistentes o incorrectos durante el registro del tipo de vehículo, el sistema debe mostrar un mensaje indicando la situación y proporcionar instrucciones sobre cómo corregir los datos.</w:t>
            </w:r>
            <w:r w:rsidRPr="00BB2DA9">
              <w:br/>
            </w:r>
            <w:r w:rsidRPr="00BB2DA9">
              <w:br/>
              <w:t>Interrupciones del Servicio:</w:t>
            </w:r>
            <w:r w:rsidRPr="00BB2DA9">
              <w:br/>
            </w:r>
            <w:r w:rsidRPr="00BB2DA9">
              <w:br/>
              <w:t>En caso de interrupciones del servicio durante el proceso de registro del tipo de vehículo, el sistema debe informar al administrador sobre el problema y proporcionar una estimación del tiempo de recuperación.</w:t>
            </w:r>
          </w:p>
        </w:tc>
      </w:tr>
      <w:tr w:rsidR="00BB2DA9" w:rsidRPr="00BB2DA9" w14:paraId="49344B8E" w14:textId="77777777" w:rsidTr="00BB2DA9">
        <w:trPr>
          <w:trHeight w:val="3795"/>
        </w:trPr>
        <w:tc>
          <w:tcPr>
            <w:tcW w:w="9026" w:type="dxa"/>
            <w:gridSpan w:val="3"/>
            <w:hideMark/>
          </w:tcPr>
          <w:p w14:paraId="0F36ED25" w14:textId="77777777" w:rsidR="00BB2DA9" w:rsidRPr="00BB2DA9" w:rsidRDefault="00BB2DA9">
            <w:pPr>
              <w:rPr>
                <w:b/>
                <w:bCs/>
              </w:rPr>
            </w:pPr>
            <w:r w:rsidRPr="00BB2DA9">
              <w:rPr>
                <w:b/>
                <w:bCs/>
              </w:rPr>
              <w:lastRenderedPageBreak/>
              <w:t xml:space="preserve">CRITERIOS DE ACEPTACIÓN: </w:t>
            </w:r>
            <w:r w:rsidRPr="00BB2DA9">
              <w:rPr>
                <w:b/>
                <w:bCs/>
              </w:rPr>
              <w:br/>
            </w:r>
            <w:r w:rsidRPr="00BB2DA9">
              <w:t>Interfaz de Administrador:</w:t>
            </w:r>
            <w:r w:rsidRPr="00BB2DA9">
              <w:br/>
            </w:r>
            <w:r w:rsidRPr="00BB2DA9">
              <w:br/>
              <w:t>El sistema proporciona una interfaz clara y fácil de usar para que el administrador registre nuevos tipos de vehículos.</w:t>
            </w:r>
            <w:r w:rsidRPr="00BB2DA9">
              <w:br/>
              <w:t>Formulario de Registro:</w:t>
            </w:r>
            <w:r w:rsidRPr="00BB2DA9">
              <w:br/>
            </w:r>
            <w:r w:rsidRPr="00BB2DA9">
              <w:br/>
              <w:t>El administrador completa un formulario que incluye detalles del nuevo tipo de vehículo, como nombre, descripción, tarifas, etc.</w:t>
            </w:r>
            <w:r w:rsidRPr="00BB2DA9">
              <w:br/>
              <w:t>Validación de Datos:</w:t>
            </w:r>
            <w:r w:rsidRPr="00BB2DA9">
              <w:br/>
            </w:r>
            <w:r w:rsidRPr="00BB2DA9">
              <w:br/>
              <w:t>El sistema valida los datos proporcionados por el administrador para asegurar que sean completos y válidos.</w:t>
            </w:r>
            <w:r w:rsidRPr="00BB2DA9">
              <w:br/>
              <w:t>Registro en la Base de Datos:</w:t>
            </w:r>
            <w:r w:rsidRPr="00BB2DA9">
              <w:br/>
            </w:r>
            <w:r w:rsidRPr="00BB2DA9">
              <w:br/>
              <w:t>Una vez validados, los datos del nuevo tipo de vehículo se registran en la base de datos del sistema de gestión del parqueadero.</w:t>
            </w:r>
            <w:r w:rsidRPr="00BB2DA9">
              <w:br/>
              <w:t>Actualización de la Lista de Tipos de Vehículos:</w:t>
            </w:r>
            <w:r w:rsidRPr="00BB2DA9">
              <w:br/>
            </w:r>
            <w:r w:rsidRPr="00BB2DA9">
              <w:br/>
              <w:t>La lista de tipos de vehículos en el sistema se actualiza para incluir el nuevo tipo registrado.</w:t>
            </w:r>
          </w:p>
        </w:tc>
      </w:tr>
    </w:tbl>
    <w:p w14:paraId="661339C9" w14:textId="77777777" w:rsidR="00BB2DA9" w:rsidRDefault="00BB2DA9" w:rsidP="005F43D2"/>
    <w:p w14:paraId="3CFE513A" w14:textId="77777777" w:rsidR="00BB2DA9" w:rsidRDefault="00BB2DA9" w:rsidP="005F43D2"/>
    <w:p w14:paraId="253F9075" w14:textId="77777777" w:rsidR="00BB2DA9" w:rsidRDefault="00BB2DA9" w:rsidP="00BB2DA9">
      <w:pPr>
        <w:pStyle w:val="Descripcin"/>
        <w:keepNext/>
        <w:rPr>
          <w:b/>
          <w:bCs/>
          <w:i w:val="0"/>
          <w:iCs w:val="0"/>
          <w:sz w:val="24"/>
          <w:szCs w:val="20"/>
        </w:rPr>
      </w:pPr>
    </w:p>
    <w:p w14:paraId="056DD8B0" w14:textId="77777777" w:rsidR="00AD7315" w:rsidRDefault="00AD7315" w:rsidP="00AD7315"/>
    <w:p w14:paraId="498C4B08" w14:textId="77777777" w:rsidR="00AD7315" w:rsidRDefault="00AD7315" w:rsidP="00AD7315"/>
    <w:p w14:paraId="4DD68172" w14:textId="77777777" w:rsidR="00AD7315" w:rsidRDefault="00AD7315" w:rsidP="00AD7315"/>
    <w:p w14:paraId="1F3B553F" w14:textId="77777777" w:rsidR="00AD7315" w:rsidRDefault="00AD7315" w:rsidP="00AD7315"/>
    <w:p w14:paraId="7B52E141" w14:textId="77777777" w:rsidR="00AD7315" w:rsidRDefault="00AD7315" w:rsidP="00AD7315"/>
    <w:p w14:paraId="33F4A989" w14:textId="77777777" w:rsidR="00AD7315" w:rsidRDefault="00AD7315" w:rsidP="00AD7315"/>
    <w:p w14:paraId="48E8D68C" w14:textId="77777777" w:rsidR="00AD7315" w:rsidRDefault="00AD7315" w:rsidP="00AD7315"/>
    <w:p w14:paraId="48A3E6A0" w14:textId="77777777" w:rsidR="00AD7315" w:rsidRPr="00AD7315" w:rsidRDefault="00AD7315" w:rsidP="00AD7315"/>
    <w:p w14:paraId="0EC8E69E" w14:textId="77777777" w:rsidR="00BB2DA9" w:rsidRDefault="00BB2DA9" w:rsidP="00BB2DA9">
      <w:pPr>
        <w:pStyle w:val="Descripcin"/>
        <w:keepNext/>
        <w:rPr>
          <w:b/>
          <w:bCs/>
          <w:i w:val="0"/>
          <w:iCs w:val="0"/>
          <w:sz w:val="24"/>
          <w:szCs w:val="20"/>
        </w:rPr>
      </w:pPr>
    </w:p>
    <w:p w14:paraId="3B72C896" w14:textId="2754692C" w:rsidR="00BB2DA9" w:rsidRPr="00BB2DA9" w:rsidRDefault="00BB2DA9" w:rsidP="00BB2DA9">
      <w:pPr>
        <w:pStyle w:val="Descripcin"/>
        <w:keepNext/>
        <w:rPr>
          <w:b/>
          <w:bCs/>
          <w:i w:val="0"/>
          <w:iCs w:val="0"/>
          <w:sz w:val="24"/>
          <w:szCs w:val="20"/>
        </w:rPr>
      </w:pPr>
      <w:r w:rsidRPr="00BB2DA9">
        <w:rPr>
          <w:b/>
          <w:bCs/>
          <w:i w:val="0"/>
          <w:iCs w:val="0"/>
          <w:sz w:val="24"/>
          <w:szCs w:val="20"/>
        </w:rPr>
        <w:t xml:space="preserve">Tabla </w:t>
      </w:r>
      <w:r w:rsidRPr="00BB2DA9">
        <w:rPr>
          <w:b/>
          <w:bCs/>
          <w:i w:val="0"/>
          <w:iCs w:val="0"/>
          <w:sz w:val="24"/>
          <w:szCs w:val="20"/>
        </w:rPr>
        <w:fldChar w:fldCharType="begin"/>
      </w:r>
      <w:r w:rsidRPr="00BB2DA9">
        <w:rPr>
          <w:b/>
          <w:bCs/>
          <w:i w:val="0"/>
          <w:iCs w:val="0"/>
          <w:sz w:val="24"/>
          <w:szCs w:val="20"/>
        </w:rPr>
        <w:instrText xml:space="preserve"> SEQ Tabla \* ARABIC </w:instrText>
      </w:r>
      <w:r w:rsidRPr="00BB2DA9">
        <w:rPr>
          <w:b/>
          <w:bCs/>
          <w:i w:val="0"/>
          <w:iCs w:val="0"/>
          <w:sz w:val="24"/>
          <w:szCs w:val="20"/>
        </w:rPr>
        <w:fldChar w:fldCharType="separate"/>
      </w:r>
      <w:r w:rsidR="00BA77A4">
        <w:rPr>
          <w:b/>
          <w:bCs/>
          <w:i w:val="0"/>
          <w:iCs w:val="0"/>
          <w:noProof/>
          <w:sz w:val="24"/>
          <w:szCs w:val="20"/>
        </w:rPr>
        <w:t>16</w:t>
      </w:r>
      <w:r w:rsidRPr="00BB2DA9">
        <w:rPr>
          <w:b/>
          <w:bCs/>
          <w:i w:val="0"/>
          <w:iCs w:val="0"/>
          <w:sz w:val="24"/>
          <w:szCs w:val="20"/>
        </w:rPr>
        <w:fldChar w:fldCharType="end"/>
      </w:r>
    </w:p>
    <w:p w14:paraId="7487DC7A" w14:textId="47810392" w:rsidR="00BB2DA9" w:rsidRPr="00BB2DA9" w:rsidRDefault="00BB2DA9" w:rsidP="00BB2DA9">
      <w:pPr>
        <w:pStyle w:val="Descripcin"/>
        <w:keepNext/>
        <w:rPr>
          <w:sz w:val="24"/>
          <w:szCs w:val="20"/>
        </w:rPr>
      </w:pPr>
      <w:r w:rsidRPr="00BB2DA9">
        <w:rPr>
          <w:sz w:val="24"/>
          <w:szCs w:val="20"/>
        </w:rPr>
        <w:t>Requerimiento funcional No.15</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252"/>
        <w:gridCol w:w="844"/>
        <w:gridCol w:w="3930"/>
      </w:tblGrid>
      <w:tr w:rsidR="00BB2DA9" w:rsidRPr="00BB2DA9" w14:paraId="64057919" w14:textId="77777777" w:rsidTr="00BB2DA9">
        <w:trPr>
          <w:trHeight w:val="900"/>
        </w:trPr>
        <w:tc>
          <w:tcPr>
            <w:tcW w:w="4252" w:type="dxa"/>
            <w:hideMark/>
          </w:tcPr>
          <w:p w14:paraId="10E68F28" w14:textId="77777777" w:rsidR="00BB2DA9" w:rsidRPr="00BB2DA9" w:rsidRDefault="00BB2DA9">
            <w:pPr>
              <w:rPr>
                <w:b/>
                <w:bCs/>
              </w:rPr>
            </w:pPr>
            <w:r w:rsidRPr="00BB2DA9">
              <w:rPr>
                <w:b/>
                <w:bCs/>
              </w:rPr>
              <w:t>IDENTIFICADOR:</w:t>
            </w:r>
            <w:r w:rsidRPr="00BB2DA9">
              <w:rPr>
                <w:b/>
                <w:bCs/>
              </w:rPr>
              <w:br/>
              <w:t>R15</w:t>
            </w:r>
          </w:p>
        </w:tc>
        <w:tc>
          <w:tcPr>
            <w:tcW w:w="4774" w:type="dxa"/>
            <w:gridSpan w:val="2"/>
            <w:hideMark/>
          </w:tcPr>
          <w:p w14:paraId="780E9F62" w14:textId="59B22917" w:rsidR="00BB2DA9" w:rsidRPr="00BB2DA9" w:rsidRDefault="00BB2DA9" w:rsidP="00BB2DA9">
            <w:pPr>
              <w:rPr>
                <w:b/>
                <w:bCs/>
              </w:rPr>
            </w:pPr>
            <w:r w:rsidRPr="00BB2DA9">
              <w:rPr>
                <w:b/>
                <w:bCs/>
              </w:rPr>
              <w:t>NOMBRE:</w:t>
            </w:r>
            <w:r w:rsidRPr="00BB2DA9">
              <w:rPr>
                <w:b/>
                <w:bCs/>
              </w:rPr>
              <w:br/>
              <w:t>Consultar Tipo Vehículo</w:t>
            </w:r>
          </w:p>
        </w:tc>
      </w:tr>
      <w:tr w:rsidR="00BB2DA9" w:rsidRPr="00BB2DA9" w14:paraId="5714248C" w14:textId="77777777" w:rsidTr="00BB2DA9">
        <w:trPr>
          <w:trHeight w:val="1200"/>
        </w:trPr>
        <w:tc>
          <w:tcPr>
            <w:tcW w:w="4252" w:type="dxa"/>
            <w:hideMark/>
          </w:tcPr>
          <w:p w14:paraId="41038FB8" w14:textId="77777777" w:rsidR="00BB2DA9" w:rsidRPr="00BB2DA9" w:rsidRDefault="00BB2DA9">
            <w:r w:rsidRPr="00BB2DA9">
              <w:rPr>
                <w:b/>
                <w:bCs/>
              </w:rPr>
              <w:t>Tipo:</w:t>
            </w:r>
            <w:r w:rsidRPr="00BB2DA9">
              <w:t xml:space="preserve"> </w:t>
            </w:r>
            <w:r w:rsidRPr="00BB2DA9">
              <w:br/>
            </w:r>
            <w:r w:rsidRPr="00BB2DA9">
              <w:rPr>
                <w:b/>
                <w:bCs/>
              </w:rPr>
              <w:t>(NECESARIO/DESEABLE)</w:t>
            </w:r>
            <w:r w:rsidRPr="00BB2DA9">
              <w:t xml:space="preserve"> </w:t>
            </w:r>
            <w:r w:rsidRPr="00BB2DA9">
              <w:br/>
              <w:t>Necesario</w:t>
            </w:r>
            <w:r w:rsidRPr="00BB2DA9">
              <w:br/>
            </w:r>
            <w:r w:rsidRPr="00BB2DA9">
              <w:rPr>
                <w:b/>
                <w:bCs/>
              </w:rPr>
              <w:t xml:space="preserve">  </w:t>
            </w:r>
          </w:p>
        </w:tc>
        <w:tc>
          <w:tcPr>
            <w:tcW w:w="4774" w:type="dxa"/>
            <w:gridSpan w:val="2"/>
            <w:hideMark/>
          </w:tcPr>
          <w:p w14:paraId="40AD654D" w14:textId="6FCCB047" w:rsidR="00BB2DA9" w:rsidRPr="00BB2DA9" w:rsidRDefault="00BB2DA9" w:rsidP="00BB2DA9">
            <w:pPr>
              <w:rPr>
                <w:b/>
                <w:bCs/>
              </w:rPr>
            </w:pPr>
            <w:r w:rsidRPr="00BB2DA9">
              <w:rPr>
                <w:b/>
                <w:bCs/>
              </w:rPr>
              <w:br/>
              <w:t xml:space="preserve">PRIORIDAD DE </w:t>
            </w:r>
            <w:r w:rsidRPr="00BB2DA9">
              <w:rPr>
                <w:b/>
                <w:bCs/>
              </w:rPr>
              <w:br/>
              <w:t xml:space="preserve">DESARROLLO: </w:t>
            </w:r>
            <w:r w:rsidRPr="00BB2DA9">
              <w:br/>
              <w:t xml:space="preserve">Alta </w:t>
            </w:r>
            <w:r w:rsidRPr="00BB2DA9">
              <w:rPr>
                <w:b/>
                <w:bCs/>
              </w:rPr>
              <w:t xml:space="preserve"> </w:t>
            </w:r>
          </w:p>
        </w:tc>
      </w:tr>
      <w:tr w:rsidR="00BB2DA9" w:rsidRPr="00BB2DA9" w14:paraId="55DDEE3E" w14:textId="77777777" w:rsidTr="00BB2DA9">
        <w:trPr>
          <w:trHeight w:val="1230"/>
        </w:trPr>
        <w:tc>
          <w:tcPr>
            <w:tcW w:w="5096" w:type="dxa"/>
            <w:gridSpan w:val="2"/>
            <w:hideMark/>
          </w:tcPr>
          <w:p w14:paraId="3ACAE614" w14:textId="281AAC8F" w:rsidR="00BB2DA9" w:rsidRPr="00BB2DA9" w:rsidRDefault="00BB2DA9">
            <w:pPr>
              <w:rPr>
                <w:b/>
                <w:bCs/>
              </w:rPr>
            </w:pPr>
            <w:r w:rsidRPr="00BB2DA9">
              <w:rPr>
                <w:b/>
                <w:bCs/>
              </w:rPr>
              <w:t xml:space="preserve">ENTRADA: </w:t>
            </w:r>
            <w:r w:rsidRPr="00BB2DA9">
              <w:br/>
            </w:r>
            <w:proofErr w:type="gramStart"/>
            <w:r w:rsidRPr="00BB2DA9">
              <w:t>1.Correo</w:t>
            </w:r>
            <w:proofErr w:type="gramEnd"/>
            <w:r w:rsidRPr="00BB2DA9">
              <w:t xml:space="preserve"> Electrónico</w:t>
            </w:r>
            <w:r w:rsidRPr="00BB2DA9">
              <w:br/>
              <w:t>2.Contraseña (Logueo del administrador)</w:t>
            </w:r>
          </w:p>
        </w:tc>
        <w:tc>
          <w:tcPr>
            <w:tcW w:w="3930" w:type="dxa"/>
            <w:hideMark/>
          </w:tcPr>
          <w:p w14:paraId="14E9513B" w14:textId="77777777" w:rsidR="00BB2DA9" w:rsidRPr="00BB2DA9" w:rsidRDefault="00BB2DA9">
            <w:pPr>
              <w:rPr>
                <w:b/>
                <w:bCs/>
              </w:rPr>
            </w:pPr>
            <w:r w:rsidRPr="00BB2DA9">
              <w:rPr>
                <w:b/>
                <w:bCs/>
              </w:rPr>
              <w:t xml:space="preserve">SALIDA: </w:t>
            </w:r>
            <w:r w:rsidRPr="00BB2DA9">
              <w:br/>
              <w:t>1.Nombre</w:t>
            </w:r>
            <w:r w:rsidRPr="00BB2DA9">
              <w:br/>
              <w:t>2.Descripción</w:t>
            </w:r>
            <w:r w:rsidRPr="00BB2DA9">
              <w:br/>
              <w:t>3. Estado</w:t>
            </w:r>
          </w:p>
        </w:tc>
      </w:tr>
      <w:tr w:rsidR="00BB2DA9" w:rsidRPr="00BB2DA9" w14:paraId="137EDBEC" w14:textId="77777777" w:rsidTr="00BB2DA9">
        <w:trPr>
          <w:trHeight w:val="855"/>
        </w:trPr>
        <w:tc>
          <w:tcPr>
            <w:tcW w:w="9026" w:type="dxa"/>
            <w:gridSpan w:val="3"/>
            <w:hideMark/>
          </w:tcPr>
          <w:p w14:paraId="3E09A800" w14:textId="65079ADB" w:rsidR="00BB2DA9" w:rsidRPr="00BB2DA9" w:rsidRDefault="00BB2DA9">
            <w:pPr>
              <w:rPr>
                <w:b/>
                <w:bCs/>
              </w:rPr>
            </w:pPr>
            <w:r w:rsidRPr="00BB2DA9">
              <w:rPr>
                <w:b/>
                <w:bCs/>
              </w:rPr>
              <w:t>DESCRIPCIÓN:</w:t>
            </w:r>
            <w:r w:rsidRPr="00BB2DA9">
              <w:br/>
              <w:t xml:space="preserve">El sistema permitirá al administrador consultar los tipos de Vehículos listándolos </w:t>
            </w:r>
          </w:p>
        </w:tc>
      </w:tr>
      <w:tr w:rsidR="00BB2DA9" w:rsidRPr="00BB2DA9" w14:paraId="7BDDEC51" w14:textId="77777777" w:rsidTr="00BB2DA9">
        <w:trPr>
          <w:trHeight w:val="1035"/>
        </w:trPr>
        <w:tc>
          <w:tcPr>
            <w:tcW w:w="9026" w:type="dxa"/>
            <w:gridSpan w:val="3"/>
            <w:hideMark/>
          </w:tcPr>
          <w:p w14:paraId="04C7B0FF" w14:textId="77777777" w:rsidR="00BB2DA9" w:rsidRPr="00BB2DA9" w:rsidRDefault="00BB2DA9">
            <w:pPr>
              <w:rPr>
                <w:b/>
                <w:bCs/>
              </w:rPr>
            </w:pPr>
            <w:r w:rsidRPr="00BB2DA9">
              <w:rPr>
                <w:b/>
                <w:bCs/>
              </w:rPr>
              <w:t xml:space="preserve">PRECONDICIÓN: </w:t>
            </w:r>
            <w:r w:rsidRPr="00BB2DA9">
              <w:rPr>
                <w:b/>
                <w:bCs/>
              </w:rPr>
              <w:br/>
            </w:r>
            <w:r w:rsidRPr="00BB2DA9">
              <w:t>El administrador tiene acceso al sistema de gestión del parqueadero.</w:t>
            </w:r>
            <w:r w:rsidRPr="00BB2DA9">
              <w:br/>
              <w:t>El sistema está operativo y tiene la funcionalidad de consulta de tipos de vehículos disponible.</w:t>
            </w:r>
          </w:p>
        </w:tc>
      </w:tr>
      <w:tr w:rsidR="00BB2DA9" w:rsidRPr="00BB2DA9" w14:paraId="5A85BA26" w14:textId="77777777" w:rsidTr="00BB2DA9">
        <w:trPr>
          <w:trHeight w:val="945"/>
        </w:trPr>
        <w:tc>
          <w:tcPr>
            <w:tcW w:w="9026" w:type="dxa"/>
            <w:gridSpan w:val="3"/>
            <w:hideMark/>
          </w:tcPr>
          <w:p w14:paraId="0BBFDCC9" w14:textId="77777777" w:rsidR="00BB2DA9" w:rsidRPr="00BB2DA9" w:rsidRDefault="00BB2DA9">
            <w:pPr>
              <w:rPr>
                <w:b/>
                <w:bCs/>
              </w:rPr>
            </w:pPr>
            <w:r w:rsidRPr="00BB2DA9">
              <w:rPr>
                <w:b/>
                <w:bCs/>
              </w:rPr>
              <w:t>POSCONDICIÓN:</w:t>
            </w:r>
            <w:r w:rsidRPr="00BB2DA9">
              <w:rPr>
                <w:b/>
                <w:bCs/>
              </w:rPr>
              <w:br/>
            </w:r>
            <w:r w:rsidRPr="00BB2DA9">
              <w:t>El administrador puede visualizar la información detallada de los tipos de vehículos en el sistema.</w:t>
            </w:r>
            <w:r w:rsidRPr="00BB2DA9">
              <w:br/>
              <w:t>La información de los tipos de vehículos se muestra de manera precisa y actualizada.</w:t>
            </w:r>
          </w:p>
        </w:tc>
      </w:tr>
      <w:tr w:rsidR="00BB2DA9" w:rsidRPr="00BB2DA9" w14:paraId="4647E3EE" w14:textId="77777777" w:rsidTr="00BB2DA9">
        <w:trPr>
          <w:trHeight w:val="2850"/>
        </w:trPr>
        <w:tc>
          <w:tcPr>
            <w:tcW w:w="9026" w:type="dxa"/>
            <w:gridSpan w:val="3"/>
            <w:hideMark/>
          </w:tcPr>
          <w:p w14:paraId="5743274F" w14:textId="77777777" w:rsidR="00BB2DA9" w:rsidRPr="00BB2DA9" w:rsidRDefault="00BB2DA9">
            <w:pPr>
              <w:rPr>
                <w:b/>
                <w:bCs/>
              </w:rPr>
            </w:pPr>
            <w:r w:rsidRPr="00BB2DA9">
              <w:rPr>
                <w:b/>
                <w:bCs/>
              </w:rPr>
              <w:t xml:space="preserve">MANEJO DE SITUACIONES ANORMALES </w:t>
            </w:r>
            <w:r w:rsidRPr="00BB2DA9">
              <w:rPr>
                <w:b/>
                <w:bCs/>
              </w:rPr>
              <w:br/>
            </w:r>
            <w:r w:rsidRPr="00BB2DA9">
              <w:t>Búsqueda sin Resultados:</w:t>
            </w:r>
            <w:r w:rsidRPr="00BB2DA9">
              <w:br/>
            </w:r>
            <w:r w:rsidRPr="00BB2DA9">
              <w:br/>
              <w:t>Si la búsqueda de tipos de vehículos no arroja resultados, el sistema debe mostrar un mensaje indicando que no se encontraron tipos de vehículos que coincidan con los criterios de búsqueda.</w:t>
            </w:r>
            <w:r w:rsidRPr="00BB2DA9">
              <w:br/>
              <w:t>Interrupciones del Servicio:</w:t>
            </w:r>
            <w:r w:rsidRPr="00BB2DA9">
              <w:br/>
            </w:r>
            <w:r w:rsidRPr="00BB2DA9">
              <w:br/>
              <w:t>En caso de interrupciones del servicio durante el proceso de consulta de tipos de vehículos, el sistema debe informar al administrador sobre el problema y proporcionar una estimación del tiempo de recuperación.</w:t>
            </w:r>
          </w:p>
        </w:tc>
      </w:tr>
      <w:tr w:rsidR="00BB2DA9" w:rsidRPr="00BB2DA9" w14:paraId="4E1921FB" w14:textId="77777777" w:rsidTr="00BB2DA9">
        <w:trPr>
          <w:trHeight w:val="2235"/>
        </w:trPr>
        <w:tc>
          <w:tcPr>
            <w:tcW w:w="9026" w:type="dxa"/>
            <w:gridSpan w:val="3"/>
            <w:hideMark/>
          </w:tcPr>
          <w:p w14:paraId="4F000052" w14:textId="77777777" w:rsidR="00BB2DA9" w:rsidRPr="00BB2DA9" w:rsidRDefault="00BB2DA9">
            <w:pPr>
              <w:rPr>
                <w:b/>
                <w:bCs/>
              </w:rPr>
            </w:pPr>
            <w:r w:rsidRPr="00BB2DA9">
              <w:rPr>
                <w:b/>
                <w:bCs/>
              </w:rPr>
              <w:t xml:space="preserve">CRITERIOS DE ACEPTACIÓN: </w:t>
            </w:r>
            <w:r w:rsidRPr="00BB2DA9">
              <w:rPr>
                <w:b/>
                <w:bCs/>
              </w:rPr>
              <w:br/>
            </w:r>
            <w:r w:rsidRPr="00BB2DA9">
              <w:t>Interfaz de Consulta:</w:t>
            </w:r>
            <w:r w:rsidRPr="00BB2DA9">
              <w:br/>
            </w:r>
            <w:r w:rsidRPr="00BB2DA9">
              <w:br/>
              <w:t>El sistema proporciona una interfaz clara y fácil de usar para que el administrador realice consultas de tipos de vehículos.</w:t>
            </w:r>
            <w:r w:rsidRPr="00BB2DA9">
              <w:br/>
            </w:r>
            <w:r w:rsidRPr="00BB2DA9">
              <w:br/>
              <w:t>Visualización de Información:</w:t>
            </w:r>
            <w:r w:rsidRPr="00BB2DA9">
              <w:br/>
            </w:r>
            <w:r w:rsidRPr="00BB2DA9">
              <w:br/>
              <w:t>El sistema muestra información detallada sobre cada tipo de vehículo, incluyendo nombre, descripción.</w:t>
            </w:r>
          </w:p>
        </w:tc>
      </w:tr>
    </w:tbl>
    <w:p w14:paraId="0C55ADBE" w14:textId="77777777" w:rsidR="00BB2DA9" w:rsidRDefault="00BB2DA9" w:rsidP="006D0EAD">
      <w:pPr>
        <w:ind w:firstLine="0"/>
      </w:pPr>
    </w:p>
    <w:p w14:paraId="7397E5F3" w14:textId="2690B985" w:rsidR="00BB2DA9" w:rsidRPr="00BB2DA9" w:rsidRDefault="00BB2DA9" w:rsidP="00BB2DA9">
      <w:pPr>
        <w:pStyle w:val="Descripcin"/>
        <w:keepNext/>
        <w:rPr>
          <w:b/>
          <w:bCs/>
          <w:i w:val="0"/>
          <w:iCs w:val="0"/>
          <w:sz w:val="24"/>
          <w:szCs w:val="20"/>
        </w:rPr>
      </w:pPr>
      <w:r w:rsidRPr="00BB2DA9">
        <w:rPr>
          <w:b/>
          <w:bCs/>
          <w:i w:val="0"/>
          <w:iCs w:val="0"/>
          <w:sz w:val="24"/>
          <w:szCs w:val="20"/>
        </w:rPr>
        <w:t xml:space="preserve">Tabla </w:t>
      </w:r>
      <w:r w:rsidRPr="00BB2DA9">
        <w:rPr>
          <w:b/>
          <w:bCs/>
          <w:i w:val="0"/>
          <w:iCs w:val="0"/>
          <w:sz w:val="24"/>
          <w:szCs w:val="20"/>
        </w:rPr>
        <w:fldChar w:fldCharType="begin"/>
      </w:r>
      <w:r w:rsidRPr="00BB2DA9">
        <w:rPr>
          <w:b/>
          <w:bCs/>
          <w:i w:val="0"/>
          <w:iCs w:val="0"/>
          <w:sz w:val="24"/>
          <w:szCs w:val="20"/>
        </w:rPr>
        <w:instrText xml:space="preserve"> SEQ Tabla \* ARABIC </w:instrText>
      </w:r>
      <w:r w:rsidRPr="00BB2DA9">
        <w:rPr>
          <w:b/>
          <w:bCs/>
          <w:i w:val="0"/>
          <w:iCs w:val="0"/>
          <w:sz w:val="24"/>
          <w:szCs w:val="20"/>
        </w:rPr>
        <w:fldChar w:fldCharType="separate"/>
      </w:r>
      <w:r w:rsidR="00BA77A4">
        <w:rPr>
          <w:b/>
          <w:bCs/>
          <w:i w:val="0"/>
          <w:iCs w:val="0"/>
          <w:noProof/>
          <w:sz w:val="24"/>
          <w:szCs w:val="20"/>
        </w:rPr>
        <w:t>17</w:t>
      </w:r>
      <w:r w:rsidRPr="00BB2DA9">
        <w:rPr>
          <w:b/>
          <w:bCs/>
          <w:i w:val="0"/>
          <w:iCs w:val="0"/>
          <w:sz w:val="24"/>
          <w:szCs w:val="20"/>
        </w:rPr>
        <w:fldChar w:fldCharType="end"/>
      </w:r>
    </w:p>
    <w:p w14:paraId="442FADB4" w14:textId="468B931F" w:rsidR="00BB2DA9" w:rsidRPr="00BB2DA9" w:rsidRDefault="00BB2DA9" w:rsidP="00BB2DA9">
      <w:pPr>
        <w:pStyle w:val="Descripcin"/>
        <w:keepNext/>
        <w:rPr>
          <w:sz w:val="24"/>
          <w:szCs w:val="20"/>
        </w:rPr>
      </w:pPr>
      <w:r w:rsidRPr="00BB2DA9">
        <w:rPr>
          <w:sz w:val="24"/>
          <w:szCs w:val="20"/>
        </w:rPr>
        <w:t>Requerimiento funcional No.16</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252"/>
        <w:gridCol w:w="844"/>
        <w:gridCol w:w="3930"/>
      </w:tblGrid>
      <w:tr w:rsidR="00BB2DA9" w:rsidRPr="00BB2DA9" w14:paraId="26C5B24A" w14:textId="77777777" w:rsidTr="00BB2DA9">
        <w:trPr>
          <w:trHeight w:val="900"/>
        </w:trPr>
        <w:tc>
          <w:tcPr>
            <w:tcW w:w="4252" w:type="dxa"/>
            <w:hideMark/>
          </w:tcPr>
          <w:p w14:paraId="313C4BBB" w14:textId="77777777" w:rsidR="00BB2DA9" w:rsidRPr="00BB2DA9" w:rsidRDefault="00BB2DA9">
            <w:pPr>
              <w:rPr>
                <w:b/>
                <w:bCs/>
              </w:rPr>
            </w:pPr>
            <w:r w:rsidRPr="00BB2DA9">
              <w:rPr>
                <w:b/>
                <w:bCs/>
              </w:rPr>
              <w:t>IDENTIFICADOR:</w:t>
            </w:r>
            <w:r w:rsidRPr="00BB2DA9">
              <w:rPr>
                <w:b/>
                <w:bCs/>
              </w:rPr>
              <w:br/>
              <w:t>R16</w:t>
            </w:r>
          </w:p>
        </w:tc>
        <w:tc>
          <w:tcPr>
            <w:tcW w:w="4774" w:type="dxa"/>
            <w:gridSpan w:val="2"/>
            <w:hideMark/>
          </w:tcPr>
          <w:p w14:paraId="713203B9" w14:textId="0FD29583" w:rsidR="00BB2DA9" w:rsidRPr="00BB2DA9" w:rsidRDefault="00BB2DA9" w:rsidP="00BB2DA9">
            <w:pPr>
              <w:rPr>
                <w:b/>
                <w:bCs/>
              </w:rPr>
            </w:pPr>
            <w:r w:rsidRPr="00BB2DA9">
              <w:rPr>
                <w:b/>
                <w:bCs/>
              </w:rPr>
              <w:t>NOMBRE:</w:t>
            </w:r>
            <w:r w:rsidRPr="00BB2DA9">
              <w:rPr>
                <w:b/>
                <w:bCs/>
              </w:rPr>
              <w:br/>
              <w:t>Modificar Tipo Vehículo</w:t>
            </w:r>
          </w:p>
        </w:tc>
      </w:tr>
      <w:tr w:rsidR="00BB2DA9" w:rsidRPr="00BB2DA9" w14:paraId="15D7CE08" w14:textId="77777777" w:rsidTr="00BB2DA9">
        <w:trPr>
          <w:trHeight w:val="1200"/>
        </w:trPr>
        <w:tc>
          <w:tcPr>
            <w:tcW w:w="4252" w:type="dxa"/>
            <w:hideMark/>
          </w:tcPr>
          <w:p w14:paraId="095591E2" w14:textId="77777777" w:rsidR="00BB2DA9" w:rsidRPr="00BB2DA9" w:rsidRDefault="00BB2DA9">
            <w:r w:rsidRPr="00BB2DA9">
              <w:rPr>
                <w:b/>
                <w:bCs/>
              </w:rPr>
              <w:t>Tipo:</w:t>
            </w:r>
            <w:r w:rsidRPr="00BB2DA9">
              <w:t xml:space="preserve"> </w:t>
            </w:r>
            <w:r w:rsidRPr="00BB2DA9">
              <w:br/>
            </w:r>
            <w:r w:rsidRPr="00BB2DA9">
              <w:rPr>
                <w:b/>
                <w:bCs/>
              </w:rPr>
              <w:t>(NECESARIO/DESEABLE)</w:t>
            </w:r>
            <w:r w:rsidRPr="00BB2DA9">
              <w:t xml:space="preserve"> </w:t>
            </w:r>
            <w:r w:rsidRPr="00BB2DA9">
              <w:br/>
              <w:t>Necesario</w:t>
            </w:r>
            <w:r w:rsidRPr="00BB2DA9">
              <w:br/>
            </w:r>
            <w:r w:rsidRPr="00BB2DA9">
              <w:rPr>
                <w:b/>
                <w:bCs/>
              </w:rPr>
              <w:t xml:space="preserve">  </w:t>
            </w:r>
          </w:p>
        </w:tc>
        <w:tc>
          <w:tcPr>
            <w:tcW w:w="4774" w:type="dxa"/>
            <w:gridSpan w:val="2"/>
            <w:hideMark/>
          </w:tcPr>
          <w:p w14:paraId="32CA4C24" w14:textId="77777777" w:rsidR="00BB2DA9" w:rsidRPr="00BB2DA9" w:rsidRDefault="00BB2DA9" w:rsidP="00BB2DA9">
            <w:pPr>
              <w:rPr>
                <w:b/>
                <w:bCs/>
              </w:rPr>
            </w:pPr>
            <w:r w:rsidRPr="00BB2DA9">
              <w:rPr>
                <w:b/>
                <w:bCs/>
              </w:rPr>
              <w:br/>
            </w:r>
            <w:proofErr w:type="gramStart"/>
            <w:r w:rsidRPr="00BB2DA9">
              <w:rPr>
                <w:b/>
                <w:bCs/>
              </w:rPr>
              <w:t>PRIORIDAD  DE</w:t>
            </w:r>
            <w:proofErr w:type="gramEnd"/>
            <w:r w:rsidRPr="00BB2DA9">
              <w:rPr>
                <w:b/>
                <w:bCs/>
              </w:rPr>
              <w:t xml:space="preserve"> </w:t>
            </w:r>
            <w:r w:rsidRPr="00BB2DA9">
              <w:rPr>
                <w:b/>
                <w:bCs/>
              </w:rPr>
              <w:br/>
              <w:t xml:space="preserve">DESARROLLO: </w:t>
            </w:r>
            <w:r w:rsidRPr="00BB2DA9">
              <w:br/>
              <w:t xml:space="preserve">Alta </w:t>
            </w:r>
            <w:r w:rsidRPr="00BB2DA9">
              <w:rPr>
                <w:b/>
                <w:bCs/>
              </w:rPr>
              <w:t xml:space="preserve"> </w:t>
            </w:r>
          </w:p>
        </w:tc>
      </w:tr>
      <w:tr w:rsidR="00BB2DA9" w:rsidRPr="00BB2DA9" w14:paraId="22D73751" w14:textId="77777777" w:rsidTr="00BB2DA9">
        <w:trPr>
          <w:trHeight w:val="975"/>
        </w:trPr>
        <w:tc>
          <w:tcPr>
            <w:tcW w:w="5096" w:type="dxa"/>
            <w:gridSpan w:val="2"/>
            <w:hideMark/>
          </w:tcPr>
          <w:p w14:paraId="1307D14A" w14:textId="77777777" w:rsidR="00BB2DA9" w:rsidRPr="00BB2DA9" w:rsidRDefault="00BB2DA9">
            <w:pPr>
              <w:rPr>
                <w:b/>
                <w:bCs/>
              </w:rPr>
            </w:pPr>
            <w:r w:rsidRPr="00BB2DA9">
              <w:rPr>
                <w:b/>
                <w:bCs/>
              </w:rPr>
              <w:t xml:space="preserve">ENTRADA: </w:t>
            </w:r>
            <w:r w:rsidRPr="00BB2DA9">
              <w:br/>
              <w:t>1.Nombre</w:t>
            </w:r>
            <w:r w:rsidRPr="00BB2DA9">
              <w:br/>
              <w:t>2.Descripción</w:t>
            </w:r>
          </w:p>
        </w:tc>
        <w:tc>
          <w:tcPr>
            <w:tcW w:w="3930" w:type="dxa"/>
            <w:hideMark/>
          </w:tcPr>
          <w:p w14:paraId="2DF4C931" w14:textId="77777777" w:rsidR="00BB2DA9" w:rsidRPr="00BB2DA9" w:rsidRDefault="00BB2DA9">
            <w:pPr>
              <w:rPr>
                <w:b/>
                <w:bCs/>
              </w:rPr>
            </w:pPr>
            <w:r w:rsidRPr="00BB2DA9">
              <w:rPr>
                <w:b/>
                <w:bCs/>
              </w:rPr>
              <w:t xml:space="preserve">SALIDA: </w:t>
            </w:r>
            <w:r w:rsidRPr="00BB2DA9">
              <w:br/>
              <w:t>Modificación exitosa</w:t>
            </w:r>
          </w:p>
        </w:tc>
      </w:tr>
      <w:tr w:rsidR="00BB2DA9" w:rsidRPr="00BB2DA9" w14:paraId="6CFB40A7" w14:textId="77777777" w:rsidTr="00BB2DA9">
        <w:trPr>
          <w:trHeight w:val="600"/>
        </w:trPr>
        <w:tc>
          <w:tcPr>
            <w:tcW w:w="9026" w:type="dxa"/>
            <w:gridSpan w:val="3"/>
            <w:hideMark/>
          </w:tcPr>
          <w:p w14:paraId="3571E216" w14:textId="4FE9F130" w:rsidR="00BB2DA9" w:rsidRPr="00BB2DA9" w:rsidRDefault="00BB2DA9">
            <w:pPr>
              <w:rPr>
                <w:b/>
                <w:bCs/>
              </w:rPr>
            </w:pPr>
            <w:r w:rsidRPr="00BB2DA9">
              <w:rPr>
                <w:b/>
                <w:bCs/>
              </w:rPr>
              <w:t>DESCRIPCIÓN:</w:t>
            </w:r>
            <w:r w:rsidRPr="00BB2DA9">
              <w:br/>
              <w:t>El sistema permi</w:t>
            </w:r>
            <w:r>
              <w:t>ti</w:t>
            </w:r>
            <w:r w:rsidRPr="00BB2DA9">
              <w:t>rá al administrador modificar los tipos de vehículos.</w:t>
            </w:r>
          </w:p>
        </w:tc>
      </w:tr>
      <w:tr w:rsidR="00BB2DA9" w:rsidRPr="00BB2DA9" w14:paraId="6B2B78FB" w14:textId="77777777" w:rsidTr="00BB2DA9">
        <w:trPr>
          <w:trHeight w:val="1200"/>
        </w:trPr>
        <w:tc>
          <w:tcPr>
            <w:tcW w:w="9026" w:type="dxa"/>
            <w:gridSpan w:val="3"/>
            <w:hideMark/>
          </w:tcPr>
          <w:p w14:paraId="7DEC3EA0" w14:textId="77777777" w:rsidR="00BB2DA9" w:rsidRPr="00BB2DA9" w:rsidRDefault="00BB2DA9">
            <w:pPr>
              <w:rPr>
                <w:b/>
                <w:bCs/>
              </w:rPr>
            </w:pPr>
            <w:r w:rsidRPr="00BB2DA9">
              <w:rPr>
                <w:b/>
                <w:bCs/>
              </w:rPr>
              <w:t xml:space="preserve">PRECONDICIÓN: </w:t>
            </w:r>
            <w:r w:rsidRPr="00BB2DA9">
              <w:rPr>
                <w:b/>
                <w:bCs/>
              </w:rPr>
              <w:br/>
            </w:r>
            <w:r w:rsidRPr="00BB2DA9">
              <w:t>El administrador tiene acceso al sistema de gestión del parqueadero.</w:t>
            </w:r>
            <w:r w:rsidRPr="00BB2DA9">
              <w:br/>
              <w:t>El sistema está operativo y tiene la funcionalidad de modificación de tipos de vehículos disponible.</w:t>
            </w:r>
            <w:r w:rsidRPr="00BB2DA9">
              <w:br/>
              <w:t>Se identifica el tipo de vehículo que se desea modificar.</w:t>
            </w:r>
          </w:p>
        </w:tc>
      </w:tr>
      <w:tr w:rsidR="00BB2DA9" w:rsidRPr="00BB2DA9" w14:paraId="4474A97D" w14:textId="77777777" w:rsidTr="00BB2DA9">
        <w:trPr>
          <w:trHeight w:val="1350"/>
        </w:trPr>
        <w:tc>
          <w:tcPr>
            <w:tcW w:w="9026" w:type="dxa"/>
            <w:gridSpan w:val="3"/>
            <w:hideMark/>
          </w:tcPr>
          <w:p w14:paraId="7DCD34EF" w14:textId="77777777" w:rsidR="00BB2DA9" w:rsidRPr="00BB2DA9" w:rsidRDefault="00BB2DA9">
            <w:pPr>
              <w:rPr>
                <w:b/>
                <w:bCs/>
              </w:rPr>
            </w:pPr>
            <w:r w:rsidRPr="00BB2DA9">
              <w:rPr>
                <w:b/>
                <w:bCs/>
              </w:rPr>
              <w:t>POSCONDICIÓN:</w:t>
            </w:r>
            <w:r w:rsidRPr="00BB2DA9">
              <w:rPr>
                <w:b/>
                <w:bCs/>
              </w:rPr>
              <w:br/>
            </w:r>
            <w:r w:rsidRPr="00BB2DA9">
              <w:t>Los cambios realizados en el tipo de vehículo se actualizan correctamente en el sistema.</w:t>
            </w:r>
            <w:r w:rsidRPr="00BB2DA9">
              <w:br/>
              <w:t>La información del tipo de vehículo modificado se muestra de manera precisa y actualizada en el sistema.</w:t>
            </w:r>
          </w:p>
        </w:tc>
      </w:tr>
      <w:tr w:rsidR="00BB2DA9" w:rsidRPr="00BB2DA9" w14:paraId="1BFD0715" w14:textId="77777777" w:rsidTr="00BB2DA9">
        <w:trPr>
          <w:trHeight w:val="3900"/>
        </w:trPr>
        <w:tc>
          <w:tcPr>
            <w:tcW w:w="9026" w:type="dxa"/>
            <w:gridSpan w:val="3"/>
            <w:hideMark/>
          </w:tcPr>
          <w:p w14:paraId="4A96F335" w14:textId="77777777" w:rsidR="00BB2DA9" w:rsidRPr="00BB2DA9" w:rsidRDefault="00BB2DA9">
            <w:pPr>
              <w:rPr>
                <w:b/>
                <w:bCs/>
              </w:rPr>
            </w:pPr>
            <w:r w:rsidRPr="00BB2DA9">
              <w:rPr>
                <w:b/>
                <w:bCs/>
              </w:rPr>
              <w:t xml:space="preserve">MANEJO DE SITUACIONES ANORMALES </w:t>
            </w:r>
            <w:r w:rsidRPr="00BB2DA9">
              <w:rPr>
                <w:b/>
                <w:bCs/>
              </w:rPr>
              <w:br/>
            </w:r>
            <w:r w:rsidRPr="00BB2DA9">
              <w:t>Datos Inconsistentes:</w:t>
            </w:r>
            <w:r w:rsidRPr="00BB2DA9">
              <w:br/>
            </w:r>
            <w:r w:rsidRPr="00BB2DA9">
              <w:br/>
              <w:t>Si se detectan datos inconsistentes o incorrectos durante la modificación del tipo de vehículo, el sistema debe mostrar un mensaje indicando la situación y proporcionar instrucciones sobre cómo corregir los datos.</w:t>
            </w:r>
            <w:r w:rsidRPr="00BB2DA9">
              <w:br/>
              <w:t>Interrupciones del Servicio:</w:t>
            </w:r>
            <w:r w:rsidRPr="00BB2DA9">
              <w:br/>
            </w:r>
            <w:r w:rsidRPr="00BB2DA9">
              <w:br/>
              <w:t>En caso de interrupciones del servicio durante el proceso de modificación de tipos de vehículos, el sistema debe informar al administrador sobre el problema y proporcionar una estimación del tiempo de recuperación.</w:t>
            </w:r>
            <w:r w:rsidRPr="00BB2DA9">
              <w:br/>
              <w:t>Confirmación de Cambios:</w:t>
            </w:r>
            <w:r w:rsidRPr="00BB2DA9">
              <w:br/>
            </w:r>
            <w:r w:rsidRPr="00BB2DA9">
              <w:br/>
              <w:t>Si el administrador intenta salir de la página de modificación sin confirmar los cambios, el sistema debe mostrar una advertencia para evitar la pérdida accidental de los cambios realizados.</w:t>
            </w:r>
          </w:p>
        </w:tc>
      </w:tr>
      <w:tr w:rsidR="00BB2DA9" w:rsidRPr="00BB2DA9" w14:paraId="4B5CABCA" w14:textId="77777777" w:rsidTr="00BB2DA9">
        <w:trPr>
          <w:trHeight w:val="5505"/>
        </w:trPr>
        <w:tc>
          <w:tcPr>
            <w:tcW w:w="9026" w:type="dxa"/>
            <w:gridSpan w:val="3"/>
            <w:hideMark/>
          </w:tcPr>
          <w:p w14:paraId="55056767" w14:textId="77777777" w:rsidR="00BB2DA9" w:rsidRPr="00BB2DA9" w:rsidRDefault="00BB2DA9">
            <w:pPr>
              <w:rPr>
                <w:b/>
                <w:bCs/>
              </w:rPr>
            </w:pPr>
            <w:r w:rsidRPr="00BB2DA9">
              <w:rPr>
                <w:b/>
                <w:bCs/>
              </w:rPr>
              <w:lastRenderedPageBreak/>
              <w:t xml:space="preserve">CRITERIOS DE ACEPTACIÓN: </w:t>
            </w:r>
            <w:r w:rsidRPr="00BB2DA9">
              <w:rPr>
                <w:b/>
                <w:bCs/>
              </w:rPr>
              <w:br/>
            </w:r>
            <w:r w:rsidRPr="00BB2DA9">
              <w:t>Interfaz de Modificación:</w:t>
            </w:r>
            <w:r w:rsidRPr="00BB2DA9">
              <w:br/>
            </w:r>
            <w:r w:rsidRPr="00BB2DA9">
              <w:br/>
              <w:t>El sistema proporciona una interfaz clara y fácil de usar para que el administrador modifique tipos de vehículos.</w:t>
            </w:r>
            <w:r w:rsidRPr="00BB2DA9">
              <w:br/>
              <w:t>Selección del Tipo de Vehículo a Modificar:</w:t>
            </w:r>
            <w:r w:rsidRPr="00BB2DA9">
              <w:br/>
            </w:r>
            <w:r w:rsidRPr="00BB2DA9">
              <w:br/>
              <w:t>El administrador puede seleccionar el tipo de vehículo específico que desea modificar dentro de la interfaz del sistema.</w:t>
            </w:r>
            <w:r w:rsidRPr="00BB2DA9">
              <w:br/>
              <w:t>Edición de Información:</w:t>
            </w:r>
            <w:r w:rsidRPr="00BB2DA9">
              <w:br/>
            </w:r>
            <w:r w:rsidRPr="00BB2DA9">
              <w:br/>
              <w:t>Se permite al administrador editar los campos relevantes del tipo de vehículo, como nombre, descripción, tarifas, etc.</w:t>
            </w:r>
            <w:r w:rsidRPr="00BB2DA9">
              <w:br/>
              <w:t>Validación de Datos:</w:t>
            </w:r>
            <w:r w:rsidRPr="00BB2DA9">
              <w:br/>
            </w:r>
            <w:r w:rsidRPr="00BB2DA9">
              <w:br/>
              <w:t>El sistema valida los datos proporcionados por el administrador para asegurar que sean completos y válidos antes de realizar la modificación.</w:t>
            </w:r>
            <w:r w:rsidRPr="00BB2DA9">
              <w:br/>
              <w:t>Confirmación de Cambios:</w:t>
            </w:r>
            <w:r w:rsidRPr="00BB2DA9">
              <w:br/>
            </w:r>
            <w:r w:rsidRPr="00BB2DA9">
              <w:br/>
              <w:t>Después de realizar las modificaciones, el sistema solicita una confirmación explícita por parte del administrador antes de aplicar los cambios.</w:t>
            </w:r>
            <w:r w:rsidRPr="00BB2DA9">
              <w:br/>
              <w:t>Actualización de la Base de Datos:</w:t>
            </w:r>
            <w:r w:rsidRPr="00BB2DA9">
              <w:br/>
            </w:r>
            <w:r w:rsidRPr="00BB2DA9">
              <w:br/>
              <w:t>Una vez confirmados, los cambios en el tipo de vehículo se actualizan en la base de datos del sistema de gestión del parqueadero.</w:t>
            </w:r>
          </w:p>
        </w:tc>
      </w:tr>
    </w:tbl>
    <w:p w14:paraId="1A5E1CDF" w14:textId="77777777" w:rsidR="00BB2DA9" w:rsidRDefault="00BB2DA9" w:rsidP="005F43D2"/>
    <w:p w14:paraId="785AC14A" w14:textId="77777777" w:rsidR="006D0EAD" w:rsidRDefault="006D0EAD" w:rsidP="005F43D2"/>
    <w:p w14:paraId="01C2E6BB" w14:textId="77777777" w:rsidR="006D0EAD" w:rsidRDefault="006D0EAD" w:rsidP="005F43D2"/>
    <w:p w14:paraId="63943FEE" w14:textId="77777777" w:rsidR="006D0EAD" w:rsidRDefault="006D0EAD" w:rsidP="005F43D2"/>
    <w:p w14:paraId="5512E5CB" w14:textId="77777777" w:rsidR="006D0EAD" w:rsidRDefault="006D0EAD" w:rsidP="005F43D2"/>
    <w:p w14:paraId="040AFB9C" w14:textId="77777777" w:rsidR="006D0EAD" w:rsidRDefault="006D0EAD" w:rsidP="005F43D2"/>
    <w:p w14:paraId="60E58586" w14:textId="77777777" w:rsidR="006D0EAD" w:rsidRDefault="006D0EAD" w:rsidP="005F43D2"/>
    <w:p w14:paraId="1F2FFC31" w14:textId="77777777" w:rsidR="006D0EAD" w:rsidRDefault="006D0EAD" w:rsidP="005F43D2"/>
    <w:p w14:paraId="5D1B5E07" w14:textId="77777777" w:rsidR="006D0EAD" w:rsidRDefault="006D0EAD" w:rsidP="005F43D2"/>
    <w:p w14:paraId="70B8D710" w14:textId="77777777" w:rsidR="006D0EAD" w:rsidRDefault="006D0EAD" w:rsidP="005F43D2"/>
    <w:p w14:paraId="2A00B3A5" w14:textId="517D688D" w:rsidR="00BB2DA9" w:rsidRPr="00BB2DA9" w:rsidRDefault="00BB2DA9" w:rsidP="00BB2DA9">
      <w:pPr>
        <w:pStyle w:val="Descripcin"/>
        <w:keepNext/>
        <w:rPr>
          <w:b/>
          <w:bCs/>
          <w:i w:val="0"/>
          <w:iCs w:val="0"/>
          <w:sz w:val="24"/>
          <w:szCs w:val="20"/>
        </w:rPr>
      </w:pPr>
      <w:r w:rsidRPr="00BB2DA9">
        <w:rPr>
          <w:b/>
          <w:bCs/>
          <w:i w:val="0"/>
          <w:iCs w:val="0"/>
          <w:sz w:val="24"/>
          <w:szCs w:val="20"/>
        </w:rPr>
        <w:lastRenderedPageBreak/>
        <w:t xml:space="preserve">Tabla </w:t>
      </w:r>
      <w:r w:rsidRPr="00BB2DA9">
        <w:rPr>
          <w:b/>
          <w:bCs/>
          <w:i w:val="0"/>
          <w:iCs w:val="0"/>
          <w:sz w:val="24"/>
          <w:szCs w:val="20"/>
        </w:rPr>
        <w:fldChar w:fldCharType="begin"/>
      </w:r>
      <w:r w:rsidRPr="00BB2DA9">
        <w:rPr>
          <w:b/>
          <w:bCs/>
          <w:i w:val="0"/>
          <w:iCs w:val="0"/>
          <w:sz w:val="24"/>
          <w:szCs w:val="20"/>
        </w:rPr>
        <w:instrText xml:space="preserve"> SEQ Tabla \* ARABIC </w:instrText>
      </w:r>
      <w:r w:rsidRPr="00BB2DA9">
        <w:rPr>
          <w:b/>
          <w:bCs/>
          <w:i w:val="0"/>
          <w:iCs w:val="0"/>
          <w:sz w:val="24"/>
          <w:szCs w:val="20"/>
        </w:rPr>
        <w:fldChar w:fldCharType="separate"/>
      </w:r>
      <w:r w:rsidR="00BA77A4">
        <w:rPr>
          <w:b/>
          <w:bCs/>
          <w:i w:val="0"/>
          <w:iCs w:val="0"/>
          <w:noProof/>
          <w:sz w:val="24"/>
          <w:szCs w:val="20"/>
        </w:rPr>
        <w:t>18</w:t>
      </w:r>
      <w:r w:rsidRPr="00BB2DA9">
        <w:rPr>
          <w:b/>
          <w:bCs/>
          <w:i w:val="0"/>
          <w:iCs w:val="0"/>
          <w:sz w:val="24"/>
          <w:szCs w:val="20"/>
        </w:rPr>
        <w:fldChar w:fldCharType="end"/>
      </w:r>
    </w:p>
    <w:p w14:paraId="12A8A2B1" w14:textId="79EA3BAF" w:rsidR="00BB2DA9" w:rsidRPr="00BB2DA9" w:rsidRDefault="00BB2DA9" w:rsidP="00BB2DA9">
      <w:pPr>
        <w:pStyle w:val="Descripcin"/>
        <w:keepNext/>
        <w:rPr>
          <w:sz w:val="24"/>
          <w:szCs w:val="20"/>
        </w:rPr>
      </w:pPr>
      <w:r w:rsidRPr="00BB2DA9">
        <w:rPr>
          <w:sz w:val="24"/>
          <w:szCs w:val="20"/>
        </w:rPr>
        <w:t>Requerimiento funcional No.17</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249"/>
        <w:gridCol w:w="842"/>
        <w:gridCol w:w="3925"/>
      </w:tblGrid>
      <w:tr w:rsidR="00BB2DA9" w:rsidRPr="00BB2DA9" w14:paraId="47C6B67E" w14:textId="77777777" w:rsidTr="00BB2DA9">
        <w:trPr>
          <w:trHeight w:val="900"/>
        </w:trPr>
        <w:tc>
          <w:tcPr>
            <w:tcW w:w="4249" w:type="dxa"/>
            <w:hideMark/>
          </w:tcPr>
          <w:p w14:paraId="43D14DBC" w14:textId="77777777" w:rsidR="00BB2DA9" w:rsidRPr="00BB2DA9" w:rsidRDefault="00BB2DA9">
            <w:pPr>
              <w:rPr>
                <w:b/>
                <w:bCs/>
              </w:rPr>
            </w:pPr>
            <w:r w:rsidRPr="00BB2DA9">
              <w:rPr>
                <w:b/>
                <w:bCs/>
              </w:rPr>
              <w:t>IDENTIFICADOR:</w:t>
            </w:r>
            <w:r w:rsidRPr="00BB2DA9">
              <w:rPr>
                <w:b/>
                <w:bCs/>
              </w:rPr>
              <w:br/>
              <w:t>R17</w:t>
            </w:r>
          </w:p>
        </w:tc>
        <w:tc>
          <w:tcPr>
            <w:tcW w:w="4767" w:type="dxa"/>
            <w:gridSpan w:val="2"/>
            <w:hideMark/>
          </w:tcPr>
          <w:p w14:paraId="4F9FFD56" w14:textId="62DF2ECB" w:rsidR="00BB2DA9" w:rsidRPr="00BB2DA9" w:rsidRDefault="00BB2DA9" w:rsidP="00BB2DA9">
            <w:pPr>
              <w:rPr>
                <w:b/>
                <w:bCs/>
              </w:rPr>
            </w:pPr>
            <w:r w:rsidRPr="00BB2DA9">
              <w:rPr>
                <w:b/>
                <w:bCs/>
              </w:rPr>
              <w:t>NOMBRE:</w:t>
            </w:r>
            <w:r w:rsidRPr="00BB2DA9">
              <w:rPr>
                <w:b/>
                <w:bCs/>
              </w:rPr>
              <w:br/>
              <w:t>Inhabilitar Tipo Vehículo</w:t>
            </w:r>
          </w:p>
        </w:tc>
      </w:tr>
      <w:tr w:rsidR="00BB2DA9" w:rsidRPr="00BB2DA9" w14:paraId="20667E6B" w14:textId="77777777" w:rsidTr="00BB2DA9">
        <w:trPr>
          <w:trHeight w:val="1200"/>
        </w:trPr>
        <w:tc>
          <w:tcPr>
            <w:tcW w:w="4249" w:type="dxa"/>
            <w:hideMark/>
          </w:tcPr>
          <w:p w14:paraId="2D53C8FB" w14:textId="77777777" w:rsidR="00BB2DA9" w:rsidRPr="00BB2DA9" w:rsidRDefault="00BB2DA9">
            <w:r w:rsidRPr="00BB2DA9">
              <w:rPr>
                <w:b/>
                <w:bCs/>
              </w:rPr>
              <w:t>Tipo:</w:t>
            </w:r>
            <w:r w:rsidRPr="00BB2DA9">
              <w:t xml:space="preserve"> </w:t>
            </w:r>
            <w:r w:rsidRPr="00BB2DA9">
              <w:br/>
            </w:r>
            <w:r w:rsidRPr="00BB2DA9">
              <w:rPr>
                <w:b/>
                <w:bCs/>
              </w:rPr>
              <w:t>(NECESARIO/DESEABLE)</w:t>
            </w:r>
            <w:r w:rsidRPr="00BB2DA9">
              <w:t xml:space="preserve"> </w:t>
            </w:r>
            <w:r w:rsidRPr="00BB2DA9">
              <w:br/>
              <w:t>Necesario</w:t>
            </w:r>
            <w:r w:rsidRPr="00BB2DA9">
              <w:br/>
            </w:r>
            <w:r w:rsidRPr="00BB2DA9">
              <w:rPr>
                <w:b/>
                <w:bCs/>
              </w:rPr>
              <w:t xml:space="preserve">  </w:t>
            </w:r>
          </w:p>
        </w:tc>
        <w:tc>
          <w:tcPr>
            <w:tcW w:w="4767" w:type="dxa"/>
            <w:gridSpan w:val="2"/>
            <w:hideMark/>
          </w:tcPr>
          <w:p w14:paraId="02520A6C" w14:textId="27130B2C" w:rsidR="00BB2DA9" w:rsidRPr="00BB2DA9" w:rsidRDefault="00BB2DA9" w:rsidP="00BB2DA9">
            <w:pPr>
              <w:rPr>
                <w:b/>
                <w:bCs/>
              </w:rPr>
            </w:pPr>
            <w:r w:rsidRPr="00BB2DA9">
              <w:rPr>
                <w:b/>
                <w:bCs/>
              </w:rPr>
              <w:br/>
              <w:t xml:space="preserve">PRIORIDAD DE </w:t>
            </w:r>
            <w:r w:rsidRPr="00BB2DA9">
              <w:rPr>
                <w:b/>
                <w:bCs/>
              </w:rPr>
              <w:br/>
              <w:t xml:space="preserve">DESARROLLO: </w:t>
            </w:r>
            <w:r w:rsidRPr="00BB2DA9">
              <w:br/>
              <w:t xml:space="preserve">Alta </w:t>
            </w:r>
            <w:r w:rsidRPr="00BB2DA9">
              <w:rPr>
                <w:b/>
                <w:bCs/>
              </w:rPr>
              <w:t xml:space="preserve"> </w:t>
            </w:r>
          </w:p>
        </w:tc>
      </w:tr>
      <w:tr w:rsidR="00BB2DA9" w:rsidRPr="00BB2DA9" w14:paraId="68462A6B" w14:textId="77777777" w:rsidTr="00BB2DA9">
        <w:trPr>
          <w:trHeight w:val="1005"/>
        </w:trPr>
        <w:tc>
          <w:tcPr>
            <w:tcW w:w="5091" w:type="dxa"/>
            <w:gridSpan w:val="2"/>
            <w:hideMark/>
          </w:tcPr>
          <w:p w14:paraId="170C96A8" w14:textId="4399DCE8" w:rsidR="00BB2DA9" w:rsidRPr="00BB2DA9" w:rsidRDefault="00BB2DA9">
            <w:pPr>
              <w:rPr>
                <w:b/>
                <w:bCs/>
              </w:rPr>
            </w:pPr>
            <w:r w:rsidRPr="00BB2DA9">
              <w:rPr>
                <w:b/>
                <w:bCs/>
              </w:rPr>
              <w:t xml:space="preserve">ENTRADA: </w:t>
            </w:r>
            <w:r w:rsidRPr="00BB2DA9">
              <w:br/>
              <w:t>1. Correo Electrónico</w:t>
            </w:r>
            <w:r w:rsidRPr="00BB2DA9">
              <w:br/>
              <w:t>2. Contraseña (Logueo del administrador)</w:t>
            </w:r>
          </w:p>
        </w:tc>
        <w:tc>
          <w:tcPr>
            <w:tcW w:w="3925" w:type="dxa"/>
            <w:hideMark/>
          </w:tcPr>
          <w:p w14:paraId="58FC75F5" w14:textId="77777777" w:rsidR="00BB2DA9" w:rsidRPr="00BB2DA9" w:rsidRDefault="00BB2DA9">
            <w:pPr>
              <w:rPr>
                <w:b/>
                <w:bCs/>
              </w:rPr>
            </w:pPr>
            <w:r w:rsidRPr="00BB2DA9">
              <w:rPr>
                <w:b/>
                <w:bCs/>
              </w:rPr>
              <w:t xml:space="preserve">SALIDA: </w:t>
            </w:r>
            <w:r w:rsidRPr="00BB2DA9">
              <w:br/>
              <w:t>Inhabilitación exitosa</w:t>
            </w:r>
          </w:p>
        </w:tc>
      </w:tr>
      <w:tr w:rsidR="00BB2DA9" w:rsidRPr="00BB2DA9" w14:paraId="4264B39B" w14:textId="77777777" w:rsidTr="00BB2DA9">
        <w:trPr>
          <w:trHeight w:val="690"/>
        </w:trPr>
        <w:tc>
          <w:tcPr>
            <w:tcW w:w="9016" w:type="dxa"/>
            <w:gridSpan w:val="3"/>
            <w:hideMark/>
          </w:tcPr>
          <w:p w14:paraId="66D632B8" w14:textId="5A7C0AE9" w:rsidR="00BB2DA9" w:rsidRPr="00BB2DA9" w:rsidRDefault="00BB2DA9">
            <w:pPr>
              <w:rPr>
                <w:b/>
                <w:bCs/>
              </w:rPr>
            </w:pPr>
            <w:r w:rsidRPr="00BB2DA9">
              <w:rPr>
                <w:b/>
                <w:bCs/>
              </w:rPr>
              <w:t>DESCRIPCIÓN:</w:t>
            </w:r>
            <w:r w:rsidRPr="00BB2DA9">
              <w:br/>
              <w:t>El sistema permitirá al administrador Inhabilitar/Habilitar los tipos de Vehículo.</w:t>
            </w:r>
          </w:p>
        </w:tc>
      </w:tr>
      <w:tr w:rsidR="00BB2DA9" w:rsidRPr="00BB2DA9" w14:paraId="57CAB912" w14:textId="77777777" w:rsidTr="00BB2DA9">
        <w:trPr>
          <w:trHeight w:val="1245"/>
        </w:trPr>
        <w:tc>
          <w:tcPr>
            <w:tcW w:w="9016" w:type="dxa"/>
            <w:gridSpan w:val="3"/>
            <w:hideMark/>
          </w:tcPr>
          <w:p w14:paraId="2C4B1754" w14:textId="77777777" w:rsidR="00BB2DA9" w:rsidRPr="00BB2DA9" w:rsidRDefault="00BB2DA9">
            <w:pPr>
              <w:rPr>
                <w:b/>
                <w:bCs/>
              </w:rPr>
            </w:pPr>
            <w:r w:rsidRPr="00BB2DA9">
              <w:rPr>
                <w:b/>
                <w:bCs/>
              </w:rPr>
              <w:t xml:space="preserve">PRECONDICIÓN: </w:t>
            </w:r>
            <w:r w:rsidRPr="00BB2DA9">
              <w:rPr>
                <w:b/>
                <w:bCs/>
              </w:rPr>
              <w:br/>
            </w:r>
            <w:r w:rsidRPr="00BB2DA9">
              <w:t>El administrador tiene acceso al sistema de gestión del parqueadero.</w:t>
            </w:r>
            <w:r w:rsidRPr="00BB2DA9">
              <w:br/>
              <w:t>El sistema está operativo y tiene la funcionalidad de inhabilitación de tipos de vehículos disponible.</w:t>
            </w:r>
            <w:r w:rsidRPr="00BB2DA9">
              <w:br/>
              <w:t>Se identifica el tipo de vehículo que se desea inhabilitar.</w:t>
            </w:r>
          </w:p>
        </w:tc>
      </w:tr>
      <w:tr w:rsidR="00BB2DA9" w:rsidRPr="00BB2DA9" w14:paraId="60F87900" w14:textId="77777777" w:rsidTr="00BB2DA9">
        <w:trPr>
          <w:trHeight w:val="990"/>
        </w:trPr>
        <w:tc>
          <w:tcPr>
            <w:tcW w:w="9016" w:type="dxa"/>
            <w:gridSpan w:val="3"/>
            <w:hideMark/>
          </w:tcPr>
          <w:p w14:paraId="172AD34A" w14:textId="77777777" w:rsidR="00BB2DA9" w:rsidRPr="00BB2DA9" w:rsidRDefault="00BB2DA9">
            <w:pPr>
              <w:rPr>
                <w:b/>
                <w:bCs/>
              </w:rPr>
            </w:pPr>
            <w:r w:rsidRPr="00BB2DA9">
              <w:rPr>
                <w:b/>
                <w:bCs/>
              </w:rPr>
              <w:t>POSCONDICIÓN:</w:t>
            </w:r>
            <w:r w:rsidRPr="00BB2DA9">
              <w:rPr>
                <w:b/>
                <w:bCs/>
              </w:rPr>
              <w:br/>
            </w:r>
            <w:r w:rsidRPr="00BB2DA9">
              <w:t>El tipo de vehículo se inhabilita correctamente en el sistema.</w:t>
            </w:r>
            <w:r w:rsidRPr="00BB2DA9">
              <w:br/>
              <w:t>El Estado del tipo de vehículo se actualiza para reflejar su estado inhabilitado.</w:t>
            </w:r>
          </w:p>
        </w:tc>
      </w:tr>
      <w:tr w:rsidR="00BB2DA9" w:rsidRPr="00BB2DA9" w14:paraId="3448AAF5" w14:textId="77777777" w:rsidTr="00BB2DA9">
        <w:trPr>
          <w:trHeight w:val="2775"/>
        </w:trPr>
        <w:tc>
          <w:tcPr>
            <w:tcW w:w="9016" w:type="dxa"/>
            <w:gridSpan w:val="3"/>
            <w:hideMark/>
          </w:tcPr>
          <w:p w14:paraId="3746DAE7" w14:textId="77777777" w:rsidR="00BB2DA9" w:rsidRPr="00BB2DA9" w:rsidRDefault="00BB2DA9">
            <w:pPr>
              <w:rPr>
                <w:b/>
                <w:bCs/>
              </w:rPr>
            </w:pPr>
            <w:r w:rsidRPr="00BB2DA9">
              <w:rPr>
                <w:b/>
                <w:bCs/>
              </w:rPr>
              <w:t xml:space="preserve">MANEJO DE SITUACIONES ANORMALES </w:t>
            </w:r>
            <w:r w:rsidRPr="00BB2DA9">
              <w:rPr>
                <w:b/>
                <w:bCs/>
              </w:rPr>
              <w:br/>
            </w:r>
            <w:r w:rsidRPr="00BB2DA9">
              <w:t>Interrupciones del Servicio:</w:t>
            </w:r>
            <w:r w:rsidRPr="00BB2DA9">
              <w:br/>
            </w:r>
            <w:r w:rsidRPr="00BB2DA9">
              <w:br/>
              <w:t>En caso de interrupciones del servicio durante el proceso de inhabilitación de tipos de vehículos, el sistema debe informar al administrador sobre el problema y proporcionar una estimación del tiempo de recuperación.</w:t>
            </w:r>
            <w:r w:rsidRPr="00BB2DA9">
              <w:br/>
              <w:t>Confirmación de Inhabilitación:</w:t>
            </w:r>
            <w:r w:rsidRPr="00BB2DA9">
              <w:br/>
            </w:r>
            <w:r w:rsidRPr="00BB2DA9">
              <w:br/>
              <w:t>Si el administrador intenta salir de la página de inhabilitación sin confirmar la acción, el sistema debe mostrar una advertencia para evitar la pérdida accidental de la acción.</w:t>
            </w:r>
          </w:p>
        </w:tc>
      </w:tr>
      <w:tr w:rsidR="00BB2DA9" w:rsidRPr="00BB2DA9" w14:paraId="5E5AAE71" w14:textId="77777777" w:rsidTr="00BB2DA9">
        <w:trPr>
          <w:trHeight w:val="3735"/>
        </w:trPr>
        <w:tc>
          <w:tcPr>
            <w:tcW w:w="9016" w:type="dxa"/>
            <w:gridSpan w:val="3"/>
            <w:hideMark/>
          </w:tcPr>
          <w:p w14:paraId="62D34714" w14:textId="77777777" w:rsidR="00BB2DA9" w:rsidRPr="00BB2DA9" w:rsidRDefault="00BB2DA9">
            <w:pPr>
              <w:rPr>
                <w:b/>
                <w:bCs/>
              </w:rPr>
            </w:pPr>
            <w:r w:rsidRPr="00BB2DA9">
              <w:rPr>
                <w:b/>
                <w:bCs/>
              </w:rPr>
              <w:t xml:space="preserve">CRITERIOS DE ACEPTACIÓN: </w:t>
            </w:r>
            <w:r w:rsidRPr="00BB2DA9">
              <w:rPr>
                <w:b/>
                <w:bCs/>
              </w:rPr>
              <w:br/>
            </w:r>
            <w:r w:rsidRPr="00BB2DA9">
              <w:t>Interfaz de Inhabilitación:</w:t>
            </w:r>
            <w:r w:rsidRPr="00BB2DA9">
              <w:br/>
            </w:r>
            <w:r w:rsidRPr="00BB2DA9">
              <w:br/>
              <w:t>El sistema proporciona una interfaz clara y fácil de usar para que el administrador inhabilite tipos de vehículos.</w:t>
            </w:r>
            <w:r w:rsidRPr="00BB2DA9">
              <w:br/>
              <w:t>Selección del Tipo de Vehículo a Inhabilitar:</w:t>
            </w:r>
            <w:r w:rsidRPr="00BB2DA9">
              <w:br/>
            </w:r>
            <w:r w:rsidRPr="00BB2DA9">
              <w:br/>
              <w:t>El administrador puede seleccionar el tipo de vehículo específico que desea inhabilitar dentro de la interfaz del sistema.</w:t>
            </w:r>
            <w:r w:rsidRPr="00BB2DA9">
              <w:br/>
              <w:t>Confirmación de Inhabilitación:</w:t>
            </w:r>
            <w:r w:rsidRPr="00BB2DA9">
              <w:br/>
            </w:r>
            <w:r w:rsidRPr="00BB2DA9">
              <w:br/>
              <w:t>Después de seleccionar el tipo de vehículo a inhabilitar, el sistema solicita una confirmación explícita por parte del administrador antes de aplicar la inhabilitación.</w:t>
            </w:r>
            <w:r w:rsidRPr="00BB2DA9">
              <w:br/>
              <w:t>Actualización de la Base de Datos:</w:t>
            </w:r>
            <w:r w:rsidRPr="00BB2DA9">
              <w:br/>
            </w:r>
            <w:r w:rsidRPr="00BB2DA9">
              <w:lastRenderedPageBreak/>
              <w:br/>
              <w:t>Una vez confirmada, la inhabilitación del tipo de vehículo se actualiza en la base de datos del sistema de gestión del parqueadero.</w:t>
            </w:r>
          </w:p>
        </w:tc>
      </w:tr>
    </w:tbl>
    <w:p w14:paraId="48336DF8" w14:textId="77777777" w:rsidR="00BB2DA9" w:rsidRDefault="00BB2DA9" w:rsidP="005F43D2"/>
    <w:p w14:paraId="62FAD641" w14:textId="77777777" w:rsidR="00BB2DA9" w:rsidRDefault="00BB2DA9" w:rsidP="005F43D2"/>
    <w:p w14:paraId="18B3D311" w14:textId="77777777" w:rsidR="006D0EAD" w:rsidRDefault="006D0EAD" w:rsidP="005F43D2"/>
    <w:p w14:paraId="4920D968" w14:textId="77777777" w:rsidR="006D0EAD" w:rsidRDefault="006D0EAD" w:rsidP="005F43D2"/>
    <w:p w14:paraId="405C8924" w14:textId="77777777" w:rsidR="006D0EAD" w:rsidRDefault="006D0EAD" w:rsidP="005F43D2"/>
    <w:p w14:paraId="33AC4441" w14:textId="77777777" w:rsidR="006D0EAD" w:rsidRDefault="006D0EAD" w:rsidP="005F43D2"/>
    <w:p w14:paraId="49942E6A" w14:textId="77777777" w:rsidR="006D0EAD" w:rsidRDefault="006D0EAD" w:rsidP="005F43D2"/>
    <w:p w14:paraId="37AEFBC3" w14:textId="77777777" w:rsidR="006D0EAD" w:rsidRDefault="006D0EAD" w:rsidP="005F43D2"/>
    <w:p w14:paraId="61FEE236" w14:textId="77777777" w:rsidR="006D0EAD" w:rsidRDefault="006D0EAD" w:rsidP="005F43D2"/>
    <w:p w14:paraId="4E53214E" w14:textId="77777777" w:rsidR="006D0EAD" w:rsidRDefault="006D0EAD" w:rsidP="005F43D2"/>
    <w:p w14:paraId="1874347C" w14:textId="77777777" w:rsidR="006D0EAD" w:rsidRDefault="006D0EAD" w:rsidP="005F43D2"/>
    <w:p w14:paraId="63AC63E7" w14:textId="77777777" w:rsidR="006D0EAD" w:rsidRDefault="006D0EAD" w:rsidP="005F43D2"/>
    <w:p w14:paraId="6D1B07C8" w14:textId="77777777" w:rsidR="006D0EAD" w:rsidRDefault="006D0EAD" w:rsidP="005F43D2"/>
    <w:p w14:paraId="30767242" w14:textId="77777777" w:rsidR="006D0EAD" w:rsidRDefault="006D0EAD" w:rsidP="005F43D2"/>
    <w:p w14:paraId="5E617D36" w14:textId="77777777" w:rsidR="006D0EAD" w:rsidRDefault="006D0EAD" w:rsidP="005F43D2"/>
    <w:p w14:paraId="5D294AAB" w14:textId="04FD310E" w:rsidR="00BB2DA9" w:rsidRPr="00BB2DA9" w:rsidRDefault="00BB2DA9" w:rsidP="00BB2DA9">
      <w:pPr>
        <w:pStyle w:val="Descripcin"/>
        <w:keepNext/>
        <w:rPr>
          <w:b/>
          <w:bCs/>
          <w:i w:val="0"/>
          <w:iCs w:val="0"/>
          <w:sz w:val="24"/>
          <w:szCs w:val="20"/>
        </w:rPr>
      </w:pPr>
      <w:r w:rsidRPr="00BB2DA9">
        <w:rPr>
          <w:b/>
          <w:bCs/>
          <w:i w:val="0"/>
          <w:iCs w:val="0"/>
          <w:sz w:val="24"/>
          <w:szCs w:val="20"/>
        </w:rPr>
        <w:lastRenderedPageBreak/>
        <w:t xml:space="preserve">Tabla </w:t>
      </w:r>
      <w:r w:rsidRPr="00BB2DA9">
        <w:rPr>
          <w:b/>
          <w:bCs/>
          <w:i w:val="0"/>
          <w:iCs w:val="0"/>
          <w:sz w:val="24"/>
          <w:szCs w:val="20"/>
        </w:rPr>
        <w:fldChar w:fldCharType="begin"/>
      </w:r>
      <w:r w:rsidRPr="00BB2DA9">
        <w:rPr>
          <w:b/>
          <w:bCs/>
          <w:i w:val="0"/>
          <w:iCs w:val="0"/>
          <w:sz w:val="24"/>
          <w:szCs w:val="20"/>
        </w:rPr>
        <w:instrText xml:space="preserve"> SEQ Tabla \* ARABIC </w:instrText>
      </w:r>
      <w:r w:rsidRPr="00BB2DA9">
        <w:rPr>
          <w:b/>
          <w:bCs/>
          <w:i w:val="0"/>
          <w:iCs w:val="0"/>
          <w:sz w:val="24"/>
          <w:szCs w:val="20"/>
        </w:rPr>
        <w:fldChar w:fldCharType="separate"/>
      </w:r>
      <w:r w:rsidR="00BA77A4">
        <w:rPr>
          <w:b/>
          <w:bCs/>
          <w:i w:val="0"/>
          <w:iCs w:val="0"/>
          <w:noProof/>
          <w:sz w:val="24"/>
          <w:szCs w:val="20"/>
        </w:rPr>
        <w:t>19</w:t>
      </w:r>
      <w:r w:rsidRPr="00BB2DA9">
        <w:rPr>
          <w:b/>
          <w:bCs/>
          <w:i w:val="0"/>
          <w:iCs w:val="0"/>
          <w:sz w:val="24"/>
          <w:szCs w:val="20"/>
        </w:rPr>
        <w:fldChar w:fldCharType="end"/>
      </w:r>
    </w:p>
    <w:p w14:paraId="0E649A38" w14:textId="6CD5B262" w:rsidR="00BB2DA9" w:rsidRPr="00BB2DA9" w:rsidRDefault="00BB2DA9" w:rsidP="00BB2DA9">
      <w:pPr>
        <w:pStyle w:val="Descripcin"/>
        <w:keepNext/>
        <w:rPr>
          <w:sz w:val="24"/>
          <w:szCs w:val="20"/>
        </w:rPr>
      </w:pPr>
      <w:r w:rsidRPr="00BB2DA9">
        <w:rPr>
          <w:sz w:val="24"/>
          <w:szCs w:val="20"/>
        </w:rPr>
        <w:t>Requerimiento funcinal No.18</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252"/>
        <w:gridCol w:w="844"/>
        <w:gridCol w:w="3930"/>
      </w:tblGrid>
      <w:tr w:rsidR="00BB2DA9" w:rsidRPr="00BB2DA9" w14:paraId="5CFAE459" w14:textId="77777777" w:rsidTr="00BB2DA9">
        <w:trPr>
          <w:trHeight w:val="900"/>
        </w:trPr>
        <w:tc>
          <w:tcPr>
            <w:tcW w:w="4252" w:type="dxa"/>
            <w:hideMark/>
          </w:tcPr>
          <w:p w14:paraId="04FCF189" w14:textId="77777777" w:rsidR="00BB2DA9" w:rsidRPr="00BB2DA9" w:rsidRDefault="00BB2DA9">
            <w:pPr>
              <w:rPr>
                <w:b/>
                <w:bCs/>
              </w:rPr>
            </w:pPr>
            <w:r w:rsidRPr="00BB2DA9">
              <w:rPr>
                <w:b/>
                <w:bCs/>
              </w:rPr>
              <w:t>IDENTIFICADOR:</w:t>
            </w:r>
            <w:r w:rsidRPr="00BB2DA9">
              <w:rPr>
                <w:b/>
                <w:bCs/>
              </w:rPr>
              <w:br/>
              <w:t>R18</w:t>
            </w:r>
          </w:p>
        </w:tc>
        <w:tc>
          <w:tcPr>
            <w:tcW w:w="4774" w:type="dxa"/>
            <w:gridSpan w:val="2"/>
            <w:hideMark/>
          </w:tcPr>
          <w:p w14:paraId="76CACBD7" w14:textId="05BE7794" w:rsidR="00BB2DA9" w:rsidRPr="00BB2DA9" w:rsidRDefault="00BB2DA9" w:rsidP="00BB2DA9">
            <w:pPr>
              <w:rPr>
                <w:b/>
                <w:bCs/>
              </w:rPr>
            </w:pPr>
            <w:r w:rsidRPr="00BB2DA9">
              <w:rPr>
                <w:b/>
                <w:bCs/>
              </w:rPr>
              <w:t>NOMBRE:</w:t>
            </w:r>
            <w:r w:rsidRPr="00BB2DA9">
              <w:rPr>
                <w:b/>
                <w:bCs/>
              </w:rPr>
              <w:br/>
              <w:t>Registrar Vehículo</w:t>
            </w:r>
          </w:p>
        </w:tc>
      </w:tr>
      <w:tr w:rsidR="00BB2DA9" w:rsidRPr="00BB2DA9" w14:paraId="5C8858A0" w14:textId="77777777" w:rsidTr="00BB2DA9">
        <w:trPr>
          <w:trHeight w:val="1200"/>
        </w:trPr>
        <w:tc>
          <w:tcPr>
            <w:tcW w:w="4252" w:type="dxa"/>
            <w:hideMark/>
          </w:tcPr>
          <w:p w14:paraId="2017243E" w14:textId="77777777" w:rsidR="00BB2DA9" w:rsidRPr="00BB2DA9" w:rsidRDefault="00BB2DA9">
            <w:r w:rsidRPr="00BB2DA9">
              <w:rPr>
                <w:b/>
                <w:bCs/>
              </w:rPr>
              <w:t>Tipo:</w:t>
            </w:r>
            <w:r w:rsidRPr="00BB2DA9">
              <w:t xml:space="preserve"> </w:t>
            </w:r>
            <w:r w:rsidRPr="00BB2DA9">
              <w:br/>
            </w:r>
            <w:r w:rsidRPr="00BB2DA9">
              <w:rPr>
                <w:b/>
                <w:bCs/>
              </w:rPr>
              <w:t>(NECESARIO/DESEABLE)</w:t>
            </w:r>
            <w:r w:rsidRPr="00BB2DA9">
              <w:t xml:space="preserve"> </w:t>
            </w:r>
            <w:r w:rsidRPr="00BB2DA9">
              <w:br/>
              <w:t>Necesario</w:t>
            </w:r>
            <w:r w:rsidRPr="00BB2DA9">
              <w:br/>
            </w:r>
            <w:r w:rsidRPr="00BB2DA9">
              <w:rPr>
                <w:b/>
                <w:bCs/>
              </w:rPr>
              <w:t xml:space="preserve">  </w:t>
            </w:r>
          </w:p>
        </w:tc>
        <w:tc>
          <w:tcPr>
            <w:tcW w:w="4774" w:type="dxa"/>
            <w:gridSpan w:val="2"/>
            <w:hideMark/>
          </w:tcPr>
          <w:p w14:paraId="32D6264E" w14:textId="76FE0D8D" w:rsidR="00BB2DA9" w:rsidRPr="00BB2DA9" w:rsidRDefault="00BB2DA9" w:rsidP="00BB2DA9">
            <w:pPr>
              <w:rPr>
                <w:b/>
                <w:bCs/>
              </w:rPr>
            </w:pPr>
            <w:r w:rsidRPr="00BB2DA9">
              <w:rPr>
                <w:b/>
                <w:bCs/>
              </w:rPr>
              <w:br/>
              <w:t xml:space="preserve">PRIORIDAD DE </w:t>
            </w:r>
            <w:r w:rsidRPr="00BB2DA9">
              <w:rPr>
                <w:b/>
                <w:bCs/>
              </w:rPr>
              <w:br/>
              <w:t xml:space="preserve">DESARROLLO: </w:t>
            </w:r>
            <w:r w:rsidRPr="00BB2DA9">
              <w:br/>
              <w:t xml:space="preserve">Alta </w:t>
            </w:r>
            <w:r w:rsidRPr="00BB2DA9">
              <w:rPr>
                <w:b/>
                <w:bCs/>
              </w:rPr>
              <w:t xml:space="preserve"> </w:t>
            </w:r>
          </w:p>
        </w:tc>
      </w:tr>
      <w:tr w:rsidR="00BB2DA9" w:rsidRPr="00BB2DA9" w14:paraId="069AFDC6" w14:textId="77777777" w:rsidTr="00BB2DA9">
        <w:trPr>
          <w:trHeight w:val="2175"/>
        </w:trPr>
        <w:tc>
          <w:tcPr>
            <w:tcW w:w="5096" w:type="dxa"/>
            <w:gridSpan w:val="2"/>
            <w:hideMark/>
          </w:tcPr>
          <w:p w14:paraId="75BCC73E" w14:textId="388B6D22" w:rsidR="00BB2DA9" w:rsidRPr="00BB2DA9" w:rsidRDefault="00BB2DA9">
            <w:pPr>
              <w:rPr>
                <w:b/>
                <w:bCs/>
              </w:rPr>
            </w:pPr>
            <w:r w:rsidRPr="00BB2DA9">
              <w:rPr>
                <w:b/>
                <w:bCs/>
              </w:rPr>
              <w:t xml:space="preserve">ENTRADA: </w:t>
            </w:r>
            <w:r w:rsidRPr="00BB2DA9">
              <w:br/>
              <w:t>1. Placa</w:t>
            </w:r>
            <w:r w:rsidRPr="00BB2DA9">
              <w:br/>
              <w:t>2.Marca</w:t>
            </w:r>
            <w:r w:rsidRPr="00BB2DA9">
              <w:br/>
              <w:t>3. Modelo</w:t>
            </w:r>
            <w:r w:rsidRPr="00BB2DA9">
              <w:br/>
              <w:t>4. Descripción</w:t>
            </w:r>
            <w:r w:rsidRPr="00BB2DA9">
              <w:br/>
              <w:t>5.Tipo Vehículo</w:t>
            </w:r>
            <w:r w:rsidRPr="00BB2DA9">
              <w:br/>
              <w:t>6. Aseguradora</w:t>
            </w:r>
          </w:p>
        </w:tc>
        <w:tc>
          <w:tcPr>
            <w:tcW w:w="3930" w:type="dxa"/>
            <w:hideMark/>
          </w:tcPr>
          <w:p w14:paraId="66347C8C" w14:textId="77777777" w:rsidR="00BB2DA9" w:rsidRPr="00BB2DA9" w:rsidRDefault="00BB2DA9">
            <w:pPr>
              <w:rPr>
                <w:b/>
                <w:bCs/>
              </w:rPr>
            </w:pPr>
            <w:r w:rsidRPr="00BB2DA9">
              <w:rPr>
                <w:b/>
                <w:bCs/>
              </w:rPr>
              <w:t xml:space="preserve">SALIDA: </w:t>
            </w:r>
            <w:r w:rsidRPr="00BB2DA9">
              <w:br/>
              <w:t>Registro exitoso</w:t>
            </w:r>
          </w:p>
        </w:tc>
      </w:tr>
      <w:tr w:rsidR="00BB2DA9" w:rsidRPr="00BB2DA9" w14:paraId="24989DFF" w14:textId="77777777" w:rsidTr="00BB2DA9">
        <w:trPr>
          <w:trHeight w:val="735"/>
        </w:trPr>
        <w:tc>
          <w:tcPr>
            <w:tcW w:w="9026" w:type="dxa"/>
            <w:gridSpan w:val="3"/>
            <w:hideMark/>
          </w:tcPr>
          <w:p w14:paraId="03065286" w14:textId="77777777" w:rsidR="00BB2DA9" w:rsidRPr="00BB2DA9" w:rsidRDefault="00BB2DA9">
            <w:pPr>
              <w:rPr>
                <w:b/>
                <w:bCs/>
              </w:rPr>
            </w:pPr>
            <w:r w:rsidRPr="00BB2DA9">
              <w:rPr>
                <w:b/>
                <w:bCs/>
              </w:rPr>
              <w:t>DESCRIPCIÓN:</w:t>
            </w:r>
            <w:r w:rsidRPr="00BB2DA9">
              <w:br/>
              <w:t xml:space="preserve">El sistema deberá permitir que el usuario cliente pueda registrar vehículos en su cuenta personal </w:t>
            </w:r>
          </w:p>
        </w:tc>
      </w:tr>
      <w:tr w:rsidR="00BB2DA9" w:rsidRPr="00BB2DA9" w14:paraId="18D44803" w14:textId="77777777" w:rsidTr="00BB2DA9">
        <w:trPr>
          <w:trHeight w:val="1635"/>
        </w:trPr>
        <w:tc>
          <w:tcPr>
            <w:tcW w:w="9026" w:type="dxa"/>
            <w:gridSpan w:val="3"/>
            <w:hideMark/>
          </w:tcPr>
          <w:p w14:paraId="0DF205C6" w14:textId="77777777" w:rsidR="00BB2DA9" w:rsidRPr="00BB2DA9" w:rsidRDefault="00BB2DA9">
            <w:pPr>
              <w:rPr>
                <w:b/>
                <w:bCs/>
              </w:rPr>
            </w:pPr>
            <w:r w:rsidRPr="00BB2DA9">
              <w:rPr>
                <w:b/>
                <w:bCs/>
              </w:rPr>
              <w:t xml:space="preserve">PRECONDICIÓN: </w:t>
            </w:r>
            <w:r w:rsidRPr="00BB2DA9">
              <w:rPr>
                <w:b/>
                <w:bCs/>
              </w:rPr>
              <w:br/>
            </w:r>
            <w:r w:rsidRPr="00BB2DA9">
              <w:t>El cliente tiene acceso al sistema de registro de vehículos del parqueadero.</w:t>
            </w:r>
            <w:r w:rsidRPr="00BB2DA9">
              <w:br/>
              <w:t>El sistema está operativo y tiene la funcionalidad de registro de vehículos disponible.</w:t>
            </w:r>
            <w:r w:rsidRPr="00BB2DA9">
              <w:br/>
              <w:t xml:space="preserve">El cliente tiene los datos necesarios del vehículo que desea registrar </w:t>
            </w:r>
            <w:r w:rsidRPr="00BB2DA9">
              <w:br/>
              <w:t>El cliente está registrado en el sistema y ha iniciado sesión con sus credenciales.</w:t>
            </w:r>
          </w:p>
        </w:tc>
      </w:tr>
      <w:tr w:rsidR="00BB2DA9" w:rsidRPr="00BB2DA9" w14:paraId="5267A217" w14:textId="77777777" w:rsidTr="00BB2DA9">
        <w:trPr>
          <w:trHeight w:val="1035"/>
        </w:trPr>
        <w:tc>
          <w:tcPr>
            <w:tcW w:w="9026" w:type="dxa"/>
            <w:gridSpan w:val="3"/>
            <w:hideMark/>
          </w:tcPr>
          <w:p w14:paraId="22DB4EB8" w14:textId="77777777" w:rsidR="00BB2DA9" w:rsidRPr="00BB2DA9" w:rsidRDefault="00BB2DA9">
            <w:pPr>
              <w:rPr>
                <w:b/>
                <w:bCs/>
              </w:rPr>
            </w:pPr>
            <w:r w:rsidRPr="00BB2DA9">
              <w:rPr>
                <w:b/>
                <w:bCs/>
              </w:rPr>
              <w:t>POSCONDICIÓN:</w:t>
            </w:r>
            <w:r w:rsidRPr="00BB2DA9">
              <w:rPr>
                <w:b/>
                <w:bCs/>
              </w:rPr>
              <w:br/>
            </w:r>
            <w:r w:rsidRPr="00BB2DA9">
              <w:t>El vehículo se registra correctamente en el sistema.</w:t>
            </w:r>
            <w:r w:rsidRPr="00BB2DA9">
              <w:br/>
              <w:t>El cliente recibe un mensaje de registro exitoso</w:t>
            </w:r>
          </w:p>
        </w:tc>
      </w:tr>
      <w:tr w:rsidR="00BB2DA9" w:rsidRPr="00BB2DA9" w14:paraId="6DF2ACD6" w14:textId="77777777" w:rsidTr="00BB2DA9">
        <w:trPr>
          <w:trHeight w:val="3075"/>
        </w:trPr>
        <w:tc>
          <w:tcPr>
            <w:tcW w:w="9026" w:type="dxa"/>
            <w:gridSpan w:val="3"/>
            <w:hideMark/>
          </w:tcPr>
          <w:p w14:paraId="6CC21D80" w14:textId="77777777" w:rsidR="00BB2DA9" w:rsidRPr="00BB2DA9" w:rsidRDefault="00BB2DA9">
            <w:pPr>
              <w:rPr>
                <w:b/>
                <w:bCs/>
              </w:rPr>
            </w:pPr>
            <w:r w:rsidRPr="00BB2DA9">
              <w:rPr>
                <w:b/>
                <w:bCs/>
              </w:rPr>
              <w:t xml:space="preserve">MANEJO DE SITUACIONES ANORMALES </w:t>
            </w:r>
            <w:r w:rsidRPr="00BB2DA9">
              <w:rPr>
                <w:b/>
                <w:bCs/>
              </w:rPr>
              <w:br/>
            </w:r>
            <w:r w:rsidRPr="00BB2DA9">
              <w:t>Datos Inconsistentes:</w:t>
            </w:r>
            <w:r w:rsidRPr="00BB2DA9">
              <w:br/>
            </w:r>
            <w:r w:rsidRPr="00BB2DA9">
              <w:br/>
              <w:t>Si se detectan datos inconsistentes o incorrectos durante el registro del vehículo, el sistema debe mostrar un mensaje indicando la situación y proporcionar instrucciones sobre cómo corregir los datos.</w:t>
            </w:r>
            <w:r w:rsidRPr="00BB2DA9">
              <w:br/>
            </w:r>
            <w:r w:rsidRPr="00BB2DA9">
              <w:br/>
              <w:t>Interrupciones del Servicio:</w:t>
            </w:r>
            <w:r w:rsidRPr="00BB2DA9">
              <w:br/>
            </w:r>
            <w:r w:rsidRPr="00BB2DA9">
              <w:br/>
              <w:t>En caso de interrupciones del servicio durante el proceso de registro de vehículos, el sistema debe informar al cliente sobre el problema y proporcionar una estimación del tiempo de recuperación.</w:t>
            </w:r>
          </w:p>
        </w:tc>
      </w:tr>
      <w:tr w:rsidR="00BB2DA9" w:rsidRPr="00BB2DA9" w14:paraId="787672DE" w14:textId="77777777" w:rsidTr="00BB2DA9">
        <w:trPr>
          <w:trHeight w:val="4545"/>
        </w:trPr>
        <w:tc>
          <w:tcPr>
            <w:tcW w:w="9026" w:type="dxa"/>
            <w:gridSpan w:val="3"/>
            <w:hideMark/>
          </w:tcPr>
          <w:p w14:paraId="11DD78F8" w14:textId="77777777" w:rsidR="00BB2DA9" w:rsidRPr="00BB2DA9" w:rsidRDefault="00BB2DA9">
            <w:pPr>
              <w:rPr>
                <w:b/>
                <w:bCs/>
              </w:rPr>
            </w:pPr>
            <w:r w:rsidRPr="00BB2DA9">
              <w:rPr>
                <w:b/>
                <w:bCs/>
              </w:rPr>
              <w:lastRenderedPageBreak/>
              <w:t xml:space="preserve">CRITERIOS DE ACEPTACIÓN: </w:t>
            </w:r>
            <w:r w:rsidRPr="00BB2DA9">
              <w:rPr>
                <w:b/>
                <w:bCs/>
              </w:rPr>
              <w:br/>
            </w:r>
            <w:r w:rsidRPr="00BB2DA9">
              <w:t>Interfaz de Registro de Vehículos:</w:t>
            </w:r>
            <w:r w:rsidRPr="00BB2DA9">
              <w:br/>
            </w:r>
            <w:r w:rsidRPr="00BB2DA9">
              <w:br/>
              <w:t>El sistema proporciona una interfaz clara y fácil de usar para que los clientes registren sus vehículos.</w:t>
            </w:r>
            <w:r w:rsidRPr="00BB2DA9">
              <w:br/>
              <w:t>Formulario de Registro:</w:t>
            </w:r>
            <w:r w:rsidRPr="00BB2DA9">
              <w:br/>
            </w:r>
            <w:r w:rsidRPr="00BB2DA9">
              <w:br/>
              <w:t>El cliente completa un formulario que incluye detalles del vehículo, como marca, modelo, año, placa, etc.</w:t>
            </w:r>
            <w:r w:rsidRPr="00BB2DA9">
              <w:br/>
              <w:t>Validación de Datos:</w:t>
            </w:r>
            <w:r w:rsidRPr="00BB2DA9">
              <w:br/>
            </w:r>
            <w:r w:rsidRPr="00BB2DA9">
              <w:br/>
              <w:t>El sistema valida los datos proporcionados por el cliente para asegurar que sean completos y válidos.</w:t>
            </w:r>
            <w:r w:rsidRPr="00BB2DA9">
              <w:br/>
              <w:t>Confirmación de Registro:</w:t>
            </w:r>
            <w:r w:rsidRPr="00BB2DA9">
              <w:br/>
            </w:r>
            <w:r w:rsidRPr="00BB2DA9">
              <w:br/>
              <w:t>Después de completar el registro, el sistema muestra un mensaje de confirmación al cliente y proporciona un comprobante de registro para su referencia.</w:t>
            </w:r>
            <w:r w:rsidRPr="00BB2DA9">
              <w:br/>
              <w:t>Actualización de la Base de Datos:</w:t>
            </w:r>
            <w:r w:rsidRPr="00BB2DA9">
              <w:br/>
            </w:r>
            <w:r w:rsidRPr="00BB2DA9">
              <w:br/>
              <w:t>Los datos del vehículo registrado se actualizan en la base de datos del sistema de gestión del parqueadero.</w:t>
            </w:r>
          </w:p>
        </w:tc>
      </w:tr>
    </w:tbl>
    <w:p w14:paraId="26E1A57D" w14:textId="77777777" w:rsidR="00BB2DA9" w:rsidRDefault="00BB2DA9" w:rsidP="005F43D2"/>
    <w:p w14:paraId="434E3EC6" w14:textId="77777777" w:rsidR="00BB2DA9" w:rsidRDefault="00BB2DA9" w:rsidP="005F43D2"/>
    <w:p w14:paraId="272ABAC4" w14:textId="77777777" w:rsidR="00BB2DA9" w:rsidRDefault="00BB2DA9" w:rsidP="005F43D2"/>
    <w:p w14:paraId="4E46675A" w14:textId="77777777" w:rsidR="00BB2DA9" w:rsidRDefault="00BB2DA9" w:rsidP="005F43D2"/>
    <w:p w14:paraId="650EE3C5" w14:textId="77777777" w:rsidR="006D0EAD" w:rsidRDefault="006D0EAD" w:rsidP="005F43D2"/>
    <w:p w14:paraId="76EAC510" w14:textId="77777777" w:rsidR="006D0EAD" w:rsidRDefault="006D0EAD" w:rsidP="005F43D2"/>
    <w:p w14:paraId="63A39C3D" w14:textId="77777777" w:rsidR="006D0EAD" w:rsidRDefault="006D0EAD" w:rsidP="005F43D2"/>
    <w:p w14:paraId="216D9C02" w14:textId="77777777" w:rsidR="006D0EAD" w:rsidRDefault="006D0EAD" w:rsidP="005F43D2"/>
    <w:p w14:paraId="6DEEE2B4" w14:textId="77777777" w:rsidR="006D0EAD" w:rsidRDefault="006D0EAD" w:rsidP="005F43D2"/>
    <w:p w14:paraId="32142B09" w14:textId="77777777" w:rsidR="006D0EAD" w:rsidRDefault="006D0EAD" w:rsidP="005F43D2"/>
    <w:p w14:paraId="52669B9E" w14:textId="77777777" w:rsidR="006D0EAD" w:rsidRDefault="006D0EAD" w:rsidP="005F43D2"/>
    <w:p w14:paraId="7A751E90" w14:textId="77777777" w:rsidR="006D0EAD" w:rsidRDefault="006D0EAD" w:rsidP="005F43D2"/>
    <w:p w14:paraId="360D5C19" w14:textId="292B8691" w:rsidR="00BB2DA9" w:rsidRPr="00BB2DA9" w:rsidRDefault="00BB2DA9" w:rsidP="00BB2DA9">
      <w:pPr>
        <w:pStyle w:val="Descripcin"/>
        <w:keepNext/>
        <w:rPr>
          <w:b/>
          <w:bCs/>
          <w:i w:val="0"/>
          <w:iCs w:val="0"/>
          <w:sz w:val="24"/>
          <w:szCs w:val="20"/>
        </w:rPr>
      </w:pPr>
      <w:r w:rsidRPr="00BB2DA9">
        <w:rPr>
          <w:b/>
          <w:bCs/>
          <w:i w:val="0"/>
          <w:iCs w:val="0"/>
          <w:sz w:val="24"/>
          <w:szCs w:val="20"/>
        </w:rPr>
        <w:lastRenderedPageBreak/>
        <w:t xml:space="preserve">Tabla </w:t>
      </w:r>
      <w:r w:rsidRPr="00BB2DA9">
        <w:rPr>
          <w:b/>
          <w:bCs/>
          <w:i w:val="0"/>
          <w:iCs w:val="0"/>
          <w:sz w:val="24"/>
          <w:szCs w:val="20"/>
        </w:rPr>
        <w:fldChar w:fldCharType="begin"/>
      </w:r>
      <w:r w:rsidRPr="00BB2DA9">
        <w:rPr>
          <w:b/>
          <w:bCs/>
          <w:i w:val="0"/>
          <w:iCs w:val="0"/>
          <w:sz w:val="24"/>
          <w:szCs w:val="20"/>
        </w:rPr>
        <w:instrText xml:space="preserve"> SEQ Tabla \* ARABIC </w:instrText>
      </w:r>
      <w:r w:rsidRPr="00BB2DA9">
        <w:rPr>
          <w:b/>
          <w:bCs/>
          <w:i w:val="0"/>
          <w:iCs w:val="0"/>
          <w:sz w:val="24"/>
          <w:szCs w:val="20"/>
        </w:rPr>
        <w:fldChar w:fldCharType="separate"/>
      </w:r>
      <w:r w:rsidR="00BA77A4">
        <w:rPr>
          <w:b/>
          <w:bCs/>
          <w:i w:val="0"/>
          <w:iCs w:val="0"/>
          <w:noProof/>
          <w:sz w:val="24"/>
          <w:szCs w:val="20"/>
        </w:rPr>
        <w:t>20</w:t>
      </w:r>
      <w:r w:rsidRPr="00BB2DA9">
        <w:rPr>
          <w:b/>
          <w:bCs/>
          <w:i w:val="0"/>
          <w:iCs w:val="0"/>
          <w:sz w:val="24"/>
          <w:szCs w:val="20"/>
        </w:rPr>
        <w:fldChar w:fldCharType="end"/>
      </w:r>
    </w:p>
    <w:p w14:paraId="20383B28" w14:textId="059B68BA" w:rsidR="00BB2DA9" w:rsidRPr="00BB2DA9" w:rsidRDefault="00BB2DA9" w:rsidP="00BB2DA9">
      <w:pPr>
        <w:pStyle w:val="Descripcin"/>
        <w:keepNext/>
        <w:rPr>
          <w:sz w:val="24"/>
          <w:szCs w:val="20"/>
        </w:rPr>
      </w:pPr>
      <w:r w:rsidRPr="00BB2DA9">
        <w:rPr>
          <w:sz w:val="24"/>
          <w:szCs w:val="20"/>
        </w:rPr>
        <w:t>Requerimiento funcional No. 19</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252"/>
        <w:gridCol w:w="844"/>
        <w:gridCol w:w="3930"/>
      </w:tblGrid>
      <w:tr w:rsidR="00BB2DA9" w:rsidRPr="00BB2DA9" w14:paraId="1F1681A5" w14:textId="77777777" w:rsidTr="00BB2DA9">
        <w:trPr>
          <w:trHeight w:val="900"/>
        </w:trPr>
        <w:tc>
          <w:tcPr>
            <w:tcW w:w="4252" w:type="dxa"/>
            <w:hideMark/>
          </w:tcPr>
          <w:p w14:paraId="0FD4E3AB" w14:textId="77777777" w:rsidR="00BB2DA9" w:rsidRPr="00BB2DA9" w:rsidRDefault="00BB2DA9">
            <w:pPr>
              <w:rPr>
                <w:b/>
                <w:bCs/>
              </w:rPr>
            </w:pPr>
            <w:r w:rsidRPr="00BB2DA9">
              <w:rPr>
                <w:b/>
                <w:bCs/>
              </w:rPr>
              <w:t>IDENTIFICADOR:</w:t>
            </w:r>
            <w:r w:rsidRPr="00BB2DA9">
              <w:rPr>
                <w:b/>
                <w:bCs/>
              </w:rPr>
              <w:br/>
              <w:t>R19</w:t>
            </w:r>
          </w:p>
        </w:tc>
        <w:tc>
          <w:tcPr>
            <w:tcW w:w="4774" w:type="dxa"/>
            <w:gridSpan w:val="2"/>
            <w:hideMark/>
          </w:tcPr>
          <w:p w14:paraId="752ECA5E" w14:textId="5456AFC4" w:rsidR="00BB2DA9" w:rsidRPr="00BB2DA9" w:rsidRDefault="00BB2DA9" w:rsidP="00BB2DA9">
            <w:pPr>
              <w:rPr>
                <w:b/>
                <w:bCs/>
              </w:rPr>
            </w:pPr>
            <w:r w:rsidRPr="00BB2DA9">
              <w:rPr>
                <w:b/>
                <w:bCs/>
              </w:rPr>
              <w:t>NOMBRE:</w:t>
            </w:r>
            <w:r w:rsidRPr="00BB2DA9">
              <w:rPr>
                <w:b/>
                <w:bCs/>
              </w:rPr>
              <w:br/>
              <w:t>Consultar Vehículo</w:t>
            </w:r>
          </w:p>
        </w:tc>
      </w:tr>
      <w:tr w:rsidR="00BB2DA9" w:rsidRPr="00BB2DA9" w14:paraId="710F2864" w14:textId="77777777" w:rsidTr="00BB2DA9">
        <w:trPr>
          <w:trHeight w:val="1200"/>
        </w:trPr>
        <w:tc>
          <w:tcPr>
            <w:tcW w:w="4252" w:type="dxa"/>
            <w:hideMark/>
          </w:tcPr>
          <w:p w14:paraId="3D785668" w14:textId="77777777" w:rsidR="00BB2DA9" w:rsidRPr="00BB2DA9" w:rsidRDefault="00BB2DA9">
            <w:r w:rsidRPr="00BB2DA9">
              <w:rPr>
                <w:b/>
                <w:bCs/>
              </w:rPr>
              <w:t>Tipo:</w:t>
            </w:r>
            <w:r w:rsidRPr="00BB2DA9">
              <w:t xml:space="preserve"> </w:t>
            </w:r>
            <w:r w:rsidRPr="00BB2DA9">
              <w:br/>
            </w:r>
            <w:r w:rsidRPr="00BB2DA9">
              <w:rPr>
                <w:b/>
                <w:bCs/>
              </w:rPr>
              <w:t>(NECESARIO/DESEABLE)</w:t>
            </w:r>
            <w:r w:rsidRPr="00BB2DA9">
              <w:t xml:space="preserve"> </w:t>
            </w:r>
            <w:r w:rsidRPr="00BB2DA9">
              <w:br/>
              <w:t>Necesario</w:t>
            </w:r>
            <w:r w:rsidRPr="00BB2DA9">
              <w:br/>
            </w:r>
            <w:r w:rsidRPr="00BB2DA9">
              <w:rPr>
                <w:b/>
                <w:bCs/>
              </w:rPr>
              <w:t xml:space="preserve">  </w:t>
            </w:r>
          </w:p>
        </w:tc>
        <w:tc>
          <w:tcPr>
            <w:tcW w:w="4774" w:type="dxa"/>
            <w:gridSpan w:val="2"/>
            <w:hideMark/>
          </w:tcPr>
          <w:p w14:paraId="4C97A7DA" w14:textId="1CA1C5AD" w:rsidR="00BB2DA9" w:rsidRPr="00BB2DA9" w:rsidRDefault="00BB2DA9" w:rsidP="00BB2DA9">
            <w:pPr>
              <w:rPr>
                <w:b/>
                <w:bCs/>
              </w:rPr>
            </w:pPr>
            <w:r w:rsidRPr="00BB2DA9">
              <w:rPr>
                <w:b/>
                <w:bCs/>
              </w:rPr>
              <w:br/>
              <w:t xml:space="preserve">PRIORIDAD DE </w:t>
            </w:r>
            <w:r w:rsidRPr="00BB2DA9">
              <w:rPr>
                <w:b/>
                <w:bCs/>
              </w:rPr>
              <w:br/>
              <w:t xml:space="preserve">DESARROLLO: </w:t>
            </w:r>
            <w:r w:rsidRPr="00BB2DA9">
              <w:br/>
              <w:t xml:space="preserve">Alta </w:t>
            </w:r>
            <w:r w:rsidRPr="00BB2DA9">
              <w:rPr>
                <w:b/>
                <w:bCs/>
              </w:rPr>
              <w:t xml:space="preserve"> </w:t>
            </w:r>
          </w:p>
        </w:tc>
      </w:tr>
      <w:tr w:rsidR="00BB2DA9" w:rsidRPr="00BB2DA9" w14:paraId="1C033F2C" w14:textId="77777777" w:rsidTr="00BB2DA9">
        <w:trPr>
          <w:trHeight w:val="2445"/>
        </w:trPr>
        <w:tc>
          <w:tcPr>
            <w:tcW w:w="5096" w:type="dxa"/>
            <w:gridSpan w:val="2"/>
            <w:hideMark/>
          </w:tcPr>
          <w:p w14:paraId="6D8D6821" w14:textId="1061ADB1" w:rsidR="00BB2DA9" w:rsidRPr="00BB2DA9" w:rsidRDefault="00BB2DA9">
            <w:pPr>
              <w:rPr>
                <w:b/>
                <w:bCs/>
              </w:rPr>
            </w:pPr>
            <w:r w:rsidRPr="00BB2DA9">
              <w:rPr>
                <w:b/>
                <w:bCs/>
              </w:rPr>
              <w:t xml:space="preserve">ENTRADA: </w:t>
            </w:r>
            <w:r w:rsidRPr="00BB2DA9">
              <w:br/>
            </w:r>
            <w:r w:rsidR="006D0EAD" w:rsidRPr="00BB2DA9">
              <w:t>1. Correo</w:t>
            </w:r>
            <w:r w:rsidRPr="00BB2DA9">
              <w:t xml:space="preserve"> Electrónico</w:t>
            </w:r>
            <w:r w:rsidRPr="00BB2DA9">
              <w:br/>
              <w:t>2. Contraseña (Logueo Cliente)</w:t>
            </w:r>
          </w:p>
        </w:tc>
        <w:tc>
          <w:tcPr>
            <w:tcW w:w="3930" w:type="dxa"/>
            <w:hideMark/>
          </w:tcPr>
          <w:p w14:paraId="64E0B817" w14:textId="74FCCE50" w:rsidR="00BB2DA9" w:rsidRPr="00BB2DA9" w:rsidRDefault="00BB2DA9">
            <w:pPr>
              <w:rPr>
                <w:b/>
                <w:bCs/>
              </w:rPr>
            </w:pPr>
            <w:r w:rsidRPr="00BB2DA9">
              <w:rPr>
                <w:b/>
                <w:bCs/>
              </w:rPr>
              <w:t xml:space="preserve">SALIDA: </w:t>
            </w:r>
            <w:r w:rsidRPr="00BB2DA9">
              <w:br/>
              <w:t>1. Placa</w:t>
            </w:r>
            <w:r w:rsidRPr="00BB2DA9">
              <w:br/>
              <w:t>2.Marca</w:t>
            </w:r>
            <w:r w:rsidRPr="00BB2DA9">
              <w:br/>
              <w:t>3. Modelo</w:t>
            </w:r>
            <w:r w:rsidRPr="00BB2DA9">
              <w:br/>
              <w:t>4. Descripción</w:t>
            </w:r>
            <w:r w:rsidRPr="00BB2DA9">
              <w:br/>
              <w:t>5.Tipo Vehículo</w:t>
            </w:r>
            <w:r w:rsidRPr="00BB2DA9">
              <w:br/>
              <w:t>6. Aseguradora</w:t>
            </w:r>
          </w:p>
        </w:tc>
      </w:tr>
      <w:tr w:rsidR="00BB2DA9" w:rsidRPr="00BB2DA9" w14:paraId="3457CAC5" w14:textId="77777777" w:rsidTr="00BB2DA9">
        <w:trPr>
          <w:trHeight w:val="945"/>
        </w:trPr>
        <w:tc>
          <w:tcPr>
            <w:tcW w:w="9026" w:type="dxa"/>
            <w:gridSpan w:val="3"/>
            <w:hideMark/>
          </w:tcPr>
          <w:p w14:paraId="439B3547" w14:textId="77777777" w:rsidR="00BB2DA9" w:rsidRPr="00BB2DA9" w:rsidRDefault="00BB2DA9">
            <w:pPr>
              <w:rPr>
                <w:b/>
                <w:bCs/>
              </w:rPr>
            </w:pPr>
            <w:r w:rsidRPr="00BB2DA9">
              <w:rPr>
                <w:b/>
                <w:bCs/>
              </w:rPr>
              <w:t>DESCRIPCIÓN:</w:t>
            </w:r>
            <w:r w:rsidRPr="00BB2DA9">
              <w:br/>
              <w:t>El sistema deberá permitir que el usuario cliente pueda consultar el o los vehículos que haya registrado en su cuenta, se desplegará una lista</w:t>
            </w:r>
          </w:p>
        </w:tc>
      </w:tr>
      <w:tr w:rsidR="00BB2DA9" w:rsidRPr="00BB2DA9" w14:paraId="63E3D65B" w14:textId="77777777" w:rsidTr="00BB2DA9">
        <w:trPr>
          <w:trHeight w:val="1260"/>
        </w:trPr>
        <w:tc>
          <w:tcPr>
            <w:tcW w:w="9026" w:type="dxa"/>
            <w:gridSpan w:val="3"/>
            <w:hideMark/>
          </w:tcPr>
          <w:p w14:paraId="270AC993" w14:textId="77777777" w:rsidR="00BB2DA9" w:rsidRPr="00BB2DA9" w:rsidRDefault="00BB2DA9">
            <w:pPr>
              <w:rPr>
                <w:b/>
                <w:bCs/>
              </w:rPr>
            </w:pPr>
            <w:r w:rsidRPr="00BB2DA9">
              <w:rPr>
                <w:b/>
                <w:bCs/>
              </w:rPr>
              <w:t xml:space="preserve">PRECONDICIÓN: </w:t>
            </w:r>
            <w:r w:rsidRPr="00BB2DA9">
              <w:rPr>
                <w:b/>
                <w:bCs/>
              </w:rPr>
              <w:br/>
            </w:r>
            <w:r w:rsidRPr="00BB2DA9">
              <w:t>El cliente tiene acceso al sistema de Consulta de vehículos del parqueadero.</w:t>
            </w:r>
            <w:r w:rsidRPr="00BB2DA9">
              <w:br/>
              <w:t>El sistema está operativo y tiene la funcionalidad de Consulta de vehículos disponible.</w:t>
            </w:r>
            <w:r w:rsidRPr="00BB2DA9">
              <w:br/>
              <w:t>El cliente está registrado en el sistema y ha iniciado sesión con sus credenciales.</w:t>
            </w:r>
          </w:p>
        </w:tc>
      </w:tr>
      <w:tr w:rsidR="00BB2DA9" w:rsidRPr="00BB2DA9" w14:paraId="30B268BC" w14:textId="77777777" w:rsidTr="00BB2DA9">
        <w:trPr>
          <w:trHeight w:val="675"/>
        </w:trPr>
        <w:tc>
          <w:tcPr>
            <w:tcW w:w="9026" w:type="dxa"/>
            <w:gridSpan w:val="3"/>
            <w:hideMark/>
          </w:tcPr>
          <w:p w14:paraId="36A3459D" w14:textId="77777777" w:rsidR="00BB2DA9" w:rsidRPr="00BB2DA9" w:rsidRDefault="00BB2DA9">
            <w:pPr>
              <w:rPr>
                <w:b/>
                <w:bCs/>
              </w:rPr>
            </w:pPr>
            <w:r w:rsidRPr="00BB2DA9">
              <w:rPr>
                <w:b/>
                <w:bCs/>
              </w:rPr>
              <w:t>POSCONDICIÓN:</w:t>
            </w:r>
            <w:r w:rsidRPr="00BB2DA9">
              <w:rPr>
                <w:b/>
                <w:bCs/>
              </w:rPr>
              <w:br/>
            </w:r>
            <w:r w:rsidRPr="00BB2DA9">
              <w:t>El cliente puede visualizar la información detallada de sus vehículos registrados en el sistema.</w:t>
            </w:r>
          </w:p>
        </w:tc>
      </w:tr>
      <w:tr w:rsidR="00BB2DA9" w:rsidRPr="00BB2DA9" w14:paraId="1893DF17" w14:textId="77777777" w:rsidTr="00BB2DA9">
        <w:trPr>
          <w:trHeight w:val="3000"/>
        </w:trPr>
        <w:tc>
          <w:tcPr>
            <w:tcW w:w="9026" w:type="dxa"/>
            <w:gridSpan w:val="3"/>
            <w:hideMark/>
          </w:tcPr>
          <w:p w14:paraId="4768BFD3" w14:textId="77777777" w:rsidR="00BB2DA9" w:rsidRPr="00BB2DA9" w:rsidRDefault="00BB2DA9">
            <w:pPr>
              <w:rPr>
                <w:b/>
                <w:bCs/>
              </w:rPr>
            </w:pPr>
            <w:r w:rsidRPr="00BB2DA9">
              <w:rPr>
                <w:b/>
                <w:bCs/>
              </w:rPr>
              <w:t xml:space="preserve">MANEJO DE SITUACIONES ANORMALES </w:t>
            </w:r>
            <w:r w:rsidRPr="00BB2DA9">
              <w:rPr>
                <w:b/>
                <w:bCs/>
              </w:rPr>
              <w:br/>
            </w:r>
            <w:r w:rsidRPr="00BB2DA9">
              <w:t>Búsqueda sin Resultados:</w:t>
            </w:r>
            <w:r w:rsidRPr="00BB2DA9">
              <w:br/>
            </w:r>
            <w:r w:rsidRPr="00BB2DA9">
              <w:br/>
              <w:t>Si la búsqueda de vehículos no arroja resultados, el sistema debe mostrar un mensaje indicando que no se encontraron vehículos que coincidan con los criterios de búsqueda.</w:t>
            </w:r>
            <w:r w:rsidRPr="00BB2DA9">
              <w:br/>
            </w:r>
            <w:r w:rsidRPr="00BB2DA9">
              <w:br/>
              <w:t>Interrupciones del Servicio:</w:t>
            </w:r>
            <w:r w:rsidRPr="00BB2DA9">
              <w:br/>
            </w:r>
            <w:r w:rsidRPr="00BB2DA9">
              <w:br/>
              <w:t>En caso de interrupciones del servicio durante el proceso de consulta de vehículos, el sistema debe informar al cliente sobre el problema y proporcionar una estimación del tiempo de recuperación.</w:t>
            </w:r>
          </w:p>
        </w:tc>
      </w:tr>
      <w:tr w:rsidR="00BB2DA9" w:rsidRPr="00BB2DA9" w14:paraId="312DC38E" w14:textId="77777777" w:rsidTr="00BB2DA9">
        <w:trPr>
          <w:trHeight w:val="1935"/>
        </w:trPr>
        <w:tc>
          <w:tcPr>
            <w:tcW w:w="9026" w:type="dxa"/>
            <w:gridSpan w:val="3"/>
            <w:hideMark/>
          </w:tcPr>
          <w:p w14:paraId="7BE23C3C" w14:textId="77777777" w:rsidR="00BB2DA9" w:rsidRPr="00BB2DA9" w:rsidRDefault="00BB2DA9">
            <w:pPr>
              <w:rPr>
                <w:b/>
                <w:bCs/>
              </w:rPr>
            </w:pPr>
            <w:r w:rsidRPr="00BB2DA9">
              <w:rPr>
                <w:b/>
                <w:bCs/>
              </w:rPr>
              <w:t xml:space="preserve">CRITERIOS DE ACEPTACIÓN: </w:t>
            </w:r>
            <w:r w:rsidRPr="00BB2DA9">
              <w:rPr>
                <w:b/>
                <w:bCs/>
              </w:rPr>
              <w:br/>
            </w:r>
            <w:r w:rsidRPr="00BB2DA9">
              <w:t>Interfaz de Consulta de Vehículos:</w:t>
            </w:r>
            <w:r w:rsidRPr="00BB2DA9">
              <w:br/>
            </w:r>
            <w:r w:rsidRPr="00BB2DA9">
              <w:br/>
              <w:t>El sistema proporciona una interfaz clara y fácil de usar para que los clientes consulten sus vehículos registrados.</w:t>
            </w:r>
            <w:r w:rsidRPr="00BB2DA9">
              <w:br/>
              <w:t>Acceso a la Información del Vehículo:</w:t>
            </w:r>
            <w:r w:rsidRPr="00BB2DA9">
              <w:br/>
            </w:r>
            <w:r w:rsidRPr="00BB2DA9">
              <w:lastRenderedPageBreak/>
              <w:br/>
              <w:t>El cliente puede ver detalles importantes de sus vehículos</w:t>
            </w:r>
          </w:p>
        </w:tc>
      </w:tr>
    </w:tbl>
    <w:p w14:paraId="23E560A9" w14:textId="77777777" w:rsidR="00BB2DA9" w:rsidRDefault="00BB2DA9" w:rsidP="005F43D2"/>
    <w:p w14:paraId="553C1844" w14:textId="77777777" w:rsidR="00BB2DA9" w:rsidRDefault="00BB2DA9" w:rsidP="005F43D2"/>
    <w:p w14:paraId="10367C6C" w14:textId="77777777" w:rsidR="00BB2DA9" w:rsidRDefault="00BB2DA9" w:rsidP="005F43D2"/>
    <w:p w14:paraId="35CD9611" w14:textId="77777777" w:rsidR="00BB2DA9" w:rsidRDefault="00BB2DA9" w:rsidP="005F43D2"/>
    <w:p w14:paraId="2829082E" w14:textId="77777777" w:rsidR="00BB2DA9" w:rsidRDefault="00BB2DA9" w:rsidP="005F43D2"/>
    <w:p w14:paraId="585B41AD" w14:textId="77777777" w:rsidR="006D0EAD" w:rsidRDefault="006D0EAD" w:rsidP="005F43D2"/>
    <w:p w14:paraId="7BC4D4BF" w14:textId="77777777" w:rsidR="006D0EAD" w:rsidRDefault="006D0EAD" w:rsidP="005F43D2"/>
    <w:p w14:paraId="50694F7F" w14:textId="77777777" w:rsidR="006D0EAD" w:rsidRDefault="006D0EAD" w:rsidP="005F43D2"/>
    <w:p w14:paraId="05402036" w14:textId="77777777" w:rsidR="006D0EAD" w:rsidRDefault="006D0EAD" w:rsidP="005F43D2"/>
    <w:p w14:paraId="5D7D179D" w14:textId="77777777" w:rsidR="006D0EAD" w:rsidRDefault="006D0EAD" w:rsidP="005F43D2"/>
    <w:p w14:paraId="4C779CC4" w14:textId="77777777" w:rsidR="006D0EAD" w:rsidRDefault="006D0EAD" w:rsidP="005F43D2"/>
    <w:p w14:paraId="7863FA83" w14:textId="77777777" w:rsidR="006D0EAD" w:rsidRDefault="006D0EAD" w:rsidP="005F43D2"/>
    <w:p w14:paraId="28E910E9" w14:textId="77777777" w:rsidR="006D0EAD" w:rsidRDefault="006D0EAD" w:rsidP="005F43D2"/>
    <w:p w14:paraId="2F656CFE" w14:textId="77777777" w:rsidR="006D0EAD" w:rsidRDefault="006D0EAD" w:rsidP="005F43D2"/>
    <w:p w14:paraId="3387FC4A" w14:textId="77777777" w:rsidR="006D0EAD" w:rsidRDefault="006D0EAD" w:rsidP="005F43D2"/>
    <w:p w14:paraId="5F0F3998" w14:textId="77777777" w:rsidR="006D0EAD" w:rsidRDefault="006D0EAD" w:rsidP="005F43D2"/>
    <w:p w14:paraId="2956B5F6" w14:textId="77777777" w:rsidR="006D0EAD" w:rsidRDefault="006D0EAD" w:rsidP="005F43D2"/>
    <w:p w14:paraId="5D20C7AC" w14:textId="77777777" w:rsidR="006D0EAD" w:rsidRDefault="006D0EAD" w:rsidP="005F43D2"/>
    <w:p w14:paraId="27CCE17D" w14:textId="77777777" w:rsidR="00BB2DA9" w:rsidRDefault="00BB2DA9" w:rsidP="005F43D2"/>
    <w:p w14:paraId="4FBDFA2C" w14:textId="68479239" w:rsidR="009F410A" w:rsidRPr="009F410A" w:rsidRDefault="009F410A" w:rsidP="009F410A">
      <w:pPr>
        <w:pStyle w:val="Descripcin"/>
        <w:keepNext/>
        <w:rPr>
          <w:b/>
          <w:bCs/>
          <w:i w:val="0"/>
          <w:iCs w:val="0"/>
          <w:sz w:val="24"/>
          <w:szCs w:val="20"/>
        </w:rPr>
      </w:pPr>
      <w:r w:rsidRPr="009F410A">
        <w:rPr>
          <w:b/>
          <w:bCs/>
          <w:i w:val="0"/>
          <w:iCs w:val="0"/>
          <w:sz w:val="24"/>
          <w:szCs w:val="20"/>
        </w:rPr>
        <w:lastRenderedPageBreak/>
        <w:t xml:space="preserve">Tabla </w:t>
      </w:r>
      <w:r w:rsidRPr="009F410A">
        <w:rPr>
          <w:b/>
          <w:bCs/>
          <w:i w:val="0"/>
          <w:iCs w:val="0"/>
          <w:sz w:val="24"/>
          <w:szCs w:val="20"/>
        </w:rPr>
        <w:fldChar w:fldCharType="begin"/>
      </w:r>
      <w:r w:rsidRPr="009F410A">
        <w:rPr>
          <w:b/>
          <w:bCs/>
          <w:i w:val="0"/>
          <w:iCs w:val="0"/>
          <w:sz w:val="24"/>
          <w:szCs w:val="20"/>
        </w:rPr>
        <w:instrText xml:space="preserve"> SEQ Tabla \* ARABIC </w:instrText>
      </w:r>
      <w:r w:rsidRPr="009F410A">
        <w:rPr>
          <w:b/>
          <w:bCs/>
          <w:i w:val="0"/>
          <w:iCs w:val="0"/>
          <w:sz w:val="24"/>
          <w:szCs w:val="20"/>
        </w:rPr>
        <w:fldChar w:fldCharType="separate"/>
      </w:r>
      <w:r w:rsidR="00BA77A4">
        <w:rPr>
          <w:b/>
          <w:bCs/>
          <w:i w:val="0"/>
          <w:iCs w:val="0"/>
          <w:noProof/>
          <w:sz w:val="24"/>
          <w:szCs w:val="20"/>
        </w:rPr>
        <w:t>21</w:t>
      </w:r>
      <w:r w:rsidRPr="009F410A">
        <w:rPr>
          <w:b/>
          <w:bCs/>
          <w:i w:val="0"/>
          <w:iCs w:val="0"/>
          <w:sz w:val="24"/>
          <w:szCs w:val="20"/>
        </w:rPr>
        <w:fldChar w:fldCharType="end"/>
      </w:r>
    </w:p>
    <w:p w14:paraId="06731F01" w14:textId="317E277F" w:rsidR="009F410A" w:rsidRPr="009F410A" w:rsidRDefault="009F410A" w:rsidP="009F410A">
      <w:pPr>
        <w:pStyle w:val="Descripcin"/>
        <w:keepNext/>
        <w:rPr>
          <w:sz w:val="24"/>
          <w:szCs w:val="20"/>
        </w:rPr>
      </w:pPr>
      <w:r w:rsidRPr="009F410A">
        <w:rPr>
          <w:sz w:val="24"/>
          <w:szCs w:val="20"/>
        </w:rPr>
        <w:t>Requerimiento funcional No.20</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252"/>
        <w:gridCol w:w="844"/>
        <w:gridCol w:w="3930"/>
      </w:tblGrid>
      <w:tr w:rsidR="009F410A" w:rsidRPr="009F410A" w14:paraId="5E6E87A5" w14:textId="77777777" w:rsidTr="009F410A">
        <w:trPr>
          <w:trHeight w:val="900"/>
        </w:trPr>
        <w:tc>
          <w:tcPr>
            <w:tcW w:w="4252" w:type="dxa"/>
            <w:hideMark/>
          </w:tcPr>
          <w:p w14:paraId="7ECC12C2" w14:textId="77777777" w:rsidR="009F410A" w:rsidRPr="009F410A" w:rsidRDefault="009F410A">
            <w:pPr>
              <w:rPr>
                <w:b/>
                <w:bCs/>
              </w:rPr>
            </w:pPr>
            <w:r w:rsidRPr="009F410A">
              <w:rPr>
                <w:b/>
                <w:bCs/>
              </w:rPr>
              <w:t>IDENTIFICADOR:</w:t>
            </w:r>
            <w:r w:rsidRPr="009F410A">
              <w:rPr>
                <w:b/>
                <w:bCs/>
              </w:rPr>
              <w:br/>
              <w:t>R20</w:t>
            </w:r>
          </w:p>
        </w:tc>
        <w:tc>
          <w:tcPr>
            <w:tcW w:w="4774" w:type="dxa"/>
            <w:gridSpan w:val="2"/>
            <w:hideMark/>
          </w:tcPr>
          <w:p w14:paraId="75F8A212" w14:textId="368FF4E8" w:rsidR="009F410A" w:rsidRPr="009F410A" w:rsidRDefault="009F410A" w:rsidP="009F410A">
            <w:pPr>
              <w:rPr>
                <w:b/>
                <w:bCs/>
              </w:rPr>
            </w:pPr>
            <w:r w:rsidRPr="009F410A">
              <w:rPr>
                <w:b/>
                <w:bCs/>
              </w:rPr>
              <w:t>NOMBRE:</w:t>
            </w:r>
            <w:r w:rsidRPr="009F410A">
              <w:rPr>
                <w:b/>
                <w:bCs/>
              </w:rPr>
              <w:br/>
              <w:t>Modificar Vehículo</w:t>
            </w:r>
          </w:p>
        </w:tc>
      </w:tr>
      <w:tr w:rsidR="009F410A" w:rsidRPr="009F410A" w14:paraId="02E5876B" w14:textId="77777777" w:rsidTr="009F410A">
        <w:trPr>
          <w:trHeight w:val="1200"/>
        </w:trPr>
        <w:tc>
          <w:tcPr>
            <w:tcW w:w="4252" w:type="dxa"/>
            <w:hideMark/>
          </w:tcPr>
          <w:p w14:paraId="5156AF90" w14:textId="77777777" w:rsidR="009F410A" w:rsidRPr="009F410A" w:rsidRDefault="009F410A">
            <w:r w:rsidRPr="009F410A">
              <w:rPr>
                <w:b/>
                <w:bCs/>
              </w:rPr>
              <w:t>Tipo:</w:t>
            </w:r>
            <w:r w:rsidRPr="009F410A">
              <w:t xml:space="preserve"> </w:t>
            </w:r>
            <w:r w:rsidRPr="009F410A">
              <w:br/>
            </w:r>
            <w:r w:rsidRPr="009F410A">
              <w:rPr>
                <w:b/>
                <w:bCs/>
              </w:rPr>
              <w:t>(NECESARIO/DESEABLE)</w:t>
            </w:r>
            <w:r w:rsidRPr="009F410A">
              <w:t xml:space="preserve"> </w:t>
            </w:r>
            <w:r w:rsidRPr="009F410A">
              <w:br/>
              <w:t>Necesario</w:t>
            </w:r>
            <w:r w:rsidRPr="009F410A">
              <w:br/>
            </w:r>
            <w:r w:rsidRPr="009F410A">
              <w:rPr>
                <w:b/>
                <w:bCs/>
              </w:rPr>
              <w:t xml:space="preserve">  </w:t>
            </w:r>
          </w:p>
        </w:tc>
        <w:tc>
          <w:tcPr>
            <w:tcW w:w="4774" w:type="dxa"/>
            <w:gridSpan w:val="2"/>
            <w:hideMark/>
          </w:tcPr>
          <w:p w14:paraId="059A135D" w14:textId="4BB32606" w:rsidR="009F410A" w:rsidRPr="009F410A" w:rsidRDefault="009F410A" w:rsidP="009F410A">
            <w:pPr>
              <w:rPr>
                <w:b/>
                <w:bCs/>
              </w:rPr>
            </w:pPr>
            <w:r w:rsidRPr="009F410A">
              <w:rPr>
                <w:b/>
                <w:bCs/>
              </w:rPr>
              <w:br/>
              <w:t xml:space="preserve">PRIORIDAD DE </w:t>
            </w:r>
            <w:r w:rsidRPr="009F410A">
              <w:rPr>
                <w:b/>
                <w:bCs/>
              </w:rPr>
              <w:br/>
              <w:t xml:space="preserve">DESARROLLO: </w:t>
            </w:r>
            <w:r w:rsidRPr="009F410A">
              <w:br/>
              <w:t xml:space="preserve">Alta </w:t>
            </w:r>
            <w:r w:rsidRPr="009F410A">
              <w:rPr>
                <w:b/>
                <w:bCs/>
              </w:rPr>
              <w:t xml:space="preserve"> </w:t>
            </w:r>
          </w:p>
        </w:tc>
      </w:tr>
      <w:tr w:rsidR="009F410A" w:rsidRPr="009F410A" w14:paraId="54927635" w14:textId="77777777" w:rsidTr="009F410A">
        <w:trPr>
          <w:trHeight w:val="2190"/>
        </w:trPr>
        <w:tc>
          <w:tcPr>
            <w:tcW w:w="5096" w:type="dxa"/>
            <w:gridSpan w:val="2"/>
            <w:hideMark/>
          </w:tcPr>
          <w:p w14:paraId="3A88C2ED" w14:textId="5924EDCA" w:rsidR="009F410A" w:rsidRPr="009F410A" w:rsidRDefault="009F410A">
            <w:pPr>
              <w:rPr>
                <w:b/>
                <w:bCs/>
              </w:rPr>
            </w:pPr>
            <w:r w:rsidRPr="009F410A">
              <w:rPr>
                <w:b/>
                <w:bCs/>
              </w:rPr>
              <w:t xml:space="preserve">ENTRADA: </w:t>
            </w:r>
            <w:r w:rsidRPr="009F410A">
              <w:br/>
              <w:t>1. Marca</w:t>
            </w:r>
            <w:r w:rsidRPr="009F410A">
              <w:br/>
              <w:t>2. Modelo</w:t>
            </w:r>
            <w:r w:rsidRPr="009F410A">
              <w:br/>
              <w:t>3. Descripción</w:t>
            </w:r>
            <w:r w:rsidRPr="009F410A">
              <w:br/>
              <w:t>4.Tipo Vehículo</w:t>
            </w:r>
            <w:r w:rsidRPr="009F410A">
              <w:br/>
              <w:t>5.Aseguradora</w:t>
            </w:r>
          </w:p>
        </w:tc>
        <w:tc>
          <w:tcPr>
            <w:tcW w:w="3930" w:type="dxa"/>
            <w:hideMark/>
          </w:tcPr>
          <w:p w14:paraId="2BAADAA3" w14:textId="77777777" w:rsidR="009F410A" w:rsidRPr="009F410A" w:rsidRDefault="009F410A">
            <w:pPr>
              <w:rPr>
                <w:b/>
                <w:bCs/>
              </w:rPr>
            </w:pPr>
            <w:r w:rsidRPr="009F410A">
              <w:rPr>
                <w:b/>
                <w:bCs/>
              </w:rPr>
              <w:t xml:space="preserve">SALIDA: </w:t>
            </w:r>
            <w:r w:rsidRPr="009F410A">
              <w:br/>
              <w:t>Modificación Exitosa</w:t>
            </w:r>
          </w:p>
        </w:tc>
      </w:tr>
      <w:tr w:rsidR="009F410A" w:rsidRPr="009F410A" w14:paraId="19333706" w14:textId="77777777" w:rsidTr="009F410A">
        <w:trPr>
          <w:trHeight w:val="945"/>
        </w:trPr>
        <w:tc>
          <w:tcPr>
            <w:tcW w:w="9026" w:type="dxa"/>
            <w:gridSpan w:val="3"/>
            <w:hideMark/>
          </w:tcPr>
          <w:p w14:paraId="11CDA4AD" w14:textId="62875F7A" w:rsidR="009F410A" w:rsidRPr="009F410A" w:rsidRDefault="009F410A">
            <w:pPr>
              <w:rPr>
                <w:b/>
                <w:bCs/>
              </w:rPr>
            </w:pPr>
            <w:r w:rsidRPr="009F410A">
              <w:rPr>
                <w:b/>
                <w:bCs/>
              </w:rPr>
              <w:t>DESCRIPCIÓN:</w:t>
            </w:r>
            <w:r w:rsidRPr="009F410A">
              <w:br/>
              <w:t xml:space="preserve">El sistema permitirá al usuario cliente realizar modificaciones a </w:t>
            </w:r>
            <w:proofErr w:type="spellStart"/>
            <w:r w:rsidRPr="009F410A">
              <w:t>el</w:t>
            </w:r>
            <w:proofErr w:type="spellEnd"/>
            <w:r w:rsidRPr="009F410A">
              <w:t xml:space="preserve"> o los vehículos registrados en su cuenta personal exceptuando la placa del vehículo</w:t>
            </w:r>
          </w:p>
        </w:tc>
      </w:tr>
      <w:tr w:rsidR="009F410A" w:rsidRPr="009F410A" w14:paraId="177DCD1C" w14:textId="77777777" w:rsidTr="009F410A">
        <w:trPr>
          <w:trHeight w:val="1275"/>
        </w:trPr>
        <w:tc>
          <w:tcPr>
            <w:tcW w:w="9026" w:type="dxa"/>
            <w:gridSpan w:val="3"/>
            <w:hideMark/>
          </w:tcPr>
          <w:p w14:paraId="5CD2A12B" w14:textId="77777777" w:rsidR="009F410A" w:rsidRPr="009F410A" w:rsidRDefault="009F410A">
            <w:pPr>
              <w:rPr>
                <w:b/>
                <w:bCs/>
              </w:rPr>
            </w:pPr>
            <w:r w:rsidRPr="009F410A">
              <w:rPr>
                <w:b/>
                <w:bCs/>
              </w:rPr>
              <w:t xml:space="preserve">PRECONDICIÓN: </w:t>
            </w:r>
            <w:r w:rsidRPr="009F410A">
              <w:rPr>
                <w:b/>
                <w:bCs/>
              </w:rPr>
              <w:br/>
            </w:r>
            <w:r w:rsidRPr="009F410A">
              <w:t>El cliente tiene acceso al sistema de gestión del parqueadero.</w:t>
            </w:r>
            <w:r w:rsidRPr="009F410A">
              <w:br/>
              <w:t>El sistema está operativo y tiene la funcionalidad de modificación de vehículos disponible.</w:t>
            </w:r>
            <w:r w:rsidRPr="009F410A">
              <w:br/>
              <w:t>El cliente tiene al menos un vehículo registrado en el sistema.</w:t>
            </w:r>
          </w:p>
        </w:tc>
      </w:tr>
      <w:tr w:rsidR="009F410A" w:rsidRPr="009F410A" w14:paraId="37ADB4BF" w14:textId="77777777" w:rsidTr="009F410A">
        <w:trPr>
          <w:trHeight w:val="675"/>
        </w:trPr>
        <w:tc>
          <w:tcPr>
            <w:tcW w:w="9026" w:type="dxa"/>
            <w:gridSpan w:val="3"/>
            <w:hideMark/>
          </w:tcPr>
          <w:p w14:paraId="50326085" w14:textId="77777777" w:rsidR="009F410A" w:rsidRPr="009F410A" w:rsidRDefault="009F410A">
            <w:pPr>
              <w:rPr>
                <w:b/>
                <w:bCs/>
              </w:rPr>
            </w:pPr>
            <w:r w:rsidRPr="009F410A">
              <w:rPr>
                <w:b/>
                <w:bCs/>
              </w:rPr>
              <w:t>POSCONDICIÓN:</w:t>
            </w:r>
            <w:r w:rsidRPr="009F410A">
              <w:rPr>
                <w:b/>
                <w:bCs/>
              </w:rPr>
              <w:br/>
            </w:r>
            <w:r w:rsidRPr="009F410A">
              <w:t>Los cambios realizados en el vehículo se actualizan correctamente en el sistema.</w:t>
            </w:r>
          </w:p>
        </w:tc>
      </w:tr>
      <w:tr w:rsidR="009F410A" w:rsidRPr="009F410A" w14:paraId="5E6099E9" w14:textId="77777777" w:rsidTr="009F410A">
        <w:trPr>
          <w:trHeight w:val="3810"/>
        </w:trPr>
        <w:tc>
          <w:tcPr>
            <w:tcW w:w="9026" w:type="dxa"/>
            <w:gridSpan w:val="3"/>
            <w:hideMark/>
          </w:tcPr>
          <w:p w14:paraId="1DFBC27B" w14:textId="77777777" w:rsidR="009F410A" w:rsidRPr="009F410A" w:rsidRDefault="009F410A">
            <w:pPr>
              <w:rPr>
                <w:b/>
                <w:bCs/>
              </w:rPr>
            </w:pPr>
            <w:r w:rsidRPr="009F410A">
              <w:rPr>
                <w:b/>
                <w:bCs/>
              </w:rPr>
              <w:t xml:space="preserve">MANEJO DE SITUACIONES ANORMALES </w:t>
            </w:r>
            <w:r w:rsidRPr="009F410A">
              <w:rPr>
                <w:b/>
                <w:bCs/>
              </w:rPr>
              <w:br/>
            </w:r>
            <w:r w:rsidRPr="009F410A">
              <w:t>Datos Inconsistentes:</w:t>
            </w:r>
            <w:r w:rsidRPr="009F410A">
              <w:br/>
            </w:r>
            <w:r w:rsidRPr="009F410A">
              <w:br/>
              <w:t>Si se detectan datos inconsistentes o incorrectos durante la modificación del vehículo, el sistema debe mostrar un mensaje indicando la situación y proporcionar instrucciones sobre cómo corregir los datos.</w:t>
            </w:r>
            <w:r w:rsidRPr="009F410A">
              <w:br/>
              <w:t>Interrupciones del Servicio:</w:t>
            </w:r>
            <w:r w:rsidRPr="009F410A">
              <w:br/>
            </w:r>
            <w:r w:rsidRPr="009F410A">
              <w:br/>
              <w:t>En caso de interrupciones del servicio durante el proceso de modificación de vehículos, el sistema debe informar al cliente sobre el problema y proporcionar una estimación del tiempo de recuperación.</w:t>
            </w:r>
            <w:r w:rsidRPr="009F410A">
              <w:br/>
              <w:t>Confirmación de Cambios:</w:t>
            </w:r>
            <w:r w:rsidRPr="009F410A">
              <w:br/>
            </w:r>
            <w:r w:rsidRPr="009F410A">
              <w:br/>
              <w:t>Si el cliente intenta salir de la página de modificación sin confirmar los cambios, el sistema debe mostrar una advertencia para evitar la pérdida accidental de los cambios realizados.</w:t>
            </w:r>
          </w:p>
        </w:tc>
      </w:tr>
      <w:tr w:rsidR="009F410A" w:rsidRPr="009F410A" w14:paraId="26500559" w14:textId="77777777" w:rsidTr="009F410A">
        <w:trPr>
          <w:trHeight w:val="4905"/>
        </w:trPr>
        <w:tc>
          <w:tcPr>
            <w:tcW w:w="9026" w:type="dxa"/>
            <w:gridSpan w:val="3"/>
            <w:hideMark/>
          </w:tcPr>
          <w:p w14:paraId="3AFD6672" w14:textId="77777777" w:rsidR="009F410A" w:rsidRPr="009F410A" w:rsidRDefault="009F410A">
            <w:pPr>
              <w:rPr>
                <w:b/>
                <w:bCs/>
              </w:rPr>
            </w:pPr>
            <w:r w:rsidRPr="009F410A">
              <w:rPr>
                <w:b/>
                <w:bCs/>
              </w:rPr>
              <w:lastRenderedPageBreak/>
              <w:t xml:space="preserve">CRITERIOS DE ACEPTACIÓN: </w:t>
            </w:r>
            <w:r w:rsidRPr="009F410A">
              <w:rPr>
                <w:b/>
                <w:bCs/>
              </w:rPr>
              <w:br/>
            </w:r>
            <w:r w:rsidRPr="009F410A">
              <w:t>Interfaz de Modificación de Vehículos:</w:t>
            </w:r>
            <w:r w:rsidRPr="009F410A">
              <w:br/>
            </w:r>
            <w:r w:rsidRPr="009F410A">
              <w:br/>
              <w:t>El sistema proporciona una interfaz clara y fácil de usar para que los clientes modifiquen sus vehículos registrados.</w:t>
            </w:r>
            <w:r w:rsidRPr="009F410A">
              <w:br/>
              <w:t>Selección del Vehículo a Modificar:</w:t>
            </w:r>
            <w:r w:rsidRPr="009F410A">
              <w:br/>
            </w:r>
            <w:r w:rsidRPr="009F410A">
              <w:br/>
              <w:t>El cliente puede seleccionar el vehículo específico que desea modificar dentro de la interfaz del sistema.</w:t>
            </w:r>
            <w:r w:rsidRPr="009F410A">
              <w:br/>
              <w:t>Edición de Información:</w:t>
            </w:r>
            <w:r w:rsidRPr="009F410A">
              <w:br/>
            </w:r>
            <w:r w:rsidRPr="009F410A">
              <w:br/>
              <w:t>Se permite al cliente editar los campos relevantes del vehículo, exceptuando la placa</w:t>
            </w:r>
            <w:r w:rsidRPr="009F410A">
              <w:br/>
              <w:t>Validación de Datos:</w:t>
            </w:r>
            <w:r w:rsidRPr="009F410A">
              <w:br/>
            </w:r>
            <w:r w:rsidRPr="009F410A">
              <w:br/>
              <w:t>El sistema valida los datos proporcionados por el cliente para asegurar que sean completos y válidos antes de realizar la modificación.</w:t>
            </w:r>
            <w:r w:rsidRPr="009F410A">
              <w:br/>
              <w:t>Confirmación de Cambios:</w:t>
            </w:r>
            <w:r w:rsidRPr="009F410A">
              <w:br/>
            </w:r>
            <w:r w:rsidRPr="009F410A">
              <w:br/>
              <w:t>Después de realizar las modificaciones, el sistema solicita una confirmación explícita por parte del cliente antes de aplicar los cambios.</w:t>
            </w:r>
            <w:r w:rsidRPr="009F410A">
              <w:br/>
              <w:t>Actualización de la Base de Datos:</w:t>
            </w:r>
            <w:r w:rsidRPr="009F410A">
              <w:br/>
            </w:r>
            <w:r w:rsidRPr="009F410A">
              <w:br/>
              <w:t>Una vez confirmados, los cambios en el vehículo se actualizan en la base de datos del sistema de gestión del parqueadero.</w:t>
            </w:r>
          </w:p>
        </w:tc>
      </w:tr>
    </w:tbl>
    <w:p w14:paraId="013DB143" w14:textId="77777777" w:rsidR="00BB2DA9" w:rsidRDefault="00BB2DA9" w:rsidP="005F43D2"/>
    <w:p w14:paraId="46BA9AF3" w14:textId="77777777" w:rsidR="009F410A" w:rsidRDefault="009F410A" w:rsidP="005F43D2"/>
    <w:p w14:paraId="7DDC7339" w14:textId="77777777" w:rsidR="009F410A" w:rsidRDefault="009F410A" w:rsidP="005F43D2"/>
    <w:p w14:paraId="03AD32B5" w14:textId="77777777" w:rsidR="009F410A" w:rsidRDefault="009F410A" w:rsidP="005F43D2"/>
    <w:p w14:paraId="7038B871" w14:textId="77777777" w:rsidR="009F410A" w:rsidRDefault="009F410A" w:rsidP="005F43D2"/>
    <w:p w14:paraId="2683EBD2" w14:textId="77777777" w:rsidR="009F410A" w:rsidRDefault="009F410A" w:rsidP="005F43D2"/>
    <w:p w14:paraId="006AEA37" w14:textId="77777777" w:rsidR="009F410A" w:rsidRDefault="009F410A" w:rsidP="005F43D2"/>
    <w:p w14:paraId="65000F03" w14:textId="77777777" w:rsidR="009F410A" w:rsidRDefault="009F410A" w:rsidP="005F43D2"/>
    <w:p w14:paraId="75EB1B4C" w14:textId="77777777" w:rsidR="009F410A" w:rsidRDefault="009F410A" w:rsidP="005F43D2"/>
    <w:p w14:paraId="5E892F96" w14:textId="77777777" w:rsidR="009F410A" w:rsidRDefault="009F410A" w:rsidP="005F43D2"/>
    <w:p w14:paraId="48121693" w14:textId="77777777" w:rsidR="009F410A" w:rsidRDefault="009F410A" w:rsidP="005F43D2"/>
    <w:p w14:paraId="74F77BDC" w14:textId="30EA53C4" w:rsidR="009F410A" w:rsidRPr="009F410A" w:rsidRDefault="009F410A" w:rsidP="009F410A">
      <w:pPr>
        <w:pStyle w:val="Descripcin"/>
        <w:keepNext/>
        <w:rPr>
          <w:b/>
          <w:bCs/>
          <w:i w:val="0"/>
          <w:iCs w:val="0"/>
          <w:sz w:val="24"/>
          <w:szCs w:val="20"/>
        </w:rPr>
      </w:pPr>
      <w:r w:rsidRPr="009F410A">
        <w:rPr>
          <w:b/>
          <w:bCs/>
          <w:i w:val="0"/>
          <w:iCs w:val="0"/>
          <w:sz w:val="24"/>
          <w:szCs w:val="20"/>
        </w:rPr>
        <w:lastRenderedPageBreak/>
        <w:t xml:space="preserve">Tabla </w:t>
      </w:r>
      <w:r w:rsidRPr="009F410A">
        <w:rPr>
          <w:b/>
          <w:bCs/>
          <w:i w:val="0"/>
          <w:iCs w:val="0"/>
          <w:sz w:val="24"/>
          <w:szCs w:val="20"/>
        </w:rPr>
        <w:fldChar w:fldCharType="begin"/>
      </w:r>
      <w:r w:rsidRPr="009F410A">
        <w:rPr>
          <w:b/>
          <w:bCs/>
          <w:i w:val="0"/>
          <w:iCs w:val="0"/>
          <w:sz w:val="24"/>
          <w:szCs w:val="20"/>
        </w:rPr>
        <w:instrText xml:space="preserve"> SEQ Tabla \* ARABIC </w:instrText>
      </w:r>
      <w:r w:rsidRPr="009F410A">
        <w:rPr>
          <w:b/>
          <w:bCs/>
          <w:i w:val="0"/>
          <w:iCs w:val="0"/>
          <w:sz w:val="24"/>
          <w:szCs w:val="20"/>
        </w:rPr>
        <w:fldChar w:fldCharType="separate"/>
      </w:r>
      <w:r w:rsidR="00BA77A4">
        <w:rPr>
          <w:b/>
          <w:bCs/>
          <w:i w:val="0"/>
          <w:iCs w:val="0"/>
          <w:noProof/>
          <w:sz w:val="24"/>
          <w:szCs w:val="20"/>
        </w:rPr>
        <w:t>22</w:t>
      </w:r>
      <w:r w:rsidRPr="009F410A">
        <w:rPr>
          <w:b/>
          <w:bCs/>
          <w:i w:val="0"/>
          <w:iCs w:val="0"/>
          <w:sz w:val="24"/>
          <w:szCs w:val="20"/>
        </w:rPr>
        <w:fldChar w:fldCharType="end"/>
      </w:r>
    </w:p>
    <w:p w14:paraId="63BC363E" w14:textId="7C4B6F3D" w:rsidR="009F410A" w:rsidRPr="009F410A" w:rsidRDefault="009F410A" w:rsidP="009F410A">
      <w:pPr>
        <w:pStyle w:val="Descripcin"/>
        <w:keepNext/>
        <w:rPr>
          <w:sz w:val="24"/>
          <w:szCs w:val="20"/>
        </w:rPr>
      </w:pPr>
      <w:r w:rsidRPr="009F410A">
        <w:rPr>
          <w:sz w:val="24"/>
          <w:szCs w:val="20"/>
        </w:rPr>
        <w:t>Requerimiento funcional No.21</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252"/>
        <w:gridCol w:w="844"/>
        <w:gridCol w:w="3930"/>
      </w:tblGrid>
      <w:tr w:rsidR="009F410A" w:rsidRPr="009F410A" w14:paraId="7D0C7A72" w14:textId="77777777" w:rsidTr="009F410A">
        <w:trPr>
          <w:trHeight w:val="900"/>
        </w:trPr>
        <w:tc>
          <w:tcPr>
            <w:tcW w:w="4252" w:type="dxa"/>
            <w:hideMark/>
          </w:tcPr>
          <w:p w14:paraId="0A7D47DD" w14:textId="77777777" w:rsidR="009F410A" w:rsidRPr="009F410A" w:rsidRDefault="009F410A">
            <w:pPr>
              <w:rPr>
                <w:b/>
                <w:bCs/>
              </w:rPr>
            </w:pPr>
            <w:r w:rsidRPr="009F410A">
              <w:rPr>
                <w:b/>
                <w:bCs/>
              </w:rPr>
              <w:t>IDENTIFICADOR:</w:t>
            </w:r>
            <w:r w:rsidRPr="009F410A">
              <w:rPr>
                <w:b/>
                <w:bCs/>
              </w:rPr>
              <w:br/>
              <w:t>R21</w:t>
            </w:r>
          </w:p>
        </w:tc>
        <w:tc>
          <w:tcPr>
            <w:tcW w:w="4774" w:type="dxa"/>
            <w:gridSpan w:val="2"/>
            <w:hideMark/>
          </w:tcPr>
          <w:p w14:paraId="033AAD06" w14:textId="1A9737B5" w:rsidR="009F410A" w:rsidRPr="009F410A" w:rsidRDefault="009F410A" w:rsidP="009F410A">
            <w:pPr>
              <w:rPr>
                <w:b/>
                <w:bCs/>
              </w:rPr>
            </w:pPr>
            <w:r w:rsidRPr="009F410A">
              <w:rPr>
                <w:b/>
                <w:bCs/>
              </w:rPr>
              <w:t>NOMBRE:</w:t>
            </w:r>
            <w:r w:rsidRPr="009F410A">
              <w:rPr>
                <w:b/>
                <w:bCs/>
              </w:rPr>
              <w:br/>
              <w:t>Inhabilitar vehículo</w:t>
            </w:r>
          </w:p>
        </w:tc>
      </w:tr>
      <w:tr w:rsidR="009F410A" w:rsidRPr="009F410A" w14:paraId="3BECA623" w14:textId="77777777" w:rsidTr="009F410A">
        <w:trPr>
          <w:trHeight w:val="1200"/>
        </w:trPr>
        <w:tc>
          <w:tcPr>
            <w:tcW w:w="4252" w:type="dxa"/>
            <w:hideMark/>
          </w:tcPr>
          <w:p w14:paraId="62C25B41" w14:textId="77777777" w:rsidR="009F410A" w:rsidRPr="009F410A" w:rsidRDefault="009F410A">
            <w:r w:rsidRPr="009F410A">
              <w:rPr>
                <w:b/>
                <w:bCs/>
              </w:rPr>
              <w:t>Tipo:</w:t>
            </w:r>
            <w:r w:rsidRPr="009F410A">
              <w:t xml:space="preserve"> </w:t>
            </w:r>
            <w:r w:rsidRPr="009F410A">
              <w:br/>
            </w:r>
            <w:r w:rsidRPr="009F410A">
              <w:rPr>
                <w:b/>
                <w:bCs/>
              </w:rPr>
              <w:t>(NECESARIO/DESEABLE)</w:t>
            </w:r>
            <w:r w:rsidRPr="009F410A">
              <w:t xml:space="preserve"> </w:t>
            </w:r>
            <w:r w:rsidRPr="009F410A">
              <w:br/>
              <w:t>Necesario</w:t>
            </w:r>
            <w:r w:rsidRPr="009F410A">
              <w:br/>
            </w:r>
            <w:r w:rsidRPr="009F410A">
              <w:rPr>
                <w:b/>
                <w:bCs/>
              </w:rPr>
              <w:t xml:space="preserve">  </w:t>
            </w:r>
          </w:p>
        </w:tc>
        <w:tc>
          <w:tcPr>
            <w:tcW w:w="4774" w:type="dxa"/>
            <w:gridSpan w:val="2"/>
            <w:hideMark/>
          </w:tcPr>
          <w:p w14:paraId="5533B67C" w14:textId="3640E0E3" w:rsidR="009F410A" w:rsidRPr="009F410A" w:rsidRDefault="009F410A" w:rsidP="009F410A">
            <w:pPr>
              <w:rPr>
                <w:b/>
                <w:bCs/>
              </w:rPr>
            </w:pPr>
            <w:r w:rsidRPr="009F410A">
              <w:rPr>
                <w:b/>
                <w:bCs/>
              </w:rPr>
              <w:br/>
              <w:t xml:space="preserve">PRIORIDAD DE </w:t>
            </w:r>
            <w:r w:rsidRPr="009F410A">
              <w:rPr>
                <w:b/>
                <w:bCs/>
              </w:rPr>
              <w:br/>
              <w:t xml:space="preserve">DESARROLLO: </w:t>
            </w:r>
            <w:r w:rsidRPr="009F410A">
              <w:br/>
              <w:t xml:space="preserve">Alta </w:t>
            </w:r>
            <w:r w:rsidRPr="009F410A">
              <w:rPr>
                <w:b/>
                <w:bCs/>
              </w:rPr>
              <w:t xml:space="preserve"> </w:t>
            </w:r>
          </w:p>
        </w:tc>
      </w:tr>
      <w:tr w:rsidR="009F410A" w:rsidRPr="009F410A" w14:paraId="6A6BE85D" w14:textId="77777777" w:rsidTr="009F410A">
        <w:trPr>
          <w:trHeight w:val="990"/>
        </w:trPr>
        <w:tc>
          <w:tcPr>
            <w:tcW w:w="5096" w:type="dxa"/>
            <w:gridSpan w:val="2"/>
            <w:hideMark/>
          </w:tcPr>
          <w:p w14:paraId="00AE668F" w14:textId="1DEC1D43" w:rsidR="009F410A" w:rsidRPr="009F410A" w:rsidRDefault="009F410A">
            <w:pPr>
              <w:rPr>
                <w:b/>
                <w:bCs/>
              </w:rPr>
            </w:pPr>
            <w:r w:rsidRPr="009F410A">
              <w:rPr>
                <w:b/>
                <w:bCs/>
              </w:rPr>
              <w:t xml:space="preserve">ENTRADA: </w:t>
            </w:r>
            <w:r w:rsidRPr="009F410A">
              <w:br/>
              <w:t>1. Correo Electrónico</w:t>
            </w:r>
            <w:r w:rsidRPr="009F410A">
              <w:br/>
              <w:t>2. Contraseña (Logueo del cliente)</w:t>
            </w:r>
          </w:p>
        </w:tc>
        <w:tc>
          <w:tcPr>
            <w:tcW w:w="3930" w:type="dxa"/>
            <w:hideMark/>
          </w:tcPr>
          <w:p w14:paraId="3DA12742" w14:textId="77777777" w:rsidR="009F410A" w:rsidRPr="009F410A" w:rsidRDefault="009F410A">
            <w:pPr>
              <w:rPr>
                <w:b/>
                <w:bCs/>
              </w:rPr>
            </w:pPr>
            <w:r w:rsidRPr="009F410A">
              <w:rPr>
                <w:b/>
                <w:bCs/>
              </w:rPr>
              <w:t xml:space="preserve">SALIDA: </w:t>
            </w:r>
            <w:r w:rsidRPr="009F410A">
              <w:br/>
              <w:t>Inhabilitación Exitosa</w:t>
            </w:r>
          </w:p>
        </w:tc>
      </w:tr>
      <w:tr w:rsidR="009F410A" w:rsidRPr="009F410A" w14:paraId="4470F6D7" w14:textId="77777777" w:rsidTr="009F410A">
        <w:trPr>
          <w:trHeight w:val="1365"/>
        </w:trPr>
        <w:tc>
          <w:tcPr>
            <w:tcW w:w="9026" w:type="dxa"/>
            <w:gridSpan w:val="3"/>
            <w:hideMark/>
          </w:tcPr>
          <w:p w14:paraId="48BE37D6" w14:textId="4973019E" w:rsidR="009F410A" w:rsidRPr="009F410A" w:rsidRDefault="009F410A">
            <w:pPr>
              <w:rPr>
                <w:b/>
                <w:bCs/>
              </w:rPr>
            </w:pPr>
            <w:r w:rsidRPr="009F410A">
              <w:rPr>
                <w:b/>
                <w:bCs/>
              </w:rPr>
              <w:t>DESCRIPCIÓN:</w:t>
            </w:r>
            <w:r w:rsidRPr="009F410A">
              <w:br/>
              <w:t>El sistema permitirá al usuario cliente Inhabilitar un vehículo que haya registrado en su cuenta</w:t>
            </w:r>
          </w:p>
        </w:tc>
      </w:tr>
      <w:tr w:rsidR="009F410A" w:rsidRPr="009F410A" w14:paraId="58905B23" w14:textId="77777777" w:rsidTr="009F410A">
        <w:trPr>
          <w:trHeight w:val="1245"/>
        </w:trPr>
        <w:tc>
          <w:tcPr>
            <w:tcW w:w="9026" w:type="dxa"/>
            <w:gridSpan w:val="3"/>
            <w:hideMark/>
          </w:tcPr>
          <w:p w14:paraId="3CBA77BD" w14:textId="77777777" w:rsidR="009F410A" w:rsidRPr="009F410A" w:rsidRDefault="009F410A">
            <w:pPr>
              <w:rPr>
                <w:b/>
                <w:bCs/>
              </w:rPr>
            </w:pPr>
            <w:r w:rsidRPr="009F410A">
              <w:rPr>
                <w:b/>
                <w:bCs/>
              </w:rPr>
              <w:t xml:space="preserve">PRECONDICIÓN: </w:t>
            </w:r>
            <w:r w:rsidRPr="009F410A">
              <w:rPr>
                <w:b/>
                <w:bCs/>
              </w:rPr>
              <w:br/>
            </w:r>
            <w:r w:rsidRPr="009F410A">
              <w:t>El cliente tiene acceso al sistema de gestión del parqueadero.</w:t>
            </w:r>
            <w:r w:rsidRPr="009F410A">
              <w:br/>
              <w:t>El sistema está operativo y tiene la funcionalidad de inhabilitación de vehículos disponible.</w:t>
            </w:r>
            <w:r w:rsidRPr="009F410A">
              <w:br/>
              <w:t>El cliente tiene al menos un vehículo registrado en el sistema.</w:t>
            </w:r>
          </w:p>
        </w:tc>
      </w:tr>
      <w:tr w:rsidR="009F410A" w:rsidRPr="009F410A" w14:paraId="20BD106B" w14:textId="77777777" w:rsidTr="009F410A">
        <w:trPr>
          <w:trHeight w:val="645"/>
        </w:trPr>
        <w:tc>
          <w:tcPr>
            <w:tcW w:w="9026" w:type="dxa"/>
            <w:gridSpan w:val="3"/>
            <w:hideMark/>
          </w:tcPr>
          <w:p w14:paraId="35052083" w14:textId="77777777" w:rsidR="009F410A" w:rsidRPr="009F410A" w:rsidRDefault="009F410A">
            <w:pPr>
              <w:rPr>
                <w:b/>
                <w:bCs/>
              </w:rPr>
            </w:pPr>
            <w:r w:rsidRPr="009F410A">
              <w:rPr>
                <w:b/>
                <w:bCs/>
              </w:rPr>
              <w:t>POSCONDICIÓN:</w:t>
            </w:r>
            <w:r w:rsidRPr="009F410A">
              <w:rPr>
                <w:b/>
                <w:bCs/>
              </w:rPr>
              <w:br/>
            </w:r>
            <w:r w:rsidRPr="009F410A">
              <w:t>El vehículo se inhabilita correctamente en el sistema.</w:t>
            </w:r>
          </w:p>
        </w:tc>
      </w:tr>
      <w:tr w:rsidR="009F410A" w:rsidRPr="009F410A" w14:paraId="72327E50" w14:textId="77777777" w:rsidTr="009F410A">
        <w:trPr>
          <w:trHeight w:val="3780"/>
        </w:trPr>
        <w:tc>
          <w:tcPr>
            <w:tcW w:w="9026" w:type="dxa"/>
            <w:gridSpan w:val="3"/>
            <w:hideMark/>
          </w:tcPr>
          <w:p w14:paraId="102B8FA6" w14:textId="77777777" w:rsidR="009F410A" w:rsidRPr="009F410A" w:rsidRDefault="009F410A">
            <w:pPr>
              <w:rPr>
                <w:b/>
                <w:bCs/>
              </w:rPr>
            </w:pPr>
            <w:r w:rsidRPr="009F410A">
              <w:rPr>
                <w:b/>
                <w:bCs/>
              </w:rPr>
              <w:t xml:space="preserve">MANEJO DE SITUACIONES ANORMALES </w:t>
            </w:r>
            <w:r w:rsidRPr="009F410A">
              <w:rPr>
                <w:b/>
                <w:bCs/>
              </w:rPr>
              <w:br/>
            </w:r>
            <w:r w:rsidRPr="009F410A">
              <w:t>Interrupciones del Servicio:</w:t>
            </w:r>
            <w:r w:rsidRPr="009F410A">
              <w:br/>
            </w:r>
            <w:r w:rsidRPr="009F410A">
              <w:br/>
              <w:t>En caso de interrupciones del servicio durante el proceso de inhabilitación de vehículos, el sistema debe informar al cliente sobre el problema y proporcionar una estimación del tiempo de recuperación.</w:t>
            </w:r>
            <w:r w:rsidRPr="009F410A">
              <w:br/>
              <w:t>Confirmación de Inhabilitación:</w:t>
            </w:r>
            <w:r w:rsidRPr="009F410A">
              <w:br/>
            </w:r>
            <w:r w:rsidRPr="009F410A">
              <w:br/>
              <w:t>Si el cliente intenta salir de la página de inhabilitación sin confirmar la acción, el sistema debe mostrar una advertencia para evitar la pérdida accidental de la acción.</w:t>
            </w:r>
            <w:r w:rsidRPr="009F410A">
              <w:br/>
              <w:t>Errores de Procesamiento:</w:t>
            </w:r>
            <w:r w:rsidRPr="009F410A">
              <w:br/>
            </w:r>
            <w:r w:rsidRPr="009F410A">
              <w:br/>
              <w:t>Si se producen errores durante el proceso de inhabilitación del vehículo, el sistema debe mostrar un mensaje claro al cliente indicando el problema y proporcionar instrucciones sobre cómo proceder.</w:t>
            </w:r>
          </w:p>
        </w:tc>
      </w:tr>
      <w:tr w:rsidR="009F410A" w:rsidRPr="009F410A" w14:paraId="17254A56" w14:textId="77777777" w:rsidTr="009F410A">
        <w:trPr>
          <w:trHeight w:val="3705"/>
        </w:trPr>
        <w:tc>
          <w:tcPr>
            <w:tcW w:w="9026" w:type="dxa"/>
            <w:gridSpan w:val="3"/>
            <w:hideMark/>
          </w:tcPr>
          <w:p w14:paraId="1624A6F2" w14:textId="77777777" w:rsidR="009F410A" w:rsidRPr="009F410A" w:rsidRDefault="009F410A">
            <w:pPr>
              <w:rPr>
                <w:b/>
                <w:bCs/>
              </w:rPr>
            </w:pPr>
            <w:r w:rsidRPr="009F410A">
              <w:rPr>
                <w:b/>
                <w:bCs/>
              </w:rPr>
              <w:lastRenderedPageBreak/>
              <w:t xml:space="preserve">CRITERIOS DE ACEPTACIÓN: </w:t>
            </w:r>
            <w:r w:rsidRPr="009F410A">
              <w:rPr>
                <w:b/>
                <w:bCs/>
              </w:rPr>
              <w:br/>
            </w:r>
            <w:r w:rsidRPr="009F410A">
              <w:t>Interfaz de Inhabilitación de Vehículos:</w:t>
            </w:r>
            <w:r w:rsidRPr="009F410A">
              <w:br/>
            </w:r>
            <w:r w:rsidRPr="009F410A">
              <w:br/>
              <w:t>El sistema proporciona una interfaz clara y fácil de usar para que los clientes inhabiliten sus vehículos registrados.</w:t>
            </w:r>
            <w:r w:rsidRPr="009F410A">
              <w:br/>
              <w:t>Selección del Vehículo a Inhabilitar:</w:t>
            </w:r>
            <w:r w:rsidRPr="009F410A">
              <w:br/>
            </w:r>
            <w:r w:rsidRPr="009F410A">
              <w:br/>
              <w:t>El cliente puede seleccionar el vehículo específico que desea inhabilitar dentro de la interfaz del sistema.</w:t>
            </w:r>
            <w:r w:rsidRPr="009F410A">
              <w:br/>
              <w:t>Confirmación de Inhabilitación:</w:t>
            </w:r>
            <w:r w:rsidRPr="009F410A">
              <w:br/>
            </w:r>
            <w:r w:rsidRPr="009F410A">
              <w:br/>
              <w:t>Después de seleccionar el vehículo a inhabilitar, el sistema solicita una confirmación explícita por parte del cliente antes de aplicar la inhabilitación.</w:t>
            </w:r>
            <w:r w:rsidRPr="009F410A">
              <w:br/>
              <w:t>Actualización de la Base de Datos:</w:t>
            </w:r>
            <w:r w:rsidRPr="009F410A">
              <w:br/>
            </w:r>
            <w:r w:rsidRPr="009F410A">
              <w:br/>
              <w:t>Una vez confirmada, la inhabilitación del vehículo se actualiza en la base de datos del sistema de gestión del parqueadero.</w:t>
            </w:r>
          </w:p>
        </w:tc>
      </w:tr>
    </w:tbl>
    <w:p w14:paraId="0192DCEE" w14:textId="77777777" w:rsidR="009F410A" w:rsidRDefault="009F410A" w:rsidP="005F43D2"/>
    <w:p w14:paraId="363420E9" w14:textId="77777777" w:rsidR="009F410A" w:rsidRDefault="009F410A" w:rsidP="005F43D2">
      <w:pPr>
        <w:rPr>
          <w:b/>
          <w:bCs/>
        </w:rPr>
      </w:pPr>
    </w:p>
    <w:p w14:paraId="7F6E9679" w14:textId="77777777" w:rsidR="006D0EAD" w:rsidRDefault="006D0EAD" w:rsidP="005F43D2">
      <w:pPr>
        <w:rPr>
          <w:b/>
          <w:bCs/>
        </w:rPr>
      </w:pPr>
    </w:p>
    <w:p w14:paraId="3344BC85" w14:textId="77777777" w:rsidR="006D0EAD" w:rsidRDefault="006D0EAD" w:rsidP="005F43D2">
      <w:pPr>
        <w:rPr>
          <w:b/>
          <w:bCs/>
        </w:rPr>
      </w:pPr>
    </w:p>
    <w:p w14:paraId="14641741" w14:textId="77777777" w:rsidR="006D0EAD" w:rsidRDefault="006D0EAD" w:rsidP="005F43D2">
      <w:pPr>
        <w:rPr>
          <w:b/>
          <w:bCs/>
        </w:rPr>
      </w:pPr>
    </w:p>
    <w:p w14:paraId="5823D94D" w14:textId="77777777" w:rsidR="006D0EAD" w:rsidRDefault="006D0EAD" w:rsidP="005F43D2">
      <w:pPr>
        <w:rPr>
          <w:b/>
          <w:bCs/>
        </w:rPr>
      </w:pPr>
    </w:p>
    <w:p w14:paraId="26647A98" w14:textId="77777777" w:rsidR="006D0EAD" w:rsidRDefault="006D0EAD" w:rsidP="005F43D2">
      <w:pPr>
        <w:rPr>
          <w:b/>
          <w:bCs/>
        </w:rPr>
      </w:pPr>
    </w:p>
    <w:p w14:paraId="190D616F" w14:textId="77777777" w:rsidR="006D0EAD" w:rsidRDefault="006D0EAD" w:rsidP="005F43D2">
      <w:pPr>
        <w:rPr>
          <w:b/>
          <w:bCs/>
        </w:rPr>
      </w:pPr>
    </w:p>
    <w:p w14:paraId="3EBCE409" w14:textId="77777777" w:rsidR="006D0EAD" w:rsidRDefault="006D0EAD" w:rsidP="005F43D2">
      <w:pPr>
        <w:rPr>
          <w:b/>
          <w:bCs/>
        </w:rPr>
      </w:pPr>
    </w:p>
    <w:p w14:paraId="5D96CD08" w14:textId="77777777" w:rsidR="006D0EAD" w:rsidRDefault="006D0EAD" w:rsidP="005F43D2">
      <w:pPr>
        <w:rPr>
          <w:b/>
          <w:bCs/>
        </w:rPr>
      </w:pPr>
    </w:p>
    <w:p w14:paraId="4B94A1FC" w14:textId="77777777" w:rsidR="006D0EAD" w:rsidRDefault="006D0EAD" w:rsidP="005F43D2">
      <w:pPr>
        <w:rPr>
          <w:b/>
          <w:bCs/>
        </w:rPr>
      </w:pPr>
    </w:p>
    <w:p w14:paraId="3361825C" w14:textId="77777777" w:rsidR="006D0EAD" w:rsidRDefault="006D0EAD" w:rsidP="005F43D2">
      <w:pPr>
        <w:rPr>
          <w:b/>
          <w:bCs/>
        </w:rPr>
      </w:pPr>
    </w:p>
    <w:p w14:paraId="387F7C08" w14:textId="77777777" w:rsidR="006D0EAD" w:rsidRDefault="006D0EAD" w:rsidP="005F43D2">
      <w:pPr>
        <w:rPr>
          <w:b/>
          <w:bCs/>
        </w:rPr>
      </w:pPr>
    </w:p>
    <w:p w14:paraId="045121D2" w14:textId="77777777" w:rsidR="006D0EAD" w:rsidRPr="009F410A" w:rsidRDefault="006D0EAD" w:rsidP="005F43D2">
      <w:pPr>
        <w:rPr>
          <w:b/>
          <w:bCs/>
        </w:rPr>
      </w:pPr>
    </w:p>
    <w:p w14:paraId="2BF9DA42" w14:textId="0B6925FA" w:rsidR="009F410A" w:rsidRPr="009F410A" w:rsidRDefault="009F410A" w:rsidP="009F410A">
      <w:pPr>
        <w:pStyle w:val="Descripcin"/>
        <w:keepNext/>
        <w:rPr>
          <w:b/>
          <w:bCs/>
          <w:i w:val="0"/>
          <w:iCs w:val="0"/>
          <w:sz w:val="24"/>
          <w:szCs w:val="20"/>
        </w:rPr>
      </w:pPr>
      <w:r w:rsidRPr="009F410A">
        <w:rPr>
          <w:b/>
          <w:bCs/>
          <w:i w:val="0"/>
          <w:iCs w:val="0"/>
          <w:sz w:val="24"/>
          <w:szCs w:val="20"/>
        </w:rPr>
        <w:lastRenderedPageBreak/>
        <w:t xml:space="preserve">Tabla </w:t>
      </w:r>
      <w:r w:rsidRPr="009F410A">
        <w:rPr>
          <w:b/>
          <w:bCs/>
          <w:i w:val="0"/>
          <w:iCs w:val="0"/>
          <w:sz w:val="24"/>
          <w:szCs w:val="20"/>
        </w:rPr>
        <w:fldChar w:fldCharType="begin"/>
      </w:r>
      <w:r w:rsidRPr="009F410A">
        <w:rPr>
          <w:b/>
          <w:bCs/>
          <w:i w:val="0"/>
          <w:iCs w:val="0"/>
          <w:sz w:val="24"/>
          <w:szCs w:val="20"/>
        </w:rPr>
        <w:instrText xml:space="preserve"> SEQ Tabla \* ARABIC </w:instrText>
      </w:r>
      <w:r w:rsidRPr="009F410A">
        <w:rPr>
          <w:b/>
          <w:bCs/>
          <w:i w:val="0"/>
          <w:iCs w:val="0"/>
          <w:sz w:val="24"/>
          <w:szCs w:val="20"/>
        </w:rPr>
        <w:fldChar w:fldCharType="separate"/>
      </w:r>
      <w:r w:rsidR="00BA77A4">
        <w:rPr>
          <w:b/>
          <w:bCs/>
          <w:i w:val="0"/>
          <w:iCs w:val="0"/>
          <w:noProof/>
          <w:sz w:val="24"/>
          <w:szCs w:val="20"/>
        </w:rPr>
        <w:t>23</w:t>
      </w:r>
      <w:r w:rsidRPr="009F410A">
        <w:rPr>
          <w:b/>
          <w:bCs/>
          <w:i w:val="0"/>
          <w:iCs w:val="0"/>
          <w:sz w:val="24"/>
          <w:szCs w:val="20"/>
        </w:rPr>
        <w:fldChar w:fldCharType="end"/>
      </w:r>
    </w:p>
    <w:p w14:paraId="23DC7663" w14:textId="5E061FAB" w:rsidR="009F410A" w:rsidRPr="009F410A" w:rsidRDefault="009F410A" w:rsidP="009F410A">
      <w:pPr>
        <w:pStyle w:val="Descripcin"/>
        <w:keepNext/>
        <w:rPr>
          <w:sz w:val="24"/>
          <w:szCs w:val="20"/>
        </w:rPr>
      </w:pPr>
      <w:r w:rsidRPr="009F410A">
        <w:rPr>
          <w:sz w:val="24"/>
          <w:szCs w:val="20"/>
        </w:rPr>
        <w:t>Requerimiento funcional No.22</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038"/>
        <w:gridCol w:w="685"/>
        <w:gridCol w:w="4303"/>
      </w:tblGrid>
      <w:tr w:rsidR="009F410A" w:rsidRPr="009F410A" w14:paraId="04DE6CFD" w14:textId="77777777" w:rsidTr="009F410A">
        <w:trPr>
          <w:trHeight w:val="900"/>
        </w:trPr>
        <w:tc>
          <w:tcPr>
            <w:tcW w:w="4038" w:type="dxa"/>
            <w:hideMark/>
          </w:tcPr>
          <w:p w14:paraId="14C71A59" w14:textId="77777777" w:rsidR="009F410A" w:rsidRPr="009F410A" w:rsidRDefault="009F410A">
            <w:pPr>
              <w:rPr>
                <w:b/>
                <w:bCs/>
              </w:rPr>
            </w:pPr>
            <w:r w:rsidRPr="009F410A">
              <w:rPr>
                <w:b/>
                <w:bCs/>
              </w:rPr>
              <w:t>IDENTIFICADOR:</w:t>
            </w:r>
            <w:r w:rsidRPr="009F410A">
              <w:rPr>
                <w:b/>
                <w:bCs/>
              </w:rPr>
              <w:br/>
              <w:t>R22</w:t>
            </w:r>
          </w:p>
        </w:tc>
        <w:tc>
          <w:tcPr>
            <w:tcW w:w="4988" w:type="dxa"/>
            <w:gridSpan w:val="2"/>
            <w:hideMark/>
          </w:tcPr>
          <w:p w14:paraId="354A77B0" w14:textId="77777777" w:rsidR="009F410A" w:rsidRPr="009F410A" w:rsidRDefault="009F410A" w:rsidP="009F410A">
            <w:pPr>
              <w:rPr>
                <w:b/>
                <w:bCs/>
              </w:rPr>
            </w:pPr>
            <w:r w:rsidRPr="009F410A">
              <w:rPr>
                <w:b/>
                <w:bCs/>
              </w:rPr>
              <w:t>NOMBRE:</w:t>
            </w:r>
            <w:r w:rsidRPr="009F410A">
              <w:rPr>
                <w:b/>
                <w:bCs/>
              </w:rPr>
              <w:br/>
              <w:t>Registrar Reserva</w:t>
            </w:r>
          </w:p>
        </w:tc>
      </w:tr>
      <w:tr w:rsidR="009F410A" w:rsidRPr="009F410A" w14:paraId="76C56665" w14:textId="77777777" w:rsidTr="009F410A">
        <w:trPr>
          <w:trHeight w:val="1200"/>
        </w:trPr>
        <w:tc>
          <w:tcPr>
            <w:tcW w:w="4038" w:type="dxa"/>
            <w:hideMark/>
          </w:tcPr>
          <w:p w14:paraId="6407D56A" w14:textId="77777777" w:rsidR="009F410A" w:rsidRPr="009F410A" w:rsidRDefault="009F410A">
            <w:r w:rsidRPr="009F410A">
              <w:rPr>
                <w:b/>
                <w:bCs/>
              </w:rPr>
              <w:t>Tipo:</w:t>
            </w:r>
            <w:r w:rsidRPr="009F410A">
              <w:t xml:space="preserve"> </w:t>
            </w:r>
            <w:r w:rsidRPr="009F410A">
              <w:br/>
            </w:r>
            <w:r w:rsidRPr="009F410A">
              <w:rPr>
                <w:b/>
                <w:bCs/>
              </w:rPr>
              <w:t>(NECESARIO/DESEABLE)</w:t>
            </w:r>
            <w:r w:rsidRPr="009F410A">
              <w:t xml:space="preserve"> </w:t>
            </w:r>
            <w:r w:rsidRPr="009F410A">
              <w:br/>
              <w:t>Necesario</w:t>
            </w:r>
            <w:r w:rsidRPr="009F410A">
              <w:br/>
            </w:r>
            <w:r w:rsidRPr="009F410A">
              <w:rPr>
                <w:b/>
                <w:bCs/>
              </w:rPr>
              <w:t xml:space="preserve">  </w:t>
            </w:r>
          </w:p>
        </w:tc>
        <w:tc>
          <w:tcPr>
            <w:tcW w:w="4988" w:type="dxa"/>
            <w:gridSpan w:val="2"/>
            <w:hideMark/>
          </w:tcPr>
          <w:p w14:paraId="1B93237E" w14:textId="77777777" w:rsidR="009F410A" w:rsidRPr="009F410A" w:rsidRDefault="009F410A" w:rsidP="009F410A">
            <w:pPr>
              <w:rPr>
                <w:b/>
                <w:bCs/>
              </w:rPr>
            </w:pPr>
            <w:r w:rsidRPr="009F410A">
              <w:rPr>
                <w:b/>
                <w:bCs/>
              </w:rPr>
              <w:br/>
            </w:r>
            <w:proofErr w:type="gramStart"/>
            <w:r w:rsidRPr="009F410A">
              <w:rPr>
                <w:b/>
                <w:bCs/>
              </w:rPr>
              <w:t>PRIORIDAD  DE</w:t>
            </w:r>
            <w:proofErr w:type="gramEnd"/>
            <w:r w:rsidRPr="009F410A">
              <w:rPr>
                <w:b/>
                <w:bCs/>
              </w:rPr>
              <w:t xml:space="preserve"> </w:t>
            </w:r>
            <w:r w:rsidRPr="009F410A">
              <w:rPr>
                <w:b/>
                <w:bCs/>
              </w:rPr>
              <w:br/>
              <w:t xml:space="preserve">DESARROLLO: </w:t>
            </w:r>
            <w:r w:rsidRPr="009F410A">
              <w:br/>
              <w:t xml:space="preserve">Alta </w:t>
            </w:r>
            <w:r w:rsidRPr="009F410A">
              <w:rPr>
                <w:b/>
                <w:bCs/>
              </w:rPr>
              <w:t xml:space="preserve"> </w:t>
            </w:r>
          </w:p>
        </w:tc>
      </w:tr>
      <w:tr w:rsidR="009F410A" w:rsidRPr="009F410A" w14:paraId="2365EF7D" w14:textId="77777777" w:rsidTr="009F410A">
        <w:trPr>
          <w:trHeight w:val="1830"/>
        </w:trPr>
        <w:tc>
          <w:tcPr>
            <w:tcW w:w="4723" w:type="dxa"/>
            <w:gridSpan w:val="2"/>
            <w:hideMark/>
          </w:tcPr>
          <w:p w14:paraId="0DF637CA" w14:textId="77777777" w:rsidR="009F410A" w:rsidRPr="009F410A" w:rsidRDefault="009F410A">
            <w:pPr>
              <w:rPr>
                <w:b/>
                <w:bCs/>
              </w:rPr>
            </w:pPr>
            <w:r w:rsidRPr="009F410A">
              <w:rPr>
                <w:b/>
                <w:bCs/>
              </w:rPr>
              <w:t xml:space="preserve">ENTRADA: </w:t>
            </w:r>
            <w:r w:rsidRPr="009F410A">
              <w:br/>
              <w:t>1. Fecha A Reservar</w:t>
            </w:r>
            <w:r w:rsidRPr="009F410A">
              <w:br/>
              <w:t>2.Hora A Reservar</w:t>
            </w:r>
            <w:r w:rsidRPr="009F410A">
              <w:br/>
              <w:t xml:space="preserve">3. </w:t>
            </w:r>
            <w:proofErr w:type="spellStart"/>
            <w:r w:rsidRPr="009F410A">
              <w:t>Vehiculo</w:t>
            </w:r>
            <w:proofErr w:type="spellEnd"/>
            <w:r w:rsidRPr="009F410A">
              <w:br/>
              <w:t>4.Cubiculo</w:t>
            </w:r>
          </w:p>
        </w:tc>
        <w:tc>
          <w:tcPr>
            <w:tcW w:w="4303" w:type="dxa"/>
            <w:hideMark/>
          </w:tcPr>
          <w:p w14:paraId="39C7070A" w14:textId="77777777" w:rsidR="009F410A" w:rsidRPr="009F410A" w:rsidRDefault="009F410A">
            <w:pPr>
              <w:rPr>
                <w:b/>
                <w:bCs/>
              </w:rPr>
            </w:pPr>
            <w:r w:rsidRPr="009F410A">
              <w:rPr>
                <w:b/>
                <w:bCs/>
              </w:rPr>
              <w:t xml:space="preserve">SALIDA: </w:t>
            </w:r>
            <w:r w:rsidRPr="009F410A">
              <w:br/>
              <w:t>Registro Exitosa</w:t>
            </w:r>
          </w:p>
        </w:tc>
      </w:tr>
      <w:tr w:rsidR="009F410A" w:rsidRPr="009F410A" w14:paraId="003812CF" w14:textId="77777777" w:rsidTr="009F410A">
        <w:trPr>
          <w:trHeight w:val="1050"/>
        </w:trPr>
        <w:tc>
          <w:tcPr>
            <w:tcW w:w="9026" w:type="dxa"/>
            <w:gridSpan w:val="3"/>
            <w:hideMark/>
          </w:tcPr>
          <w:p w14:paraId="18A1549F" w14:textId="77777777" w:rsidR="009F410A" w:rsidRPr="009F410A" w:rsidRDefault="009F410A">
            <w:pPr>
              <w:rPr>
                <w:b/>
                <w:bCs/>
              </w:rPr>
            </w:pPr>
            <w:r w:rsidRPr="009F410A">
              <w:rPr>
                <w:b/>
                <w:bCs/>
              </w:rPr>
              <w:t>DESCRIPCIÓN:</w:t>
            </w:r>
            <w:r w:rsidRPr="009F410A">
              <w:br/>
              <w:t xml:space="preserve">El sistema deberá permitir al usuario cliente registrar una reserva (siempre y cuando haya disponibilidad en el parqueadero) de servicio de parking en </w:t>
            </w:r>
            <w:proofErr w:type="spellStart"/>
            <w:r w:rsidRPr="009F410A">
              <w:t>linea</w:t>
            </w:r>
            <w:proofErr w:type="spellEnd"/>
            <w:r w:rsidRPr="009F410A">
              <w:t xml:space="preserve"> </w:t>
            </w:r>
          </w:p>
        </w:tc>
      </w:tr>
      <w:tr w:rsidR="009F410A" w:rsidRPr="009F410A" w14:paraId="776C2FB9" w14:textId="77777777" w:rsidTr="009F410A">
        <w:trPr>
          <w:trHeight w:val="1785"/>
        </w:trPr>
        <w:tc>
          <w:tcPr>
            <w:tcW w:w="9026" w:type="dxa"/>
            <w:gridSpan w:val="3"/>
            <w:hideMark/>
          </w:tcPr>
          <w:p w14:paraId="023647C6" w14:textId="77777777" w:rsidR="009F410A" w:rsidRPr="009F410A" w:rsidRDefault="009F410A">
            <w:pPr>
              <w:rPr>
                <w:b/>
                <w:bCs/>
              </w:rPr>
            </w:pPr>
            <w:r w:rsidRPr="009F410A">
              <w:rPr>
                <w:b/>
                <w:bCs/>
              </w:rPr>
              <w:t xml:space="preserve">PRECONDICIÓN: </w:t>
            </w:r>
            <w:r w:rsidRPr="009F410A">
              <w:rPr>
                <w:b/>
                <w:bCs/>
              </w:rPr>
              <w:br/>
            </w:r>
            <w:r w:rsidRPr="009F410A">
              <w:t>El cliente tiene acceso al sistema de gestión del parqueadero.</w:t>
            </w:r>
            <w:r w:rsidRPr="009F410A">
              <w:br/>
              <w:t>El sistema está operativo y tiene la funcionalidad de registro de reservas disponible.</w:t>
            </w:r>
            <w:r w:rsidRPr="009F410A">
              <w:br/>
              <w:t>El cliente está registrado en el sistema y ha iniciado sesión con sus credenciales.</w:t>
            </w:r>
            <w:r w:rsidRPr="009F410A">
              <w:br/>
              <w:t>El cliente ha seleccionado el vehículo que utilizará para la reserva.</w:t>
            </w:r>
            <w:r w:rsidRPr="009F410A">
              <w:br/>
              <w:t>El cliente ha seleccionado el horario que necesita</w:t>
            </w:r>
          </w:p>
        </w:tc>
      </w:tr>
      <w:tr w:rsidR="009F410A" w:rsidRPr="009F410A" w14:paraId="38577313" w14:textId="77777777" w:rsidTr="009F410A">
        <w:trPr>
          <w:trHeight w:val="1035"/>
        </w:trPr>
        <w:tc>
          <w:tcPr>
            <w:tcW w:w="9026" w:type="dxa"/>
            <w:gridSpan w:val="3"/>
            <w:hideMark/>
          </w:tcPr>
          <w:p w14:paraId="0C6FCEA6" w14:textId="77777777" w:rsidR="009F410A" w:rsidRPr="009F410A" w:rsidRDefault="009F410A">
            <w:pPr>
              <w:rPr>
                <w:b/>
                <w:bCs/>
              </w:rPr>
            </w:pPr>
            <w:r w:rsidRPr="009F410A">
              <w:rPr>
                <w:b/>
                <w:bCs/>
              </w:rPr>
              <w:t>POSCONDICIÓN:</w:t>
            </w:r>
            <w:r w:rsidRPr="009F410A">
              <w:rPr>
                <w:b/>
                <w:bCs/>
              </w:rPr>
              <w:br/>
            </w:r>
            <w:r w:rsidRPr="009F410A">
              <w:t>La reserva se registra correctamente en el sistema.</w:t>
            </w:r>
            <w:r w:rsidRPr="009F410A">
              <w:br/>
              <w:t>Se emite una confirmación de reserva al cliente.</w:t>
            </w:r>
          </w:p>
        </w:tc>
      </w:tr>
      <w:tr w:rsidR="009F410A" w:rsidRPr="009F410A" w14:paraId="59E28D59" w14:textId="77777777" w:rsidTr="009F410A">
        <w:trPr>
          <w:trHeight w:val="3855"/>
        </w:trPr>
        <w:tc>
          <w:tcPr>
            <w:tcW w:w="9026" w:type="dxa"/>
            <w:gridSpan w:val="3"/>
            <w:hideMark/>
          </w:tcPr>
          <w:p w14:paraId="0DE65F4C" w14:textId="77777777" w:rsidR="009F410A" w:rsidRPr="009F410A" w:rsidRDefault="009F410A">
            <w:pPr>
              <w:rPr>
                <w:b/>
                <w:bCs/>
              </w:rPr>
            </w:pPr>
            <w:r w:rsidRPr="009F410A">
              <w:rPr>
                <w:b/>
                <w:bCs/>
              </w:rPr>
              <w:t xml:space="preserve">MANEJO DE SITUACIONES ANORMALES </w:t>
            </w:r>
            <w:r w:rsidRPr="009F410A">
              <w:rPr>
                <w:b/>
                <w:bCs/>
              </w:rPr>
              <w:br/>
            </w:r>
            <w:r w:rsidRPr="009F410A">
              <w:t>Disponibilidad Insuficiente:</w:t>
            </w:r>
            <w:r w:rsidRPr="009F410A">
              <w:br/>
            </w:r>
            <w:r w:rsidRPr="009F410A">
              <w:br/>
              <w:t>Si no hay disponibilidad para el cubículo en las fechas y horas seleccionadas, el sistema debe informar al cliente sobre la falta de disponibilidad y proporcionar opciones alternativas si están disponibles.</w:t>
            </w:r>
            <w:r w:rsidRPr="009F410A">
              <w:br/>
              <w:t>Interrupciones del Servicio:</w:t>
            </w:r>
            <w:r w:rsidRPr="009F410A">
              <w:br/>
            </w:r>
            <w:r w:rsidRPr="009F410A">
              <w:br/>
              <w:t>En caso de interrupciones del servicio durante el proceso de registro de la reserva, el sistema debe informar al cliente sobre el problema y proporcionar una estimación del tiempo de recuperación.</w:t>
            </w:r>
            <w:r w:rsidRPr="009F410A">
              <w:br/>
              <w:t>Errores de Validación:</w:t>
            </w:r>
            <w:r w:rsidRPr="009F410A">
              <w:br/>
            </w:r>
            <w:r w:rsidRPr="009F410A">
              <w:br/>
              <w:t>Si se producen errores durante la validación de los datos de la reserva, el sistema debe mostrar un mensaje claro al cliente indicando el problema y proporcionar instrucciones sobre cómo proceder.</w:t>
            </w:r>
          </w:p>
        </w:tc>
      </w:tr>
      <w:tr w:rsidR="009F410A" w:rsidRPr="009F410A" w14:paraId="5E2974BC" w14:textId="77777777" w:rsidTr="009F410A">
        <w:trPr>
          <w:trHeight w:val="6255"/>
        </w:trPr>
        <w:tc>
          <w:tcPr>
            <w:tcW w:w="9026" w:type="dxa"/>
            <w:gridSpan w:val="3"/>
            <w:hideMark/>
          </w:tcPr>
          <w:p w14:paraId="635565A6" w14:textId="07B8835A" w:rsidR="009F410A" w:rsidRPr="009F410A" w:rsidRDefault="009F410A">
            <w:pPr>
              <w:rPr>
                <w:b/>
                <w:bCs/>
              </w:rPr>
            </w:pPr>
            <w:r w:rsidRPr="009F410A">
              <w:rPr>
                <w:b/>
                <w:bCs/>
              </w:rPr>
              <w:lastRenderedPageBreak/>
              <w:t xml:space="preserve">CRITERIOS DE ACEPTACIÓN: </w:t>
            </w:r>
            <w:r w:rsidRPr="009F410A">
              <w:rPr>
                <w:b/>
                <w:bCs/>
              </w:rPr>
              <w:br/>
            </w:r>
            <w:r w:rsidRPr="009F410A">
              <w:t>Interfaz de Registro de Reservas:</w:t>
            </w:r>
            <w:r w:rsidRPr="009F410A">
              <w:br/>
            </w:r>
            <w:r w:rsidRPr="009F410A">
              <w:br/>
              <w:t>El sistema proporciona una interfaz clara y fácil de usar para que los clientes registren sus reservas.</w:t>
            </w:r>
            <w:r w:rsidRPr="009F410A">
              <w:br/>
              <w:t>Selección de Fecha y Hora:</w:t>
            </w:r>
            <w:r w:rsidRPr="009F410A">
              <w:br/>
            </w:r>
            <w:r w:rsidRPr="009F410A">
              <w:br/>
              <w:t>El cliente selecciona la fecha y la hora de inicio del servicio</w:t>
            </w:r>
            <w:r w:rsidRPr="009F410A">
              <w:br/>
            </w:r>
            <w:r w:rsidRPr="009F410A">
              <w:br/>
            </w:r>
            <w:r w:rsidRPr="009F410A">
              <w:br/>
              <w:t>Selección de Vehículo:</w:t>
            </w:r>
            <w:r w:rsidRPr="009F410A">
              <w:br/>
            </w:r>
            <w:r w:rsidRPr="009F410A">
              <w:br/>
              <w:t>El cliente selecciona el vehículo que utilizará para la reserva.</w:t>
            </w:r>
            <w:r w:rsidRPr="009F410A">
              <w:br/>
            </w:r>
            <w:r w:rsidRPr="009F410A">
              <w:br/>
              <w:t>Selección del cubículo:</w:t>
            </w:r>
            <w:r w:rsidRPr="009F410A">
              <w:br/>
              <w:t>El cliente selecciona el cubículo a utilizar</w:t>
            </w:r>
            <w:r w:rsidRPr="009F410A">
              <w:br/>
            </w:r>
            <w:r w:rsidRPr="009F410A">
              <w:br/>
              <w:t>Validación de Disponibilidad:</w:t>
            </w:r>
            <w:r w:rsidRPr="009F410A">
              <w:br/>
            </w:r>
            <w:r w:rsidRPr="009F410A">
              <w:br/>
              <w:t>El sistema valida la disponibilidad del cubículo para las fechas y horas seleccionadas y muestra al cliente la disponibilidad en tiempo real.</w:t>
            </w:r>
            <w:r w:rsidRPr="009F410A">
              <w:br/>
              <w:t>Confirmación de Reserva:</w:t>
            </w:r>
            <w:r w:rsidRPr="009F410A">
              <w:br/>
            </w:r>
            <w:r w:rsidRPr="009F410A">
              <w:br/>
              <w:t>Después de confirmar los detalles de la reserva, el sistema solicita una confirmación explícita por parte del cliente antes de finalizar la reserva.</w:t>
            </w:r>
          </w:p>
        </w:tc>
      </w:tr>
    </w:tbl>
    <w:p w14:paraId="7AAEF6C7" w14:textId="77777777" w:rsidR="009F410A" w:rsidRDefault="009F410A" w:rsidP="005F43D2">
      <w:pPr>
        <w:rPr>
          <w:lang w:val="es-CO"/>
        </w:rPr>
      </w:pPr>
    </w:p>
    <w:p w14:paraId="4AF68D0B" w14:textId="4B3A6DC3" w:rsidR="009F410A" w:rsidRPr="009F410A" w:rsidRDefault="009F410A" w:rsidP="009F410A">
      <w:pPr>
        <w:pStyle w:val="Descripcin"/>
        <w:keepNext/>
        <w:rPr>
          <w:b/>
          <w:bCs/>
          <w:i w:val="0"/>
          <w:iCs w:val="0"/>
          <w:sz w:val="24"/>
          <w:szCs w:val="20"/>
        </w:rPr>
      </w:pPr>
      <w:r w:rsidRPr="009F410A">
        <w:rPr>
          <w:b/>
          <w:bCs/>
          <w:i w:val="0"/>
          <w:iCs w:val="0"/>
          <w:sz w:val="24"/>
          <w:szCs w:val="20"/>
        </w:rPr>
        <w:t xml:space="preserve">Tabla </w:t>
      </w:r>
      <w:r w:rsidRPr="009F410A">
        <w:rPr>
          <w:b/>
          <w:bCs/>
          <w:i w:val="0"/>
          <w:iCs w:val="0"/>
          <w:sz w:val="24"/>
          <w:szCs w:val="20"/>
        </w:rPr>
        <w:fldChar w:fldCharType="begin"/>
      </w:r>
      <w:r w:rsidRPr="009F410A">
        <w:rPr>
          <w:b/>
          <w:bCs/>
          <w:i w:val="0"/>
          <w:iCs w:val="0"/>
          <w:sz w:val="24"/>
          <w:szCs w:val="20"/>
        </w:rPr>
        <w:instrText xml:space="preserve"> SEQ Tabla \* ARABIC </w:instrText>
      </w:r>
      <w:r w:rsidRPr="009F410A">
        <w:rPr>
          <w:b/>
          <w:bCs/>
          <w:i w:val="0"/>
          <w:iCs w:val="0"/>
          <w:sz w:val="24"/>
          <w:szCs w:val="20"/>
        </w:rPr>
        <w:fldChar w:fldCharType="separate"/>
      </w:r>
      <w:r w:rsidR="00BA77A4">
        <w:rPr>
          <w:b/>
          <w:bCs/>
          <w:i w:val="0"/>
          <w:iCs w:val="0"/>
          <w:noProof/>
          <w:sz w:val="24"/>
          <w:szCs w:val="20"/>
        </w:rPr>
        <w:t>24</w:t>
      </w:r>
      <w:r w:rsidRPr="009F410A">
        <w:rPr>
          <w:b/>
          <w:bCs/>
          <w:i w:val="0"/>
          <w:iCs w:val="0"/>
          <w:sz w:val="24"/>
          <w:szCs w:val="20"/>
        </w:rPr>
        <w:fldChar w:fldCharType="end"/>
      </w:r>
    </w:p>
    <w:p w14:paraId="4CF35BF0" w14:textId="176CFB6F" w:rsidR="009F410A" w:rsidRPr="009F410A" w:rsidRDefault="009F410A" w:rsidP="009F410A">
      <w:pPr>
        <w:pStyle w:val="Descripcin"/>
        <w:keepNext/>
        <w:rPr>
          <w:sz w:val="24"/>
          <w:szCs w:val="20"/>
        </w:rPr>
      </w:pPr>
      <w:r w:rsidRPr="009F410A">
        <w:rPr>
          <w:sz w:val="24"/>
          <w:szCs w:val="20"/>
        </w:rPr>
        <w:t>Requerimiento funcional No.23</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038"/>
        <w:gridCol w:w="685"/>
        <w:gridCol w:w="4303"/>
      </w:tblGrid>
      <w:tr w:rsidR="009F410A" w:rsidRPr="009F410A" w14:paraId="464621D7" w14:textId="77777777" w:rsidTr="009F410A">
        <w:trPr>
          <w:trHeight w:val="900"/>
        </w:trPr>
        <w:tc>
          <w:tcPr>
            <w:tcW w:w="4038" w:type="dxa"/>
            <w:hideMark/>
          </w:tcPr>
          <w:p w14:paraId="088B2B56" w14:textId="77777777" w:rsidR="009F410A" w:rsidRPr="009F410A" w:rsidRDefault="009F410A">
            <w:pPr>
              <w:rPr>
                <w:b/>
                <w:bCs/>
              </w:rPr>
            </w:pPr>
            <w:r w:rsidRPr="009F410A">
              <w:rPr>
                <w:b/>
                <w:bCs/>
              </w:rPr>
              <w:t>IDENTIFICADOR:</w:t>
            </w:r>
            <w:r w:rsidRPr="009F410A">
              <w:rPr>
                <w:b/>
                <w:bCs/>
              </w:rPr>
              <w:br/>
              <w:t>R23</w:t>
            </w:r>
          </w:p>
        </w:tc>
        <w:tc>
          <w:tcPr>
            <w:tcW w:w="4988" w:type="dxa"/>
            <w:gridSpan w:val="2"/>
            <w:hideMark/>
          </w:tcPr>
          <w:p w14:paraId="5E0A254F" w14:textId="77777777" w:rsidR="009F410A" w:rsidRPr="009F410A" w:rsidRDefault="009F410A" w:rsidP="009F410A">
            <w:pPr>
              <w:rPr>
                <w:b/>
                <w:bCs/>
              </w:rPr>
            </w:pPr>
            <w:r w:rsidRPr="009F410A">
              <w:rPr>
                <w:b/>
                <w:bCs/>
              </w:rPr>
              <w:t>NOMBRE:</w:t>
            </w:r>
            <w:r w:rsidRPr="009F410A">
              <w:rPr>
                <w:b/>
                <w:bCs/>
              </w:rPr>
              <w:br/>
              <w:t>Consultar Reserva</w:t>
            </w:r>
          </w:p>
        </w:tc>
      </w:tr>
      <w:tr w:rsidR="009F410A" w:rsidRPr="009F410A" w14:paraId="29AEF41C" w14:textId="77777777" w:rsidTr="009F410A">
        <w:trPr>
          <w:trHeight w:val="1200"/>
        </w:trPr>
        <w:tc>
          <w:tcPr>
            <w:tcW w:w="4038" w:type="dxa"/>
            <w:hideMark/>
          </w:tcPr>
          <w:p w14:paraId="0B8CFC4A" w14:textId="77777777" w:rsidR="009F410A" w:rsidRPr="009F410A" w:rsidRDefault="009F410A">
            <w:r w:rsidRPr="009F410A">
              <w:rPr>
                <w:b/>
                <w:bCs/>
              </w:rPr>
              <w:t>Tipo:</w:t>
            </w:r>
            <w:r w:rsidRPr="009F410A">
              <w:t xml:space="preserve"> </w:t>
            </w:r>
            <w:r w:rsidRPr="009F410A">
              <w:br/>
            </w:r>
            <w:r w:rsidRPr="009F410A">
              <w:rPr>
                <w:b/>
                <w:bCs/>
              </w:rPr>
              <w:t>(NECESARIO/DESEABLE)</w:t>
            </w:r>
            <w:r w:rsidRPr="009F410A">
              <w:t xml:space="preserve"> </w:t>
            </w:r>
            <w:r w:rsidRPr="009F410A">
              <w:br/>
              <w:t>Necesario</w:t>
            </w:r>
            <w:r w:rsidRPr="009F410A">
              <w:br/>
            </w:r>
            <w:r w:rsidRPr="009F410A">
              <w:rPr>
                <w:b/>
                <w:bCs/>
              </w:rPr>
              <w:t xml:space="preserve">  </w:t>
            </w:r>
          </w:p>
        </w:tc>
        <w:tc>
          <w:tcPr>
            <w:tcW w:w="4988" w:type="dxa"/>
            <w:gridSpan w:val="2"/>
            <w:hideMark/>
          </w:tcPr>
          <w:p w14:paraId="3AB76BCA" w14:textId="6F8DAFEB" w:rsidR="009F410A" w:rsidRPr="009F410A" w:rsidRDefault="009F410A" w:rsidP="009F410A">
            <w:pPr>
              <w:rPr>
                <w:b/>
                <w:bCs/>
              </w:rPr>
            </w:pPr>
            <w:r w:rsidRPr="009F410A">
              <w:rPr>
                <w:b/>
                <w:bCs/>
              </w:rPr>
              <w:br/>
              <w:t xml:space="preserve">PRIORIDAD DE </w:t>
            </w:r>
            <w:r w:rsidRPr="009F410A">
              <w:rPr>
                <w:b/>
                <w:bCs/>
              </w:rPr>
              <w:br/>
              <w:t xml:space="preserve">DESARROLLO: </w:t>
            </w:r>
            <w:r w:rsidRPr="009F410A">
              <w:br/>
              <w:t xml:space="preserve">Alta </w:t>
            </w:r>
            <w:r w:rsidRPr="009F410A">
              <w:rPr>
                <w:b/>
                <w:bCs/>
              </w:rPr>
              <w:t xml:space="preserve"> </w:t>
            </w:r>
          </w:p>
        </w:tc>
      </w:tr>
      <w:tr w:rsidR="009F410A" w:rsidRPr="009F410A" w14:paraId="54F16F57" w14:textId="77777777" w:rsidTr="009F410A">
        <w:trPr>
          <w:trHeight w:val="1920"/>
        </w:trPr>
        <w:tc>
          <w:tcPr>
            <w:tcW w:w="4723" w:type="dxa"/>
            <w:gridSpan w:val="2"/>
            <w:hideMark/>
          </w:tcPr>
          <w:p w14:paraId="37D793D7" w14:textId="607F71FB" w:rsidR="009F410A" w:rsidRPr="009F410A" w:rsidRDefault="009F410A">
            <w:pPr>
              <w:rPr>
                <w:b/>
                <w:bCs/>
              </w:rPr>
            </w:pPr>
            <w:r w:rsidRPr="009F410A">
              <w:rPr>
                <w:b/>
                <w:bCs/>
              </w:rPr>
              <w:t xml:space="preserve">ENTRADA: </w:t>
            </w:r>
            <w:r w:rsidRPr="009F410A">
              <w:br/>
              <w:t>1. Correo Electrónico</w:t>
            </w:r>
            <w:r w:rsidRPr="009F410A">
              <w:br/>
              <w:t>2.Contraseña (Logueo cliente)</w:t>
            </w:r>
          </w:p>
        </w:tc>
        <w:tc>
          <w:tcPr>
            <w:tcW w:w="4303" w:type="dxa"/>
            <w:hideMark/>
          </w:tcPr>
          <w:p w14:paraId="644F6563" w14:textId="5FBCCB3B" w:rsidR="009F410A" w:rsidRPr="009F410A" w:rsidRDefault="009F410A">
            <w:pPr>
              <w:rPr>
                <w:b/>
                <w:bCs/>
              </w:rPr>
            </w:pPr>
            <w:r w:rsidRPr="009F410A">
              <w:rPr>
                <w:b/>
                <w:bCs/>
              </w:rPr>
              <w:t xml:space="preserve">SALIDA: </w:t>
            </w:r>
            <w:r w:rsidRPr="009F410A">
              <w:br/>
              <w:t>1. Fecha A Reservar</w:t>
            </w:r>
            <w:r w:rsidRPr="009F410A">
              <w:br/>
              <w:t>2.Hora A Reservar</w:t>
            </w:r>
            <w:r w:rsidRPr="009F410A">
              <w:br/>
              <w:t>3. vehículo</w:t>
            </w:r>
            <w:r w:rsidRPr="009F410A">
              <w:br/>
              <w:t>4.Cubiculo</w:t>
            </w:r>
            <w:r w:rsidRPr="009F410A">
              <w:br/>
              <w:t>5. Fecha Realización de reserva</w:t>
            </w:r>
          </w:p>
        </w:tc>
      </w:tr>
      <w:tr w:rsidR="009F410A" w:rsidRPr="009F410A" w14:paraId="0CDFE368" w14:textId="77777777" w:rsidTr="009F410A">
        <w:trPr>
          <w:trHeight w:val="1140"/>
        </w:trPr>
        <w:tc>
          <w:tcPr>
            <w:tcW w:w="9026" w:type="dxa"/>
            <w:gridSpan w:val="3"/>
            <w:hideMark/>
          </w:tcPr>
          <w:p w14:paraId="4D49376B" w14:textId="5558F71A" w:rsidR="009F410A" w:rsidRPr="009F410A" w:rsidRDefault="009F410A">
            <w:pPr>
              <w:rPr>
                <w:b/>
                <w:bCs/>
              </w:rPr>
            </w:pPr>
            <w:r w:rsidRPr="009F410A">
              <w:rPr>
                <w:b/>
                <w:bCs/>
              </w:rPr>
              <w:t>DESCRIPCIÓN:</w:t>
            </w:r>
            <w:r w:rsidRPr="009F410A">
              <w:br/>
              <w:t>El sistema deberá permitir al usuario cliente consultar sus reservas listándoles las reservas activas, siempre y cuando se haya logueado en el sistema de información</w:t>
            </w:r>
          </w:p>
        </w:tc>
      </w:tr>
      <w:tr w:rsidR="009F410A" w:rsidRPr="009F410A" w14:paraId="6DFA6E76" w14:textId="77777777" w:rsidTr="009F410A">
        <w:trPr>
          <w:trHeight w:val="1380"/>
        </w:trPr>
        <w:tc>
          <w:tcPr>
            <w:tcW w:w="9026" w:type="dxa"/>
            <w:gridSpan w:val="3"/>
            <w:hideMark/>
          </w:tcPr>
          <w:p w14:paraId="0423D6F7" w14:textId="77777777" w:rsidR="009F410A" w:rsidRPr="009F410A" w:rsidRDefault="009F410A">
            <w:pPr>
              <w:rPr>
                <w:b/>
                <w:bCs/>
              </w:rPr>
            </w:pPr>
            <w:r w:rsidRPr="009F410A">
              <w:rPr>
                <w:b/>
                <w:bCs/>
              </w:rPr>
              <w:lastRenderedPageBreak/>
              <w:t xml:space="preserve">PRECONDICIÓN: </w:t>
            </w:r>
            <w:r w:rsidRPr="009F410A">
              <w:rPr>
                <w:b/>
                <w:bCs/>
              </w:rPr>
              <w:br/>
            </w:r>
            <w:r w:rsidRPr="009F410A">
              <w:t>El cliente tiene acceso al sistema de gestión del parqueadero.</w:t>
            </w:r>
            <w:r w:rsidRPr="009F410A">
              <w:br/>
              <w:t>El sistema está operativo y tiene la funcionalidad de consulta de reservas disponible.</w:t>
            </w:r>
            <w:r w:rsidRPr="009F410A">
              <w:br/>
              <w:t>El cliente está registrado en el sistema y ha iniciado sesión con sus credenciales.</w:t>
            </w:r>
          </w:p>
        </w:tc>
      </w:tr>
      <w:tr w:rsidR="009F410A" w:rsidRPr="009F410A" w14:paraId="4ECC7A54" w14:textId="77777777" w:rsidTr="009F410A">
        <w:trPr>
          <w:trHeight w:val="735"/>
        </w:trPr>
        <w:tc>
          <w:tcPr>
            <w:tcW w:w="9026" w:type="dxa"/>
            <w:gridSpan w:val="3"/>
            <w:hideMark/>
          </w:tcPr>
          <w:p w14:paraId="3B6C8F91" w14:textId="77777777" w:rsidR="009F410A" w:rsidRPr="009F410A" w:rsidRDefault="009F410A">
            <w:pPr>
              <w:rPr>
                <w:b/>
                <w:bCs/>
              </w:rPr>
            </w:pPr>
            <w:r w:rsidRPr="009F410A">
              <w:rPr>
                <w:b/>
                <w:bCs/>
              </w:rPr>
              <w:t>POSCONDICIÓN:</w:t>
            </w:r>
            <w:r w:rsidRPr="009F410A">
              <w:rPr>
                <w:b/>
                <w:bCs/>
              </w:rPr>
              <w:br/>
            </w:r>
            <w:r w:rsidRPr="009F410A">
              <w:t>El cliente puede visualizar la información detallada de sus reservas registradas en el sistema.</w:t>
            </w:r>
          </w:p>
        </w:tc>
      </w:tr>
      <w:tr w:rsidR="009F410A" w:rsidRPr="009F410A" w14:paraId="138A9AC3" w14:textId="77777777" w:rsidTr="009F410A">
        <w:trPr>
          <w:trHeight w:val="2820"/>
        </w:trPr>
        <w:tc>
          <w:tcPr>
            <w:tcW w:w="9026" w:type="dxa"/>
            <w:gridSpan w:val="3"/>
            <w:hideMark/>
          </w:tcPr>
          <w:p w14:paraId="157DBB64" w14:textId="77777777" w:rsidR="009F410A" w:rsidRPr="009F410A" w:rsidRDefault="009F410A">
            <w:pPr>
              <w:rPr>
                <w:b/>
                <w:bCs/>
              </w:rPr>
            </w:pPr>
            <w:r w:rsidRPr="009F410A">
              <w:rPr>
                <w:b/>
                <w:bCs/>
              </w:rPr>
              <w:t xml:space="preserve">MANEJO DE SITUACIONES ANORMALES </w:t>
            </w:r>
            <w:r w:rsidRPr="009F410A">
              <w:rPr>
                <w:b/>
                <w:bCs/>
              </w:rPr>
              <w:br/>
            </w:r>
            <w:r w:rsidRPr="009F410A">
              <w:t>Búsqueda sin Resultados:</w:t>
            </w:r>
            <w:r w:rsidRPr="009F410A">
              <w:br/>
            </w:r>
            <w:r w:rsidRPr="009F410A">
              <w:br/>
              <w:t>Si la búsqueda de reservas no arroja resultados, el sistema debe mostrar un mensaje indicando que no se encontraron reservas que coincidan con los criterios de búsqueda.</w:t>
            </w:r>
            <w:r w:rsidRPr="009F410A">
              <w:br/>
              <w:t>Interrupciones del Servicio:</w:t>
            </w:r>
            <w:r w:rsidRPr="009F410A">
              <w:br/>
            </w:r>
            <w:r w:rsidRPr="009F410A">
              <w:br/>
              <w:t>En caso de interrupciones del servicio durante el proceso de consulta de reservas, el sistema debe informar al cliente sobre el problema y proporcionar una estimación del tiempo de recuperación.</w:t>
            </w:r>
          </w:p>
        </w:tc>
      </w:tr>
      <w:tr w:rsidR="009F410A" w:rsidRPr="009F410A" w14:paraId="43C0FC85" w14:textId="77777777" w:rsidTr="009F410A">
        <w:trPr>
          <w:trHeight w:val="2415"/>
        </w:trPr>
        <w:tc>
          <w:tcPr>
            <w:tcW w:w="9026" w:type="dxa"/>
            <w:gridSpan w:val="3"/>
            <w:hideMark/>
          </w:tcPr>
          <w:p w14:paraId="475FDD7E" w14:textId="43F53C95" w:rsidR="009F410A" w:rsidRPr="009F410A" w:rsidRDefault="009F410A">
            <w:pPr>
              <w:rPr>
                <w:b/>
                <w:bCs/>
              </w:rPr>
            </w:pPr>
            <w:r w:rsidRPr="009F410A">
              <w:rPr>
                <w:b/>
                <w:bCs/>
              </w:rPr>
              <w:t xml:space="preserve">CRITERIOS DE ACEPTACIÓN: </w:t>
            </w:r>
            <w:r w:rsidRPr="009F410A">
              <w:rPr>
                <w:b/>
                <w:bCs/>
              </w:rPr>
              <w:br/>
            </w:r>
            <w:r w:rsidRPr="009F410A">
              <w:br/>
              <w:t>Interfaz de Consulta de Reservas:</w:t>
            </w:r>
            <w:r w:rsidRPr="009F410A">
              <w:br/>
            </w:r>
            <w:r w:rsidRPr="009F410A">
              <w:br/>
              <w:t>El sistema proporciona una interfaz clara y fácil de usar para que los clientes consulten sus reservas registradas.</w:t>
            </w:r>
            <w:r w:rsidRPr="009F410A">
              <w:br/>
              <w:t>Acceso a la Información de la Reserva:</w:t>
            </w:r>
            <w:r w:rsidRPr="009F410A">
              <w:br/>
            </w:r>
            <w:r w:rsidRPr="009F410A">
              <w:br/>
              <w:t>El cliente puede ver detalles importantes de sus reservas, como fecha inicio Servicio, Hora inicio servicio, vehículo seleccionado, cubículo seleccionado, precio por hora del servicio, fecha realización reserva.</w:t>
            </w:r>
          </w:p>
        </w:tc>
      </w:tr>
    </w:tbl>
    <w:p w14:paraId="545C12B0" w14:textId="77777777" w:rsidR="009F410A" w:rsidRDefault="009F410A" w:rsidP="005F43D2"/>
    <w:p w14:paraId="5D9EE3D5" w14:textId="77777777" w:rsidR="009F410A" w:rsidRDefault="009F410A" w:rsidP="005F43D2"/>
    <w:p w14:paraId="4D5831B8" w14:textId="77777777" w:rsidR="009F410A" w:rsidRDefault="009F410A" w:rsidP="005F43D2"/>
    <w:p w14:paraId="60E4A23E" w14:textId="77777777" w:rsidR="009F410A" w:rsidRDefault="009F410A" w:rsidP="005F43D2"/>
    <w:p w14:paraId="707F7AAF" w14:textId="77777777" w:rsidR="006D0EAD" w:rsidRDefault="006D0EAD" w:rsidP="005F43D2"/>
    <w:p w14:paraId="3F1DC4AA" w14:textId="77777777" w:rsidR="006D0EAD" w:rsidRDefault="006D0EAD" w:rsidP="005F43D2"/>
    <w:p w14:paraId="6D0763A8" w14:textId="77777777" w:rsidR="006D0EAD" w:rsidRDefault="006D0EAD" w:rsidP="005F43D2"/>
    <w:p w14:paraId="0BB743E1" w14:textId="77777777" w:rsidR="006D0EAD" w:rsidRDefault="006D0EAD" w:rsidP="005F43D2"/>
    <w:p w14:paraId="32FD9BB8" w14:textId="38E0B42D" w:rsidR="009F410A" w:rsidRPr="009F410A" w:rsidRDefault="009F410A" w:rsidP="009F410A">
      <w:pPr>
        <w:pStyle w:val="Descripcin"/>
        <w:keepNext/>
        <w:rPr>
          <w:b/>
          <w:bCs/>
          <w:i w:val="0"/>
          <w:iCs w:val="0"/>
          <w:sz w:val="24"/>
          <w:szCs w:val="20"/>
        </w:rPr>
      </w:pPr>
      <w:r w:rsidRPr="009F410A">
        <w:rPr>
          <w:b/>
          <w:bCs/>
          <w:i w:val="0"/>
          <w:iCs w:val="0"/>
          <w:sz w:val="24"/>
          <w:szCs w:val="20"/>
        </w:rPr>
        <w:lastRenderedPageBreak/>
        <w:t xml:space="preserve">Tabla </w:t>
      </w:r>
      <w:r w:rsidRPr="009F410A">
        <w:rPr>
          <w:b/>
          <w:bCs/>
          <w:i w:val="0"/>
          <w:iCs w:val="0"/>
          <w:sz w:val="24"/>
          <w:szCs w:val="20"/>
        </w:rPr>
        <w:fldChar w:fldCharType="begin"/>
      </w:r>
      <w:r w:rsidRPr="009F410A">
        <w:rPr>
          <w:b/>
          <w:bCs/>
          <w:i w:val="0"/>
          <w:iCs w:val="0"/>
          <w:sz w:val="24"/>
          <w:szCs w:val="20"/>
        </w:rPr>
        <w:instrText xml:space="preserve"> SEQ Tabla \* ARABIC </w:instrText>
      </w:r>
      <w:r w:rsidRPr="009F410A">
        <w:rPr>
          <w:b/>
          <w:bCs/>
          <w:i w:val="0"/>
          <w:iCs w:val="0"/>
          <w:sz w:val="24"/>
          <w:szCs w:val="20"/>
        </w:rPr>
        <w:fldChar w:fldCharType="separate"/>
      </w:r>
      <w:r w:rsidR="00BA77A4">
        <w:rPr>
          <w:b/>
          <w:bCs/>
          <w:i w:val="0"/>
          <w:iCs w:val="0"/>
          <w:noProof/>
          <w:sz w:val="24"/>
          <w:szCs w:val="20"/>
        </w:rPr>
        <w:t>25</w:t>
      </w:r>
      <w:r w:rsidRPr="009F410A">
        <w:rPr>
          <w:b/>
          <w:bCs/>
          <w:i w:val="0"/>
          <w:iCs w:val="0"/>
          <w:sz w:val="24"/>
          <w:szCs w:val="20"/>
        </w:rPr>
        <w:fldChar w:fldCharType="end"/>
      </w:r>
    </w:p>
    <w:p w14:paraId="23879EB8" w14:textId="78D2330E" w:rsidR="009F410A" w:rsidRPr="009F410A" w:rsidRDefault="009F410A" w:rsidP="009F410A">
      <w:pPr>
        <w:pStyle w:val="Descripcin"/>
        <w:keepNext/>
        <w:rPr>
          <w:sz w:val="24"/>
          <w:szCs w:val="20"/>
        </w:rPr>
      </w:pPr>
      <w:r w:rsidRPr="009F410A">
        <w:rPr>
          <w:sz w:val="24"/>
          <w:szCs w:val="20"/>
        </w:rPr>
        <w:t>Requerimiento funcional No.24</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038"/>
        <w:gridCol w:w="685"/>
        <w:gridCol w:w="4303"/>
      </w:tblGrid>
      <w:tr w:rsidR="009F410A" w:rsidRPr="009F410A" w14:paraId="2936C8F1" w14:textId="77777777" w:rsidTr="009F410A">
        <w:trPr>
          <w:trHeight w:val="900"/>
        </w:trPr>
        <w:tc>
          <w:tcPr>
            <w:tcW w:w="4038" w:type="dxa"/>
            <w:hideMark/>
          </w:tcPr>
          <w:p w14:paraId="10DE12BC" w14:textId="77777777" w:rsidR="009F410A" w:rsidRPr="009F410A" w:rsidRDefault="009F410A">
            <w:pPr>
              <w:rPr>
                <w:b/>
                <w:bCs/>
              </w:rPr>
            </w:pPr>
            <w:r w:rsidRPr="009F410A">
              <w:rPr>
                <w:b/>
                <w:bCs/>
              </w:rPr>
              <w:t>IDENTIFICADOR:</w:t>
            </w:r>
            <w:r w:rsidRPr="009F410A">
              <w:rPr>
                <w:b/>
                <w:bCs/>
              </w:rPr>
              <w:br/>
              <w:t>R24</w:t>
            </w:r>
          </w:p>
        </w:tc>
        <w:tc>
          <w:tcPr>
            <w:tcW w:w="4988" w:type="dxa"/>
            <w:gridSpan w:val="2"/>
            <w:hideMark/>
          </w:tcPr>
          <w:p w14:paraId="3281661A" w14:textId="77777777" w:rsidR="009F410A" w:rsidRPr="009F410A" w:rsidRDefault="009F410A" w:rsidP="009F410A">
            <w:pPr>
              <w:rPr>
                <w:b/>
                <w:bCs/>
              </w:rPr>
            </w:pPr>
            <w:r w:rsidRPr="009F410A">
              <w:rPr>
                <w:b/>
                <w:bCs/>
              </w:rPr>
              <w:t>NOMBRE:</w:t>
            </w:r>
            <w:r w:rsidRPr="009F410A">
              <w:rPr>
                <w:b/>
                <w:bCs/>
              </w:rPr>
              <w:br/>
              <w:t>Eliminar Reserva</w:t>
            </w:r>
          </w:p>
        </w:tc>
      </w:tr>
      <w:tr w:rsidR="009F410A" w:rsidRPr="009F410A" w14:paraId="54811A44" w14:textId="77777777" w:rsidTr="009F410A">
        <w:trPr>
          <w:trHeight w:val="1200"/>
        </w:trPr>
        <w:tc>
          <w:tcPr>
            <w:tcW w:w="4038" w:type="dxa"/>
            <w:hideMark/>
          </w:tcPr>
          <w:p w14:paraId="35C782B1" w14:textId="77777777" w:rsidR="009F410A" w:rsidRPr="009F410A" w:rsidRDefault="009F410A">
            <w:r w:rsidRPr="009F410A">
              <w:rPr>
                <w:b/>
                <w:bCs/>
              </w:rPr>
              <w:t>Tipo:</w:t>
            </w:r>
            <w:r w:rsidRPr="009F410A">
              <w:t xml:space="preserve"> </w:t>
            </w:r>
            <w:r w:rsidRPr="009F410A">
              <w:br/>
            </w:r>
            <w:r w:rsidRPr="009F410A">
              <w:rPr>
                <w:b/>
                <w:bCs/>
              </w:rPr>
              <w:t>(NECESARIO/DESEABLE)</w:t>
            </w:r>
            <w:r w:rsidRPr="009F410A">
              <w:t xml:space="preserve"> </w:t>
            </w:r>
            <w:r w:rsidRPr="009F410A">
              <w:br/>
              <w:t>Necesario</w:t>
            </w:r>
            <w:r w:rsidRPr="009F410A">
              <w:br/>
            </w:r>
            <w:r w:rsidRPr="009F410A">
              <w:rPr>
                <w:b/>
                <w:bCs/>
              </w:rPr>
              <w:t xml:space="preserve">  </w:t>
            </w:r>
          </w:p>
        </w:tc>
        <w:tc>
          <w:tcPr>
            <w:tcW w:w="4988" w:type="dxa"/>
            <w:gridSpan w:val="2"/>
            <w:hideMark/>
          </w:tcPr>
          <w:p w14:paraId="41EDA288" w14:textId="464BB098" w:rsidR="009F410A" w:rsidRPr="009F410A" w:rsidRDefault="009F410A" w:rsidP="009F410A">
            <w:pPr>
              <w:rPr>
                <w:b/>
                <w:bCs/>
              </w:rPr>
            </w:pPr>
            <w:r w:rsidRPr="009F410A">
              <w:rPr>
                <w:b/>
                <w:bCs/>
              </w:rPr>
              <w:br/>
              <w:t xml:space="preserve">PRIORIDAD DE </w:t>
            </w:r>
            <w:r w:rsidRPr="009F410A">
              <w:rPr>
                <w:b/>
                <w:bCs/>
              </w:rPr>
              <w:br/>
              <w:t xml:space="preserve">DESARROLLO: </w:t>
            </w:r>
            <w:r w:rsidRPr="009F410A">
              <w:br/>
              <w:t xml:space="preserve">Alta </w:t>
            </w:r>
            <w:r w:rsidRPr="009F410A">
              <w:rPr>
                <w:b/>
                <w:bCs/>
              </w:rPr>
              <w:t xml:space="preserve"> </w:t>
            </w:r>
          </w:p>
        </w:tc>
      </w:tr>
      <w:tr w:rsidR="009F410A" w:rsidRPr="009F410A" w14:paraId="2931DB6B" w14:textId="77777777" w:rsidTr="009F410A">
        <w:trPr>
          <w:trHeight w:val="600"/>
        </w:trPr>
        <w:tc>
          <w:tcPr>
            <w:tcW w:w="4723" w:type="dxa"/>
            <w:gridSpan w:val="2"/>
            <w:hideMark/>
          </w:tcPr>
          <w:p w14:paraId="77D97AE4" w14:textId="22B6E476" w:rsidR="009F410A" w:rsidRPr="009F410A" w:rsidRDefault="009F410A">
            <w:pPr>
              <w:rPr>
                <w:b/>
                <w:bCs/>
              </w:rPr>
            </w:pPr>
            <w:r w:rsidRPr="009F410A">
              <w:rPr>
                <w:b/>
                <w:bCs/>
              </w:rPr>
              <w:t xml:space="preserve">ENTRADA: </w:t>
            </w:r>
            <w:r w:rsidRPr="009F410A">
              <w:br/>
              <w:t>1. Correo Electrónico</w:t>
            </w:r>
            <w:r w:rsidRPr="009F410A">
              <w:br/>
              <w:t>2.Contraseña (Logueo cliente)</w:t>
            </w:r>
          </w:p>
        </w:tc>
        <w:tc>
          <w:tcPr>
            <w:tcW w:w="4303" w:type="dxa"/>
            <w:hideMark/>
          </w:tcPr>
          <w:p w14:paraId="6D4C7503" w14:textId="77777777" w:rsidR="009F410A" w:rsidRPr="009F410A" w:rsidRDefault="009F410A">
            <w:pPr>
              <w:rPr>
                <w:b/>
                <w:bCs/>
              </w:rPr>
            </w:pPr>
            <w:r w:rsidRPr="009F410A">
              <w:rPr>
                <w:b/>
                <w:bCs/>
              </w:rPr>
              <w:t xml:space="preserve">SALIDA: </w:t>
            </w:r>
            <w:r w:rsidRPr="009F410A">
              <w:br/>
              <w:t>Eliminación Exitosa</w:t>
            </w:r>
          </w:p>
        </w:tc>
      </w:tr>
      <w:tr w:rsidR="009F410A" w:rsidRPr="009F410A" w14:paraId="470F46EE" w14:textId="77777777" w:rsidTr="009F410A">
        <w:trPr>
          <w:trHeight w:val="1785"/>
        </w:trPr>
        <w:tc>
          <w:tcPr>
            <w:tcW w:w="9026" w:type="dxa"/>
            <w:gridSpan w:val="3"/>
            <w:hideMark/>
          </w:tcPr>
          <w:p w14:paraId="78BB5DED" w14:textId="5B53E7F8" w:rsidR="009F410A" w:rsidRPr="009F410A" w:rsidRDefault="009F410A">
            <w:pPr>
              <w:rPr>
                <w:b/>
                <w:bCs/>
              </w:rPr>
            </w:pPr>
            <w:r w:rsidRPr="009F410A">
              <w:rPr>
                <w:b/>
                <w:bCs/>
              </w:rPr>
              <w:t>DESCRIPCIÓN:</w:t>
            </w:r>
            <w:r w:rsidRPr="009F410A">
              <w:br/>
              <w:t xml:space="preserve">El sistema deberá permitir al usuario cliente la eliminación de su reserva por medio de un botón "Eliminar Reserva" y si es presionado dicho botón el sistema </w:t>
            </w:r>
            <w:r w:rsidR="006D0EAD" w:rsidRPr="009F410A">
              <w:t>deberá</w:t>
            </w:r>
            <w:r w:rsidRPr="009F410A">
              <w:t xml:space="preserve"> preguntar al usuario si está seguro de eliminar la Reserva si la respuesta es Sí se procederá a realizar la eliminación, de lo contrario se cancelará la acción y se le notificará al cliente lo siguiente: "se abortó la acción de cancelación de reserva, su reserva seguirá activa".</w:t>
            </w:r>
          </w:p>
        </w:tc>
      </w:tr>
      <w:tr w:rsidR="009F410A" w:rsidRPr="009F410A" w14:paraId="7D01AE5D" w14:textId="77777777" w:rsidTr="009F410A">
        <w:trPr>
          <w:trHeight w:val="1275"/>
        </w:trPr>
        <w:tc>
          <w:tcPr>
            <w:tcW w:w="9026" w:type="dxa"/>
            <w:gridSpan w:val="3"/>
            <w:hideMark/>
          </w:tcPr>
          <w:p w14:paraId="3020FFCA" w14:textId="77777777" w:rsidR="009F410A" w:rsidRPr="009F410A" w:rsidRDefault="009F410A">
            <w:pPr>
              <w:rPr>
                <w:b/>
                <w:bCs/>
              </w:rPr>
            </w:pPr>
            <w:r w:rsidRPr="009F410A">
              <w:rPr>
                <w:b/>
                <w:bCs/>
              </w:rPr>
              <w:t xml:space="preserve">PRECONDICIÓN: </w:t>
            </w:r>
            <w:r w:rsidRPr="009F410A">
              <w:rPr>
                <w:b/>
                <w:bCs/>
              </w:rPr>
              <w:br/>
            </w:r>
            <w:r w:rsidRPr="009F410A">
              <w:t>El cliente tiene acceso al sistema de gestión del parqueadero.</w:t>
            </w:r>
            <w:r w:rsidRPr="009F410A">
              <w:br/>
              <w:t>El sistema está operativo y tiene la funcionalidad de eliminación de reservas disponible.</w:t>
            </w:r>
            <w:r w:rsidRPr="009F410A">
              <w:br/>
              <w:t>El cliente tiene al menos una reserva registrada en el sistema.</w:t>
            </w:r>
          </w:p>
        </w:tc>
      </w:tr>
      <w:tr w:rsidR="009F410A" w:rsidRPr="009F410A" w14:paraId="273D83AE" w14:textId="77777777" w:rsidTr="009F410A">
        <w:trPr>
          <w:trHeight w:val="1140"/>
        </w:trPr>
        <w:tc>
          <w:tcPr>
            <w:tcW w:w="9026" w:type="dxa"/>
            <w:gridSpan w:val="3"/>
            <w:hideMark/>
          </w:tcPr>
          <w:p w14:paraId="448B18A6" w14:textId="77777777" w:rsidR="009F410A" w:rsidRPr="009F410A" w:rsidRDefault="009F410A">
            <w:pPr>
              <w:rPr>
                <w:b/>
                <w:bCs/>
              </w:rPr>
            </w:pPr>
            <w:r w:rsidRPr="009F410A">
              <w:rPr>
                <w:b/>
                <w:bCs/>
              </w:rPr>
              <w:t>POSCONDICIÓN:</w:t>
            </w:r>
            <w:r w:rsidRPr="009F410A">
              <w:rPr>
                <w:b/>
                <w:bCs/>
              </w:rPr>
              <w:br/>
            </w:r>
            <w:r w:rsidRPr="009F410A">
              <w:t>La reserva se elimina correctamente del sistema.</w:t>
            </w:r>
          </w:p>
        </w:tc>
      </w:tr>
      <w:tr w:rsidR="009F410A" w:rsidRPr="009F410A" w14:paraId="31504757" w14:textId="77777777" w:rsidTr="009F410A">
        <w:trPr>
          <w:trHeight w:val="3765"/>
        </w:trPr>
        <w:tc>
          <w:tcPr>
            <w:tcW w:w="9026" w:type="dxa"/>
            <w:gridSpan w:val="3"/>
            <w:hideMark/>
          </w:tcPr>
          <w:p w14:paraId="7DF168D9" w14:textId="77777777" w:rsidR="009F410A" w:rsidRPr="009F410A" w:rsidRDefault="009F410A">
            <w:pPr>
              <w:rPr>
                <w:b/>
                <w:bCs/>
              </w:rPr>
            </w:pPr>
            <w:r w:rsidRPr="009F410A">
              <w:rPr>
                <w:b/>
                <w:bCs/>
              </w:rPr>
              <w:t xml:space="preserve">MANEJO DE SITUACIONES ANORMALES </w:t>
            </w:r>
            <w:r w:rsidRPr="009F410A">
              <w:rPr>
                <w:b/>
                <w:bCs/>
              </w:rPr>
              <w:br/>
            </w:r>
            <w:r w:rsidRPr="009F410A">
              <w:t>Interrupciones del Servicio:</w:t>
            </w:r>
            <w:r w:rsidRPr="009F410A">
              <w:br/>
            </w:r>
            <w:r w:rsidRPr="009F410A">
              <w:br/>
              <w:t>En caso de interrupciones del servicio durante el proceso de eliminación de reservas, el sistema debe informar al cliente sobre el problema y proporcionar una estimación del tiempo de recuperación.</w:t>
            </w:r>
            <w:r w:rsidRPr="009F410A">
              <w:br/>
              <w:t>Confirmación de Eliminación:</w:t>
            </w:r>
            <w:r w:rsidRPr="009F410A">
              <w:br/>
            </w:r>
            <w:r w:rsidRPr="009F410A">
              <w:br/>
              <w:t>Si el cliente intenta salir de la página de eliminación sin confirmar la acción, el sistema debe mostrar una advertencia para evitar la pérdida accidental de la acción.</w:t>
            </w:r>
            <w:r w:rsidRPr="009F410A">
              <w:br/>
              <w:t>Errores de Procesamiento:</w:t>
            </w:r>
            <w:r w:rsidRPr="009F410A">
              <w:br/>
            </w:r>
            <w:r w:rsidRPr="009F410A">
              <w:br/>
              <w:t>Si se producen errores durante el proceso de eliminación de la reserva, el sistema debe mostrar un mensaje claro al cliente indicando el problema y proporcionar instrucciones sobre cómo proceder.</w:t>
            </w:r>
          </w:p>
        </w:tc>
      </w:tr>
      <w:tr w:rsidR="009F410A" w:rsidRPr="009F410A" w14:paraId="40931E1F" w14:textId="77777777" w:rsidTr="009F410A">
        <w:trPr>
          <w:trHeight w:val="3945"/>
        </w:trPr>
        <w:tc>
          <w:tcPr>
            <w:tcW w:w="9026" w:type="dxa"/>
            <w:gridSpan w:val="3"/>
            <w:hideMark/>
          </w:tcPr>
          <w:p w14:paraId="6FCDADD8" w14:textId="77777777" w:rsidR="009F410A" w:rsidRPr="009F410A" w:rsidRDefault="009F410A">
            <w:pPr>
              <w:rPr>
                <w:b/>
                <w:bCs/>
              </w:rPr>
            </w:pPr>
            <w:r w:rsidRPr="009F410A">
              <w:rPr>
                <w:b/>
                <w:bCs/>
              </w:rPr>
              <w:lastRenderedPageBreak/>
              <w:t xml:space="preserve">CRITERIOS DE ACEPTACIÓN: </w:t>
            </w:r>
            <w:r w:rsidRPr="009F410A">
              <w:rPr>
                <w:b/>
                <w:bCs/>
              </w:rPr>
              <w:br/>
            </w:r>
            <w:r w:rsidRPr="009F410A">
              <w:br/>
              <w:t>Interfaz de Eliminación de Reservas:</w:t>
            </w:r>
            <w:r w:rsidRPr="009F410A">
              <w:br/>
            </w:r>
            <w:r w:rsidRPr="009F410A">
              <w:br/>
              <w:t>El sistema proporciona una interfaz clara y fácil de usar para que los clientes eliminen sus reservas registradas.</w:t>
            </w:r>
            <w:r w:rsidRPr="009F410A">
              <w:br/>
              <w:t>Selección de la Reserva a Eliminar:</w:t>
            </w:r>
            <w:r w:rsidRPr="009F410A">
              <w:br/>
            </w:r>
            <w:r w:rsidRPr="009F410A">
              <w:br/>
              <w:t>El cliente puede seleccionar la reserva específica que desea eliminar dentro de la interfaz del sistema.</w:t>
            </w:r>
            <w:r w:rsidRPr="009F410A">
              <w:br/>
              <w:t>Confirmación de Eliminación:</w:t>
            </w:r>
            <w:r w:rsidRPr="009F410A">
              <w:br/>
            </w:r>
            <w:r w:rsidRPr="009F410A">
              <w:br/>
              <w:t>Después de seleccionar la reserva a eliminar, el sistema solicita una confirmación explícita por parte del cliente antes de aplicar la eliminación.</w:t>
            </w:r>
            <w:r w:rsidRPr="009F410A">
              <w:br/>
              <w:t>Actualización de la Base de Datos:</w:t>
            </w:r>
            <w:r w:rsidRPr="009F410A">
              <w:br/>
            </w:r>
            <w:r w:rsidRPr="009F410A">
              <w:br/>
              <w:t>Una vez confirmada, la reserva seleccionada se elimina de la base de datos del sistema de gestión del parqueadero.</w:t>
            </w:r>
          </w:p>
        </w:tc>
      </w:tr>
    </w:tbl>
    <w:p w14:paraId="78FCC30F" w14:textId="77777777" w:rsidR="009F410A" w:rsidRDefault="009F410A" w:rsidP="005F43D2"/>
    <w:p w14:paraId="46A48263" w14:textId="77777777" w:rsidR="009F410A" w:rsidRDefault="009F410A" w:rsidP="005F43D2"/>
    <w:p w14:paraId="5D0F6EF5" w14:textId="77777777" w:rsidR="009F410A" w:rsidRDefault="009F410A" w:rsidP="005F43D2"/>
    <w:p w14:paraId="6BA0114F" w14:textId="77777777" w:rsidR="006D0EAD" w:rsidRDefault="006D0EAD" w:rsidP="005F43D2"/>
    <w:p w14:paraId="7BFA8BB4" w14:textId="77777777" w:rsidR="006D0EAD" w:rsidRDefault="006D0EAD" w:rsidP="005F43D2"/>
    <w:p w14:paraId="6BECBCDC" w14:textId="77777777" w:rsidR="006D0EAD" w:rsidRDefault="006D0EAD" w:rsidP="005F43D2"/>
    <w:p w14:paraId="158DEDF5" w14:textId="77777777" w:rsidR="006D0EAD" w:rsidRDefault="006D0EAD" w:rsidP="005F43D2"/>
    <w:p w14:paraId="5BD1B95A" w14:textId="77777777" w:rsidR="006D0EAD" w:rsidRDefault="006D0EAD" w:rsidP="005F43D2"/>
    <w:p w14:paraId="51179F82" w14:textId="77777777" w:rsidR="006D0EAD" w:rsidRDefault="006D0EAD" w:rsidP="005F43D2"/>
    <w:p w14:paraId="0015ED72" w14:textId="77777777" w:rsidR="006D0EAD" w:rsidRDefault="006D0EAD" w:rsidP="005F43D2"/>
    <w:p w14:paraId="74E9591C" w14:textId="77777777" w:rsidR="006D0EAD" w:rsidRDefault="006D0EAD" w:rsidP="005F43D2"/>
    <w:p w14:paraId="76D1DE45" w14:textId="77777777" w:rsidR="006D0EAD" w:rsidRDefault="006D0EAD" w:rsidP="005F43D2"/>
    <w:p w14:paraId="70D60B3D" w14:textId="77777777" w:rsidR="006D0EAD" w:rsidRDefault="006D0EAD" w:rsidP="005F43D2"/>
    <w:p w14:paraId="7A87AA21" w14:textId="2250E060" w:rsidR="009F410A" w:rsidRPr="009F410A" w:rsidRDefault="009F410A" w:rsidP="009F410A">
      <w:pPr>
        <w:pStyle w:val="Descripcin"/>
        <w:keepNext/>
        <w:rPr>
          <w:b/>
          <w:bCs/>
          <w:i w:val="0"/>
          <w:iCs w:val="0"/>
          <w:sz w:val="24"/>
          <w:szCs w:val="20"/>
        </w:rPr>
      </w:pPr>
      <w:r w:rsidRPr="009F410A">
        <w:rPr>
          <w:b/>
          <w:bCs/>
          <w:i w:val="0"/>
          <w:iCs w:val="0"/>
          <w:sz w:val="24"/>
          <w:szCs w:val="20"/>
        </w:rPr>
        <w:lastRenderedPageBreak/>
        <w:t xml:space="preserve">Tabla </w:t>
      </w:r>
      <w:r w:rsidRPr="009F410A">
        <w:rPr>
          <w:b/>
          <w:bCs/>
          <w:i w:val="0"/>
          <w:iCs w:val="0"/>
          <w:sz w:val="24"/>
          <w:szCs w:val="20"/>
        </w:rPr>
        <w:fldChar w:fldCharType="begin"/>
      </w:r>
      <w:r w:rsidRPr="009F410A">
        <w:rPr>
          <w:b/>
          <w:bCs/>
          <w:i w:val="0"/>
          <w:iCs w:val="0"/>
          <w:sz w:val="24"/>
          <w:szCs w:val="20"/>
        </w:rPr>
        <w:instrText xml:space="preserve"> SEQ Tabla \* ARABIC </w:instrText>
      </w:r>
      <w:r w:rsidRPr="009F410A">
        <w:rPr>
          <w:b/>
          <w:bCs/>
          <w:i w:val="0"/>
          <w:iCs w:val="0"/>
          <w:sz w:val="24"/>
          <w:szCs w:val="20"/>
        </w:rPr>
        <w:fldChar w:fldCharType="separate"/>
      </w:r>
      <w:r w:rsidR="00BA77A4">
        <w:rPr>
          <w:b/>
          <w:bCs/>
          <w:i w:val="0"/>
          <w:iCs w:val="0"/>
          <w:noProof/>
          <w:sz w:val="24"/>
          <w:szCs w:val="20"/>
        </w:rPr>
        <w:t>26</w:t>
      </w:r>
      <w:r w:rsidRPr="009F410A">
        <w:rPr>
          <w:b/>
          <w:bCs/>
          <w:i w:val="0"/>
          <w:iCs w:val="0"/>
          <w:sz w:val="24"/>
          <w:szCs w:val="20"/>
        </w:rPr>
        <w:fldChar w:fldCharType="end"/>
      </w:r>
    </w:p>
    <w:p w14:paraId="048FFA94" w14:textId="46606175" w:rsidR="009F410A" w:rsidRPr="009F410A" w:rsidRDefault="009F410A" w:rsidP="009F410A">
      <w:pPr>
        <w:pStyle w:val="Descripcin"/>
        <w:keepNext/>
        <w:rPr>
          <w:sz w:val="24"/>
          <w:szCs w:val="20"/>
        </w:rPr>
      </w:pPr>
      <w:r w:rsidRPr="009F410A">
        <w:rPr>
          <w:sz w:val="24"/>
          <w:szCs w:val="20"/>
        </w:rPr>
        <w:t>Requerimiento funcional No.25</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038"/>
        <w:gridCol w:w="685"/>
        <w:gridCol w:w="4303"/>
      </w:tblGrid>
      <w:tr w:rsidR="009F410A" w:rsidRPr="009F410A" w14:paraId="21B478E3" w14:textId="77777777" w:rsidTr="009F410A">
        <w:trPr>
          <w:trHeight w:val="900"/>
        </w:trPr>
        <w:tc>
          <w:tcPr>
            <w:tcW w:w="4038" w:type="dxa"/>
            <w:hideMark/>
          </w:tcPr>
          <w:p w14:paraId="6A7F62B2" w14:textId="77777777" w:rsidR="009F410A" w:rsidRPr="009F410A" w:rsidRDefault="009F410A">
            <w:pPr>
              <w:rPr>
                <w:b/>
                <w:bCs/>
              </w:rPr>
            </w:pPr>
            <w:r w:rsidRPr="009F410A">
              <w:rPr>
                <w:b/>
                <w:bCs/>
              </w:rPr>
              <w:t>IDENTIFICADOR:</w:t>
            </w:r>
            <w:r w:rsidRPr="009F410A">
              <w:rPr>
                <w:b/>
                <w:bCs/>
              </w:rPr>
              <w:br/>
              <w:t>R25</w:t>
            </w:r>
          </w:p>
        </w:tc>
        <w:tc>
          <w:tcPr>
            <w:tcW w:w="4988" w:type="dxa"/>
            <w:gridSpan w:val="2"/>
            <w:hideMark/>
          </w:tcPr>
          <w:p w14:paraId="33FA3AF4" w14:textId="77777777" w:rsidR="009F410A" w:rsidRPr="009F410A" w:rsidRDefault="009F410A" w:rsidP="009F410A">
            <w:pPr>
              <w:rPr>
                <w:b/>
                <w:bCs/>
              </w:rPr>
            </w:pPr>
            <w:r w:rsidRPr="009F410A">
              <w:rPr>
                <w:b/>
                <w:bCs/>
              </w:rPr>
              <w:t>NOMBRE:</w:t>
            </w:r>
            <w:r w:rsidRPr="009F410A">
              <w:rPr>
                <w:b/>
                <w:bCs/>
              </w:rPr>
              <w:br/>
              <w:t xml:space="preserve">Realización </w:t>
            </w:r>
            <w:proofErr w:type="spellStart"/>
            <w:r w:rsidRPr="009F410A">
              <w:rPr>
                <w:b/>
                <w:bCs/>
              </w:rPr>
              <w:t>Check</w:t>
            </w:r>
            <w:proofErr w:type="spellEnd"/>
            <w:r w:rsidRPr="009F410A">
              <w:rPr>
                <w:b/>
                <w:bCs/>
              </w:rPr>
              <w:t>-in</w:t>
            </w:r>
          </w:p>
        </w:tc>
      </w:tr>
      <w:tr w:rsidR="009F410A" w:rsidRPr="009F410A" w14:paraId="3F05B845" w14:textId="77777777" w:rsidTr="009F410A">
        <w:trPr>
          <w:trHeight w:val="1200"/>
        </w:trPr>
        <w:tc>
          <w:tcPr>
            <w:tcW w:w="4038" w:type="dxa"/>
            <w:hideMark/>
          </w:tcPr>
          <w:p w14:paraId="238E5291" w14:textId="77777777" w:rsidR="009F410A" w:rsidRPr="009F410A" w:rsidRDefault="009F410A">
            <w:r w:rsidRPr="009F410A">
              <w:rPr>
                <w:b/>
                <w:bCs/>
              </w:rPr>
              <w:t>Tipo:</w:t>
            </w:r>
            <w:r w:rsidRPr="009F410A">
              <w:t xml:space="preserve"> </w:t>
            </w:r>
            <w:r w:rsidRPr="009F410A">
              <w:br/>
            </w:r>
            <w:r w:rsidRPr="009F410A">
              <w:rPr>
                <w:b/>
                <w:bCs/>
              </w:rPr>
              <w:t>(NECESARIO/DESEABLE)</w:t>
            </w:r>
            <w:r w:rsidRPr="009F410A">
              <w:t xml:space="preserve"> </w:t>
            </w:r>
            <w:r w:rsidRPr="009F410A">
              <w:br/>
              <w:t>Necesario</w:t>
            </w:r>
            <w:r w:rsidRPr="009F410A">
              <w:br/>
            </w:r>
            <w:r w:rsidRPr="009F410A">
              <w:rPr>
                <w:b/>
                <w:bCs/>
              </w:rPr>
              <w:t xml:space="preserve">  </w:t>
            </w:r>
          </w:p>
        </w:tc>
        <w:tc>
          <w:tcPr>
            <w:tcW w:w="4988" w:type="dxa"/>
            <w:gridSpan w:val="2"/>
            <w:hideMark/>
          </w:tcPr>
          <w:p w14:paraId="26023DB3" w14:textId="4196B205" w:rsidR="009F410A" w:rsidRPr="009F410A" w:rsidRDefault="009F410A" w:rsidP="009F410A">
            <w:pPr>
              <w:rPr>
                <w:b/>
                <w:bCs/>
              </w:rPr>
            </w:pPr>
            <w:r w:rsidRPr="009F410A">
              <w:rPr>
                <w:b/>
                <w:bCs/>
              </w:rPr>
              <w:br/>
              <w:t xml:space="preserve">PRIORIDAD DE </w:t>
            </w:r>
            <w:r w:rsidRPr="009F410A">
              <w:rPr>
                <w:b/>
                <w:bCs/>
              </w:rPr>
              <w:br/>
              <w:t xml:space="preserve">DESARROLLO: </w:t>
            </w:r>
            <w:r w:rsidRPr="009F410A">
              <w:br/>
              <w:t xml:space="preserve">Alta </w:t>
            </w:r>
            <w:r w:rsidRPr="009F410A">
              <w:rPr>
                <w:b/>
                <w:bCs/>
              </w:rPr>
              <w:t xml:space="preserve"> </w:t>
            </w:r>
          </w:p>
        </w:tc>
      </w:tr>
      <w:tr w:rsidR="009F410A" w:rsidRPr="009F410A" w14:paraId="379A18D8" w14:textId="77777777" w:rsidTr="009F410A">
        <w:trPr>
          <w:trHeight w:val="3120"/>
        </w:trPr>
        <w:tc>
          <w:tcPr>
            <w:tcW w:w="4723" w:type="dxa"/>
            <w:gridSpan w:val="2"/>
            <w:hideMark/>
          </w:tcPr>
          <w:p w14:paraId="597B0A67" w14:textId="77777777" w:rsidR="009F410A" w:rsidRPr="009F410A" w:rsidRDefault="009F410A">
            <w:pPr>
              <w:rPr>
                <w:b/>
                <w:bCs/>
              </w:rPr>
            </w:pPr>
            <w:r w:rsidRPr="009F410A">
              <w:rPr>
                <w:b/>
                <w:bCs/>
              </w:rPr>
              <w:t xml:space="preserve">ENTRADA: </w:t>
            </w:r>
            <w:r w:rsidRPr="009F410A">
              <w:br/>
              <w:t>1. Numero identificación cliente</w:t>
            </w:r>
          </w:p>
        </w:tc>
        <w:tc>
          <w:tcPr>
            <w:tcW w:w="4303" w:type="dxa"/>
            <w:hideMark/>
          </w:tcPr>
          <w:p w14:paraId="604AFB5D" w14:textId="4BDD5C7B" w:rsidR="009F410A" w:rsidRPr="009F410A" w:rsidRDefault="009F410A">
            <w:pPr>
              <w:rPr>
                <w:b/>
                <w:bCs/>
              </w:rPr>
            </w:pPr>
            <w:r w:rsidRPr="009F410A">
              <w:rPr>
                <w:b/>
                <w:bCs/>
              </w:rPr>
              <w:t xml:space="preserve">SALIDA: </w:t>
            </w:r>
            <w:r w:rsidRPr="009F410A">
              <w:br/>
              <w:t>Lista de reservas asociadas a dicho cliente con la siguiente información:</w:t>
            </w:r>
            <w:r w:rsidRPr="009F410A">
              <w:br/>
              <w:t>1. Fecha A Reservar</w:t>
            </w:r>
            <w:r w:rsidRPr="009F410A">
              <w:br/>
              <w:t>2.Hora A Reservar</w:t>
            </w:r>
            <w:r w:rsidRPr="009F410A">
              <w:br/>
              <w:t>3. Placa vehículo</w:t>
            </w:r>
            <w:r w:rsidRPr="009F410A">
              <w:br/>
              <w:t>4.Cubiculo</w:t>
            </w:r>
            <w:r w:rsidRPr="009F410A">
              <w:br/>
            </w:r>
            <w:proofErr w:type="gramStart"/>
            <w:r w:rsidRPr="009F410A">
              <w:t>5.Fecha</w:t>
            </w:r>
            <w:proofErr w:type="gramEnd"/>
            <w:r w:rsidRPr="009F410A">
              <w:t xml:space="preserve"> Realización reserva</w:t>
            </w:r>
            <w:r w:rsidRPr="009F410A">
              <w:br/>
              <w:t>6. Precio Por Hora del servicio</w:t>
            </w:r>
            <w:r w:rsidRPr="009F410A">
              <w:br/>
            </w:r>
            <w:proofErr w:type="gramStart"/>
            <w:r w:rsidRPr="009F410A">
              <w:t>7 .</w:t>
            </w:r>
            <w:proofErr w:type="gramEnd"/>
            <w:r w:rsidRPr="009F410A">
              <w:t xml:space="preserve"> Estado Reserva</w:t>
            </w:r>
          </w:p>
        </w:tc>
      </w:tr>
      <w:tr w:rsidR="009F410A" w:rsidRPr="009F410A" w14:paraId="03ECBF7D" w14:textId="77777777" w:rsidTr="009F410A">
        <w:trPr>
          <w:trHeight w:val="1230"/>
        </w:trPr>
        <w:tc>
          <w:tcPr>
            <w:tcW w:w="9026" w:type="dxa"/>
            <w:gridSpan w:val="3"/>
            <w:hideMark/>
          </w:tcPr>
          <w:p w14:paraId="2DB7EC30" w14:textId="64C64D51" w:rsidR="009F410A" w:rsidRPr="009F410A" w:rsidRDefault="009F410A">
            <w:pPr>
              <w:rPr>
                <w:b/>
                <w:bCs/>
              </w:rPr>
            </w:pPr>
            <w:r w:rsidRPr="009F410A">
              <w:rPr>
                <w:b/>
                <w:bCs/>
              </w:rPr>
              <w:t>DESCRIPCIÓN:</w:t>
            </w:r>
            <w:r w:rsidRPr="009F410A">
              <w:br/>
              <w:t xml:space="preserve">El sistema permitirá al usuario colaborador realizar </w:t>
            </w:r>
            <w:proofErr w:type="spellStart"/>
            <w:r w:rsidRPr="009F410A">
              <w:t>check</w:t>
            </w:r>
            <w:proofErr w:type="spellEnd"/>
            <w:r w:rsidRPr="009F410A">
              <w:t xml:space="preserve"> in (Registro de entrada) a las reservas de los usuarios clientes por medio de su identificación (cédula, pasaporte, cédula de extranjería) el sistema listará las reservas asociadas con dicho cliente con los datos de relevancia.</w:t>
            </w:r>
          </w:p>
        </w:tc>
      </w:tr>
      <w:tr w:rsidR="009F410A" w:rsidRPr="009F410A" w14:paraId="7E3A69FD" w14:textId="77777777" w:rsidTr="009F410A">
        <w:trPr>
          <w:trHeight w:val="1290"/>
        </w:trPr>
        <w:tc>
          <w:tcPr>
            <w:tcW w:w="9026" w:type="dxa"/>
            <w:gridSpan w:val="3"/>
            <w:hideMark/>
          </w:tcPr>
          <w:p w14:paraId="2C7ACDEB" w14:textId="77777777" w:rsidR="009F410A" w:rsidRPr="009F410A" w:rsidRDefault="009F410A">
            <w:pPr>
              <w:rPr>
                <w:b/>
                <w:bCs/>
              </w:rPr>
            </w:pPr>
            <w:r w:rsidRPr="009F410A">
              <w:rPr>
                <w:b/>
                <w:bCs/>
              </w:rPr>
              <w:t xml:space="preserve">PRECONDICIÓN: </w:t>
            </w:r>
            <w:r w:rsidRPr="009F410A">
              <w:rPr>
                <w:b/>
                <w:bCs/>
              </w:rPr>
              <w:br/>
            </w:r>
            <w:r w:rsidRPr="009F410A">
              <w:t>El usuario colaborador tiene acceso al sistema de gestión del parqueadero en su rol asignado.</w:t>
            </w:r>
            <w:r w:rsidRPr="009F410A">
              <w:br/>
              <w:t xml:space="preserve">El sistema está operativo y tiene la funcionalidad de realizar el </w:t>
            </w:r>
            <w:proofErr w:type="spellStart"/>
            <w:r w:rsidRPr="009F410A">
              <w:t>check</w:t>
            </w:r>
            <w:proofErr w:type="spellEnd"/>
            <w:r w:rsidRPr="009F410A">
              <w:t>-in disponible.</w:t>
            </w:r>
            <w:r w:rsidRPr="009F410A">
              <w:br/>
              <w:t xml:space="preserve">El usuario colaborador está autorizado para realizar la acción de </w:t>
            </w:r>
            <w:proofErr w:type="spellStart"/>
            <w:r w:rsidRPr="009F410A">
              <w:t>check</w:t>
            </w:r>
            <w:proofErr w:type="spellEnd"/>
            <w:r w:rsidRPr="009F410A">
              <w:t>-in sobre las reservas de los clientes.</w:t>
            </w:r>
          </w:p>
        </w:tc>
      </w:tr>
      <w:tr w:rsidR="009F410A" w:rsidRPr="009F410A" w14:paraId="1BD9124A" w14:textId="77777777" w:rsidTr="009F410A">
        <w:trPr>
          <w:trHeight w:val="735"/>
        </w:trPr>
        <w:tc>
          <w:tcPr>
            <w:tcW w:w="9026" w:type="dxa"/>
            <w:gridSpan w:val="3"/>
            <w:hideMark/>
          </w:tcPr>
          <w:p w14:paraId="220102E7" w14:textId="77777777" w:rsidR="009F410A" w:rsidRPr="009F410A" w:rsidRDefault="009F410A">
            <w:pPr>
              <w:rPr>
                <w:b/>
                <w:bCs/>
              </w:rPr>
            </w:pPr>
            <w:r w:rsidRPr="009F410A">
              <w:rPr>
                <w:b/>
                <w:bCs/>
              </w:rPr>
              <w:t>POSCONDICIÓN:</w:t>
            </w:r>
            <w:r w:rsidRPr="009F410A">
              <w:rPr>
                <w:b/>
                <w:bCs/>
              </w:rPr>
              <w:br/>
            </w:r>
            <w:r w:rsidRPr="009F410A">
              <w:t xml:space="preserve">El </w:t>
            </w:r>
            <w:proofErr w:type="spellStart"/>
            <w:r w:rsidRPr="009F410A">
              <w:t>check</w:t>
            </w:r>
            <w:proofErr w:type="spellEnd"/>
            <w:r w:rsidRPr="009F410A">
              <w:t>-in se completa correctamente en el sistema.</w:t>
            </w:r>
          </w:p>
        </w:tc>
      </w:tr>
      <w:tr w:rsidR="009F410A" w:rsidRPr="009F410A" w14:paraId="0B511E1F" w14:textId="77777777" w:rsidTr="009F410A">
        <w:trPr>
          <w:trHeight w:val="3840"/>
        </w:trPr>
        <w:tc>
          <w:tcPr>
            <w:tcW w:w="9026" w:type="dxa"/>
            <w:gridSpan w:val="3"/>
            <w:hideMark/>
          </w:tcPr>
          <w:p w14:paraId="719F6776" w14:textId="77777777" w:rsidR="009F410A" w:rsidRPr="009F410A" w:rsidRDefault="009F410A">
            <w:pPr>
              <w:rPr>
                <w:b/>
                <w:bCs/>
              </w:rPr>
            </w:pPr>
            <w:r w:rsidRPr="009F410A">
              <w:rPr>
                <w:b/>
                <w:bCs/>
              </w:rPr>
              <w:lastRenderedPageBreak/>
              <w:t xml:space="preserve">MANEJO DE SITUACIONES ANORMALES </w:t>
            </w:r>
            <w:r w:rsidRPr="009F410A">
              <w:rPr>
                <w:b/>
                <w:bCs/>
              </w:rPr>
              <w:br/>
            </w:r>
            <w:r w:rsidRPr="009F410A">
              <w:t>Tiempo Expirado:</w:t>
            </w:r>
            <w:r w:rsidRPr="009F410A">
              <w:br/>
            </w:r>
            <w:r w:rsidRPr="009F410A">
              <w:br/>
              <w:t xml:space="preserve">Si el usuario colaborador intenta realizar el </w:t>
            </w:r>
            <w:proofErr w:type="spellStart"/>
            <w:r w:rsidRPr="009F410A">
              <w:t>check</w:t>
            </w:r>
            <w:proofErr w:type="spellEnd"/>
            <w:r w:rsidRPr="009F410A">
              <w:t xml:space="preserve">-in fuera del período permitido, el sistema debe mostrar un mensaje indicando que el </w:t>
            </w:r>
            <w:proofErr w:type="spellStart"/>
            <w:r w:rsidRPr="009F410A">
              <w:t>check</w:t>
            </w:r>
            <w:proofErr w:type="spellEnd"/>
            <w:r w:rsidRPr="009F410A">
              <w:t>-in no puede realizarse debido a que el tiempo ha expirado.</w:t>
            </w:r>
            <w:r w:rsidRPr="009F410A">
              <w:br/>
              <w:t>Interrupciones del Servicio:</w:t>
            </w:r>
            <w:r w:rsidRPr="009F410A">
              <w:br/>
            </w:r>
            <w:r w:rsidRPr="009F410A">
              <w:br/>
              <w:t xml:space="preserve">En caso de interrupciones del servicio durante el proceso de </w:t>
            </w:r>
            <w:proofErr w:type="spellStart"/>
            <w:r w:rsidRPr="009F410A">
              <w:t>check</w:t>
            </w:r>
            <w:proofErr w:type="spellEnd"/>
            <w:r w:rsidRPr="009F410A">
              <w:t>-in, el sistema debe informar al usuario colaborador sobre el problema y proporcionar una estimación del tiempo de recuperación.</w:t>
            </w:r>
            <w:r w:rsidRPr="009F410A">
              <w:br/>
              <w:t xml:space="preserve">Confirmación de </w:t>
            </w:r>
            <w:proofErr w:type="spellStart"/>
            <w:r w:rsidRPr="009F410A">
              <w:t>Check</w:t>
            </w:r>
            <w:proofErr w:type="spellEnd"/>
            <w:r w:rsidRPr="009F410A">
              <w:t>-in:</w:t>
            </w:r>
            <w:r w:rsidRPr="009F410A">
              <w:br/>
            </w:r>
            <w:r w:rsidRPr="009F410A">
              <w:br/>
              <w:t xml:space="preserve">Si el usuario colaborador intenta salir de la página de </w:t>
            </w:r>
            <w:proofErr w:type="spellStart"/>
            <w:r w:rsidRPr="009F410A">
              <w:t>check</w:t>
            </w:r>
            <w:proofErr w:type="spellEnd"/>
            <w:r w:rsidRPr="009F410A">
              <w:t>-in sin confirmar la acción, el sistema debe mostrar una advertencia para evitar la pérdida accidental de la acción.</w:t>
            </w:r>
          </w:p>
        </w:tc>
      </w:tr>
      <w:tr w:rsidR="009F410A" w:rsidRPr="009F410A" w14:paraId="290C84FA" w14:textId="77777777" w:rsidTr="009F410A">
        <w:trPr>
          <w:trHeight w:val="4455"/>
        </w:trPr>
        <w:tc>
          <w:tcPr>
            <w:tcW w:w="9026" w:type="dxa"/>
            <w:gridSpan w:val="3"/>
            <w:hideMark/>
          </w:tcPr>
          <w:p w14:paraId="41FD2F4D" w14:textId="77777777" w:rsidR="009F410A" w:rsidRPr="009F410A" w:rsidRDefault="009F410A">
            <w:pPr>
              <w:rPr>
                <w:b/>
                <w:bCs/>
              </w:rPr>
            </w:pPr>
            <w:r w:rsidRPr="009F410A">
              <w:rPr>
                <w:b/>
                <w:bCs/>
              </w:rPr>
              <w:t xml:space="preserve">CRITERIOS DE ACEPTACIÓN: </w:t>
            </w:r>
            <w:r w:rsidRPr="009F410A">
              <w:rPr>
                <w:b/>
                <w:bCs/>
              </w:rPr>
              <w:br/>
            </w:r>
            <w:r w:rsidRPr="009F410A">
              <w:br/>
              <w:t xml:space="preserve">Interfaz de </w:t>
            </w:r>
            <w:proofErr w:type="spellStart"/>
            <w:r w:rsidRPr="009F410A">
              <w:t>Check</w:t>
            </w:r>
            <w:proofErr w:type="spellEnd"/>
            <w:r w:rsidRPr="009F410A">
              <w:t>-in:</w:t>
            </w:r>
            <w:r w:rsidRPr="009F410A">
              <w:br/>
            </w:r>
            <w:r w:rsidRPr="009F410A">
              <w:br/>
              <w:t xml:space="preserve">El sistema proporciona una interfaz clara y fácil de usar para que el usuario colaborador realice el </w:t>
            </w:r>
            <w:proofErr w:type="spellStart"/>
            <w:r w:rsidRPr="009F410A">
              <w:t>check</w:t>
            </w:r>
            <w:proofErr w:type="spellEnd"/>
            <w:r w:rsidRPr="009F410A">
              <w:t>-in en nombre del cliente.</w:t>
            </w:r>
            <w:r w:rsidRPr="009F410A">
              <w:br/>
              <w:t>Identificación de la Reserva:</w:t>
            </w:r>
            <w:r w:rsidRPr="009F410A">
              <w:br/>
            </w:r>
            <w:r w:rsidRPr="009F410A">
              <w:br/>
              <w:t xml:space="preserve">El usuario colaborador selecciona la reserva específica para la cual desea realizar el </w:t>
            </w:r>
            <w:proofErr w:type="spellStart"/>
            <w:r w:rsidRPr="009F410A">
              <w:t>check</w:t>
            </w:r>
            <w:proofErr w:type="spellEnd"/>
            <w:r w:rsidRPr="009F410A">
              <w:t>-in en nombre del cliente.</w:t>
            </w:r>
            <w:r w:rsidRPr="009F410A">
              <w:br/>
              <w:t>Verificación de Tiempo:</w:t>
            </w:r>
            <w:r w:rsidRPr="009F410A">
              <w:br/>
            </w:r>
            <w:r w:rsidRPr="009F410A">
              <w:br/>
              <w:t xml:space="preserve">El sistema verifica que el </w:t>
            </w:r>
            <w:proofErr w:type="spellStart"/>
            <w:r w:rsidRPr="009F410A">
              <w:t>check</w:t>
            </w:r>
            <w:proofErr w:type="spellEnd"/>
            <w:r w:rsidRPr="009F410A">
              <w:t>-in se esté realizando dentro del período permitido, es decir, 10 minutos antes del inicio del servicio.</w:t>
            </w:r>
            <w:r w:rsidRPr="009F410A">
              <w:br/>
              <w:t xml:space="preserve">Confirmación de </w:t>
            </w:r>
            <w:proofErr w:type="spellStart"/>
            <w:r w:rsidRPr="009F410A">
              <w:t>Check</w:t>
            </w:r>
            <w:proofErr w:type="spellEnd"/>
            <w:r w:rsidRPr="009F410A">
              <w:t>-in:</w:t>
            </w:r>
            <w:r w:rsidRPr="009F410A">
              <w:br/>
            </w:r>
            <w:r w:rsidRPr="009F410A">
              <w:br/>
              <w:t xml:space="preserve">Después de seleccionar la reserva y verificar el tiempo, el usuario colaborador confirma el </w:t>
            </w:r>
            <w:proofErr w:type="spellStart"/>
            <w:r w:rsidRPr="009F410A">
              <w:t>check</w:t>
            </w:r>
            <w:proofErr w:type="spellEnd"/>
            <w:r w:rsidRPr="009F410A">
              <w:t>-in en nombre del cliente.</w:t>
            </w:r>
            <w:r w:rsidRPr="009F410A">
              <w:br/>
              <w:t>Actualización de Estado de la Reserva:</w:t>
            </w:r>
            <w:r w:rsidRPr="009F410A">
              <w:br/>
            </w:r>
            <w:r w:rsidRPr="009F410A">
              <w:br/>
              <w:t xml:space="preserve">Una vez confirmado, el estado de la reserva se actualiza en el sistema para reflejar que el </w:t>
            </w:r>
            <w:proofErr w:type="spellStart"/>
            <w:r w:rsidRPr="009F410A">
              <w:t>check</w:t>
            </w:r>
            <w:proofErr w:type="spellEnd"/>
            <w:r w:rsidRPr="009F410A">
              <w:t>-in se ha completado.</w:t>
            </w:r>
          </w:p>
        </w:tc>
      </w:tr>
    </w:tbl>
    <w:p w14:paraId="5FA27579" w14:textId="77777777" w:rsidR="009F410A" w:rsidRDefault="009F410A" w:rsidP="005F43D2"/>
    <w:p w14:paraId="22CE5A2B" w14:textId="77777777" w:rsidR="009F410A" w:rsidRDefault="009F410A" w:rsidP="005F43D2"/>
    <w:p w14:paraId="1FC234AA" w14:textId="77777777" w:rsidR="009F410A" w:rsidRDefault="009F410A" w:rsidP="005F43D2"/>
    <w:p w14:paraId="3FCE6D78" w14:textId="77777777" w:rsidR="009F410A" w:rsidRDefault="009F410A" w:rsidP="005F43D2"/>
    <w:p w14:paraId="58C98908" w14:textId="77777777" w:rsidR="009F410A" w:rsidRDefault="009F410A" w:rsidP="005F43D2"/>
    <w:p w14:paraId="40DFAAD9" w14:textId="77777777" w:rsidR="009F410A" w:rsidRDefault="009F410A" w:rsidP="005F43D2"/>
    <w:p w14:paraId="13C852FB" w14:textId="77777777" w:rsidR="00FE6EA6" w:rsidRDefault="00FE6EA6" w:rsidP="005F43D2"/>
    <w:p w14:paraId="094315F2" w14:textId="1FBD91A5" w:rsidR="00FE6EA6" w:rsidRPr="00FE6EA6" w:rsidRDefault="00FE6EA6" w:rsidP="00FE6EA6">
      <w:pPr>
        <w:pStyle w:val="Descripcin"/>
        <w:keepNext/>
        <w:rPr>
          <w:b/>
          <w:bCs/>
          <w:i w:val="0"/>
          <w:iCs w:val="0"/>
          <w:sz w:val="24"/>
          <w:szCs w:val="20"/>
        </w:rPr>
      </w:pPr>
      <w:r w:rsidRPr="00FE6EA6">
        <w:rPr>
          <w:b/>
          <w:bCs/>
          <w:i w:val="0"/>
          <w:iCs w:val="0"/>
          <w:sz w:val="24"/>
          <w:szCs w:val="20"/>
        </w:rPr>
        <w:lastRenderedPageBreak/>
        <w:t xml:space="preserve">Tabla </w:t>
      </w:r>
      <w:r w:rsidRPr="00FE6EA6">
        <w:rPr>
          <w:b/>
          <w:bCs/>
          <w:i w:val="0"/>
          <w:iCs w:val="0"/>
          <w:sz w:val="24"/>
          <w:szCs w:val="20"/>
        </w:rPr>
        <w:fldChar w:fldCharType="begin"/>
      </w:r>
      <w:r w:rsidRPr="00FE6EA6">
        <w:rPr>
          <w:b/>
          <w:bCs/>
          <w:i w:val="0"/>
          <w:iCs w:val="0"/>
          <w:sz w:val="24"/>
          <w:szCs w:val="20"/>
        </w:rPr>
        <w:instrText xml:space="preserve"> SEQ Tabla \* ARABIC </w:instrText>
      </w:r>
      <w:r w:rsidRPr="00FE6EA6">
        <w:rPr>
          <w:b/>
          <w:bCs/>
          <w:i w:val="0"/>
          <w:iCs w:val="0"/>
          <w:sz w:val="24"/>
          <w:szCs w:val="20"/>
        </w:rPr>
        <w:fldChar w:fldCharType="separate"/>
      </w:r>
      <w:r w:rsidR="00BA77A4">
        <w:rPr>
          <w:b/>
          <w:bCs/>
          <w:i w:val="0"/>
          <w:iCs w:val="0"/>
          <w:noProof/>
          <w:sz w:val="24"/>
          <w:szCs w:val="20"/>
        </w:rPr>
        <w:t>27</w:t>
      </w:r>
      <w:r w:rsidRPr="00FE6EA6">
        <w:rPr>
          <w:b/>
          <w:bCs/>
          <w:i w:val="0"/>
          <w:iCs w:val="0"/>
          <w:sz w:val="24"/>
          <w:szCs w:val="20"/>
        </w:rPr>
        <w:fldChar w:fldCharType="end"/>
      </w:r>
    </w:p>
    <w:p w14:paraId="7253E50A" w14:textId="2E5B8D28" w:rsidR="00FE6EA6" w:rsidRPr="00FE6EA6" w:rsidRDefault="00FE6EA6" w:rsidP="00FE6EA6">
      <w:pPr>
        <w:pStyle w:val="Descripcin"/>
        <w:keepNext/>
        <w:rPr>
          <w:sz w:val="24"/>
          <w:szCs w:val="20"/>
        </w:rPr>
      </w:pPr>
      <w:r w:rsidRPr="00FE6EA6">
        <w:rPr>
          <w:sz w:val="24"/>
          <w:szCs w:val="20"/>
        </w:rPr>
        <w:t>Requerimiento funcional No.26</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038"/>
        <w:gridCol w:w="685"/>
        <w:gridCol w:w="4303"/>
      </w:tblGrid>
      <w:tr w:rsidR="00FE6EA6" w:rsidRPr="00FE6EA6" w14:paraId="58BAF0DA" w14:textId="77777777" w:rsidTr="00FE6EA6">
        <w:trPr>
          <w:trHeight w:val="900"/>
        </w:trPr>
        <w:tc>
          <w:tcPr>
            <w:tcW w:w="4038" w:type="dxa"/>
            <w:hideMark/>
          </w:tcPr>
          <w:p w14:paraId="61E463E6" w14:textId="77777777" w:rsidR="00FE6EA6" w:rsidRPr="00FE6EA6" w:rsidRDefault="00FE6EA6">
            <w:pPr>
              <w:rPr>
                <w:b/>
                <w:bCs/>
              </w:rPr>
            </w:pPr>
            <w:r w:rsidRPr="00FE6EA6">
              <w:rPr>
                <w:b/>
                <w:bCs/>
              </w:rPr>
              <w:t>IDENTIFICADOR:</w:t>
            </w:r>
            <w:r w:rsidRPr="00FE6EA6">
              <w:rPr>
                <w:b/>
                <w:bCs/>
              </w:rPr>
              <w:br/>
              <w:t>R26</w:t>
            </w:r>
          </w:p>
        </w:tc>
        <w:tc>
          <w:tcPr>
            <w:tcW w:w="4988" w:type="dxa"/>
            <w:gridSpan w:val="2"/>
            <w:hideMark/>
          </w:tcPr>
          <w:p w14:paraId="11D94F11" w14:textId="77777777" w:rsidR="00FE6EA6" w:rsidRPr="00FE6EA6" w:rsidRDefault="00FE6EA6" w:rsidP="00FE6EA6">
            <w:pPr>
              <w:rPr>
                <w:b/>
                <w:bCs/>
              </w:rPr>
            </w:pPr>
            <w:r w:rsidRPr="00FE6EA6">
              <w:rPr>
                <w:b/>
                <w:bCs/>
              </w:rPr>
              <w:t>NOMBRE:</w:t>
            </w:r>
            <w:r w:rsidRPr="00FE6EA6">
              <w:rPr>
                <w:b/>
                <w:bCs/>
              </w:rPr>
              <w:br/>
              <w:t>Registro Lista De chequeo</w:t>
            </w:r>
          </w:p>
        </w:tc>
      </w:tr>
      <w:tr w:rsidR="00FE6EA6" w:rsidRPr="00FE6EA6" w14:paraId="23E3EBFF" w14:textId="77777777" w:rsidTr="00FE6EA6">
        <w:trPr>
          <w:trHeight w:val="1200"/>
        </w:trPr>
        <w:tc>
          <w:tcPr>
            <w:tcW w:w="4038" w:type="dxa"/>
            <w:hideMark/>
          </w:tcPr>
          <w:p w14:paraId="16B6C572" w14:textId="77777777" w:rsidR="00FE6EA6" w:rsidRPr="00FE6EA6" w:rsidRDefault="00FE6EA6">
            <w:r w:rsidRPr="00FE6EA6">
              <w:rPr>
                <w:b/>
                <w:bCs/>
              </w:rPr>
              <w:t>Tipo:</w:t>
            </w:r>
            <w:r w:rsidRPr="00FE6EA6">
              <w:t xml:space="preserve"> </w:t>
            </w:r>
            <w:r w:rsidRPr="00FE6EA6">
              <w:br/>
            </w:r>
            <w:r w:rsidRPr="00FE6EA6">
              <w:rPr>
                <w:b/>
                <w:bCs/>
              </w:rPr>
              <w:t>(NECESARIO/DESEABLE)</w:t>
            </w:r>
            <w:r w:rsidRPr="00FE6EA6">
              <w:t xml:space="preserve"> </w:t>
            </w:r>
            <w:r w:rsidRPr="00FE6EA6">
              <w:br/>
              <w:t>Necesario</w:t>
            </w:r>
            <w:r w:rsidRPr="00FE6EA6">
              <w:br/>
            </w:r>
            <w:r w:rsidRPr="00FE6EA6">
              <w:rPr>
                <w:b/>
                <w:bCs/>
              </w:rPr>
              <w:t xml:space="preserve">  </w:t>
            </w:r>
          </w:p>
        </w:tc>
        <w:tc>
          <w:tcPr>
            <w:tcW w:w="4988" w:type="dxa"/>
            <w:gridSpan w:val="2"/>
            <w:hideMark/>
          </w:tcPr>
          <w:p w14:paraId="7CC16F9E" w14:textId="6DAD934B" w:rsidR="00FE6EA6" w:rsidRPr="00FE6EA6" w:rsidRDefault="00FE6EA6" w:rsidP="00FE6EA6">
            <w:pPr>
              <w:rPr>
                <w:b/>
                <w:bCs/>
              </w:rPr>
            </w:pPr>
            <w:r w:rsidRPr="00FE6EA6">
              <w:rPr>
                <w:b/>
                <w:bCs/>
              </w:rPr>
              <w:br/>
              <w:t xml:space="preserve">PRIORIDAD DE </w:t>
            </w:r>
            <w:r w:rsidRPr="00FE6EA6">
              <w:rPr>
                <w:b/>
                <w:bCs/>
              </w:rPr>
              <w:br/>
              <w:t xml:space="preserve">DESARROLLO: </w:t>
            </w:r>
            <w:r w:rsidRPr="00FE6EA6">
              <w:br/>
              <w:t xml:space="preserve">Alta </w:t>
            </w:r>
            <w:r w:rsidRPr="00FE6EA6">
              <w:rPr>
                <w:b/>
                <w:bCs/>
              </w:rPr>
              <w:t xml:space="preserve"> </w:t>
            </w:r>
          </w:p>
        </w:tc>
      </w:tr>
      <w:tr w:rsidR="00FE6EA6" w:rsidRPr="00FE6EA6" w14:paraId="560D66FF" w14:textId="77777777" w:rsidTr="00FE6EA6">
        <w:trPr>
          <w:trHeight w:val="1260"/>
        </w:trPr>
        <w:tc>
          <w:tcPr>
            <w:tcW w:w="4723" w:type="dxa"/>
            <w:gridSpan w:val="2"/>
            <w:hideMark/>
          </w:tcPr>
          <w:p w14:paraId="79E1692E" w14:textId="77777777" w:rsidR="00FE6EA6" w:rsidRPr="00FE6EA6" w:rsidRDefault="00FE6EA6">
            <w:pPr>
              <w:rPr>
                <w:b/>
                <w:bCs/>
              </w:rPr>
            </w:pPr>
            <w:r w:rsidRPr="00FE6EA6">
              <w:rPr>
                <w:b/>
                <w:bCs/>
              </w:rPr>
              <w:t xml:space="preserve">ENTRADA: </w:t>
            </w:r>
            <w:r w:rsidRPr="00FE6EA6">
              <w:br/>
              <w:t>1.Daños</w:t>
            </w:r>
            <w:r w:rsidRPr="00FE6EA6">
              <w:br/>
              <w:t>2.Descripción Daños</w:t>
            </w:r>
            <w:r w:rsidRPr="00FE6EA6">
              <w:br/>
              <w:t>3. Reserva</w:t>
            </w:r>
          </w:p>
        </w:tc>
        <w:tc>
          <w:tcPr>
            <w:tcW w:w="4303" w:type="dxa"/>
            <w:hideMark/>
          </w:tcPr>
          <w:p w14:paraId="578CF7DB" w14:textId="77777777" w:rsidR="00FE6EA6" w:rsidRPr="00FE6EA6" w:rsidRDefault="00FE6EA6">
            <w:pPr>
              <w:rPr>
                <w:b/>
                <w:bCs/>
              </w:rPr>
            </w:pPr>
            <w:r w:rsidRPr="00FE6EA6">
              <w:rPr>
                <w:b/>
                <w:bCs/>
              </w:rPr>
              <w:t xml:space="preserve">SALIDA: </w:t>
            </w:r>
            <w:r w:rsidRPr="00FE6EA6">
              <w:br/>
            </w:r>
            <w:r w:rsidRPr="00FE6EA6">
              <w:br/>
              <w:t>Registro exitoso</w:t>
            </w:r>
          </w:p>
        </w:tc>
      </w:tr>
      <w:tr w:rsidR="00FE6EA6" w:rsidRPr="00FE6EA6" w14:paraId="21409016" w14:textId="77777777" w:rsidTr="00FE6EA6">
        <w:trPr>
          <w:trHeight w:val="1440"/>
        </w:trPr>
        <w:tc>
          <w:tcPr>
            <w:tcW w:w="9026" w:type="dxa"/>
            <w:gridSpan w:val="3"/>
            <w:hideMark/>
          </w:tcPr>
          <w:p w14:paraId="5B3527B1" w14:textId="77777777" w:rsidR="00FE6EA6" w:rsidRPr="00FE6EA6" w:rsidRDefault="00FE6EA6">
            <w:pPr>
              <w:rPr>
                <w:b/>
                <w:bCs/>
              </w:rPr>
            </w:pPr>
            <w:r w:rsidRPr="00FE6EA6">
              <w:rPr>
                <w:b/>
                <w:bCs/>
              </w:rPr>
              <w:t>DESCRIPCIÓN:</w:t>
            </w:r>
            <w:r w:rsidRPr="00FE6EA6">
              <w:br/>
              <w:t>El sistema permitirá al usuario colaborador registrar una lista de chequeo del estado en el que entra el vehículo al parqueadero</w:t>
            </w:r>
          </w:p>
        </w:tc>
      </w:tr>
      <w:tr w:rsidR="00FE6EA6" w:rsidRPr="00FE6EA6" w14:paraId="0A3EACED" w14:textId="77777777" w:rsidTr="00FE6EA6">
        <w:trPr>
          <w:trHeight w:val="1215"/>
        </w:trPr>
        <w:tc>
          <w:tcPr>
            <w:tcW w:w="9026" w:type="dxa"/>
            <w:gridSpan w:val="3"/>
            <w:hideMark/>
          </w:tcPr>
          <w:p w14:paraId="44E46D37" w14:textId="77777777" w:rsidR="00FE6EA6" w:rsidRPr="00FE6EA6" w:rsidRDefault="00FE6EA6">
            <w:pPr>
              <w:rPr>
                <w:b/>
                <w:bCs/>
              </w:rPr>
            </w:pPr>
            <w:r w:rsidRPr="00FE6EA6">
              <w:rPr>
                <w:b/>
                <w:bCs/>
              </w:rPr>
              <w:t xml:space="preserve">PRECONDICIÓN: </w:t>
            </w:r>
            <w:r w:rsidRPr="00FE6EA6">
              <w:rPr>
                <w:b/>
                <w:bCs/>
              </w:rPr>
              <w:br/>
            </w:r>
            <w:r w:rsidRPr="00FE6EA6">
              <w:t>El usuario colaborador tiene acceso al sistema de gestión del parqueadero en su rol asignado.</w:t>
            </w:r>
            <w:r w:rsidRPr="00FE6EA6">
              <w:br/>
              <w:t>El sistema está operativo y tiene la funcionalidad de lista de chequeo disponible.</w:t>
            </w:r>
            <w:r w:rsidRPr="00FE6EA6">
              <w:br/>
              <w:t>El usuario colaborador está familiarizado con los procedimientos de inspección del vehículo.</w:t>
            </w:r>
          </w:p>
        </w:tc>
      </w:tr>
      <w:tr w:rsidR="00FE6EA6" w:rsidRPr="00FE6EA6" w14:paraId="49F8E971" w14:textId="77777777" w:rsidTr="00FE6EA6">
        <w:trPr>
          <w:trHeight w:val="690"/>
        </w:trPr>
        <w:tc>
          <w:tcPr>
            <w:tcW w:w="9026" w:type="dxa"/>
            <w:gridSpan w:val="3"/>
            <w:hideMark/>
          </w:tcPr>
          <w:p w14:paraId="217CC0B0" w14:textId="77777777" w:rsidR="00FE6EA6" w:rsidRPr="00FE6EA6" w:rsidRDefault="00FE6EA6">
            <w:pPr>
              <w:rPr>
                <w:b/>
                <w:bCs/>
              </w:rPr>
            </w:pPr>
            <w:r w:rsidRPr="00FE6EA6">
              <w:rPr>
                <w:b/>
                <w:bCs/>
              </w:rPr>
              <w:t>POSCONDICIÓN:</w:t>
            </w:r>
            <w:r w:rsidRPr="00FE6EA6">
              <w:rPr>
                <w:b/>
                <w:bCs/>
              </w:rPr>
              <w:br/>
            </w:r>
            <w:r w:rsidRPr="00FE6EA6">
              <w:t>Se registra correctamente el estado del vehículo en el sistema.</w:t>
            </w:r>
          </w:p>
        </w:tc>
      </w:tr>
      <w:tr w:rsidR="00FE6EA6" w:rsidRPr="00FE6EA6" w14:paraId="113B68F5" w14:textId="77777777" w:rsidTr="00FE6EA6">
        <w:trPr>
          <w:trHeight w:val="3975"/>
        </w:trPr>
        <w:tc>
          <w:tcPr>
            <w:tcW w:w="9026" w:type="dxa"/>
            <w:gridSpan w:val="3"/>
            <w:hideMark/>
          </w:tcPr>
          <w:p w14:paraId="6D207528" w14:textId="77777777" w:rsidR="00FE6EA6" w:rsidRPr="00FE6EA6" w:rsidRDefault="00FE6EA6">
            <w:pPr>
              <w:rPr>
                <w:b/>
                <w:bCs/>
              </w:rPr>
            </w:pPr>
            <w:r w:rsidRPr="00FE6EA6">
              <w:rPr>
                <w:b/>
                <w:bCs/>
              </w:rPr>
              <w:t xml:space="preserve">MANEJO DE SITUACIONES ANORMALES </w:t>
            </w:r>
            <w:r w:rsidRPr="00FE6EA6">
              <w:rPr>
                <w:b/>
                <w:bCs/>
              </w:rPr>
              <w:br/>
            </w:r>
            <w:r w:rsidRPr="00FE6EA6">
              <w:t>Daños Preexistentes:</w:t>
            </w:r>
            <w:r w:rsidRPr="00FE6EA6">
              <w:br/>
            </w:r>
            <w:r w:rsidRPr="00FE6EA6">
              <w:br/>
              <w:t>Si se encuentran daños preexistentes en el vehículo, el usuario colaborador debe registrarlos adecuadamente en la lista de chequeo y documentarlos con fotos si es posible.</w:t>
            </w:r>
            <w:r w:rsidRPr="00FE6EA6">
              <w:br/>
              <w:t>Interrupciones del Servicio:</w:t>
            </w:r>
            <w:r w:rsidRPr="00FE6EA6">
              <w:br/>
            </w:r>
            <w:r w:rsidRPr="00FE6EA6">
              <w:br/>
              <w:t>En caso de interrupciones del servicio durante el proceso de lista de chequeo, el sistema debe permitir al usuario colaborador guardar el progreso y completar la inspección más tarde.</w:t>
            </w:r>
            <w:r w:rsidRPr="00FE6EA6">
              <w:br/>
              <w:t>Confirmación de Inspección:</w:t>
            </w:r>
            <w:r w:rsidRPr="00FE6EA6">
              <w:br/>
            </w:r>
            <w:r w:rsidRPr="00FE6EA6">
              <w:br/>
              <w:t>Si el usuario colaborador intenta salir de la página de lista de chequeo sin confirmar la acción, el sistema debe mostrar una advertencia para evitar la pérdida accidental de la inspección.</w:t>
            </w:r>
          </w:p>
        </w:tc>
      </w:tr>
      <w:tr w:rsidR="00FE6EA6" w:rsidRPr="00FE6EA6" w14:paraId="5082C497" w14:textId="77777777" w:rsidTr="00FE6EA6">
        <w:trPr>
          <w:trHeight w:val="5145"/>
        </w:trPr>
        <w:tc>
          <w:tcPr>
            <w:tcW w:w="9026" w:type="dxa"/>
            <w:gridSpan w:val="3"/>
            <w:hideMark/>
          </w:tcPr>
          <w:p w14:paraId="2F36485C" w14:textId="588FD7A3" w:rsidR="00FE6EA6" w:rsidRPr="00FE6EA6" w:rsidRDefault="00FE6EA6">
            <w:pPr>
              <w:rPr>
                <w:b/>
                <w:bCs/>
              </w:rPr>
            </w:pPr>
            <w:r w:rsidRPr="00FE6EA6">
              <w:rPr>
                <w:b/>
                <w:bCs/>
              </w:rPr>
              <w:lastRenderedPageBreak/>
              <w:t xml:space="preserve">CRITERIOS DE ACEPTACIÓN: </w:t>
            </w:r>
            <w:r w:rsidRPr="00FE6EA6">
              <w:rPr>
                <w:b/>
                <w:bCs/>
              </w:rPr>
              <w:br/>
            </w:r>
            <w:r w:rsidRPr="00FE6EA6">
              <w:br/>
              <w:t>Interfaz de Lista de Chequeo:</w:t>
            </w:r>
            <w:r w:rsidRPr="00FE6EA6">
              <w:br/>
            </w:r>
            <w:r w:rsidRPr="00FE6EA6">
              <w:br/>
              <w:t>El sistema proporciona una interfaz clara y fácil de usar para que el usuario colaborador registre el estado del vehículo.</w:t>
            </w:r>
            <w:r w:rsidRPr="00FE6EA6">
              <w:br/>
              <w:t>Selección del Vehículo:</w:t>
            </w:r>
            <w:r w:rsidRPr="00FE6EA6">
              <w:br/>
            </w:r>
            <w:r w:rsidRPr="00FE6EA6">
              <w:br/>
              <w:t>El usuario colaborador selecciona el vehículo específico para el cual realizará la lista de chequeo.</w:t>
            </w:r>
            <w:r w:rsidRPr="00FE6EA6">
              <w:br/>
              <w:t>Registro de Observaciones:</w:t>
            </w:r>
            <w:r w:rsidRPr="00FE6EA6">
              <w:br/>
            </w:r>
            <w:r w:rsidRPr="00FE6EA6">
              <w:br/>
              <w:t>El usuario colaborador registra observaciones detalladas sobre el estado de cada componente del vehículo, indicando cualquier daño o anomalía que encuentre.</w:t>
            </w:r>
            <w:r w:rsidRPr="00FE6EA6">
              <w:br/>
            </w:r>
            <w:r w:rsidRPr="00FE6EA6">
              <w:br/>
              <w:t>Fotos Adjuntas:</w:t>
            </w:r>
            <w:r w:rsidRPr="00FE6EA6">
              <w:br/>
            </w:r>
            <w:r w:rsidRPr="00FE6EA6">
              <w:br/>
              <w:t>Se proporciona la opción de adjuntar fotos del vehículo para documentar visualmente su estado.</w:t>
            </w:r>
            <w:r>
              <w:t>(opcional)</w:t>
            </w:r>
            <w:r w:rsidRPr="00FE6EA6">
              <w:br/>
              <w:t>Confirmación de Inspección:</w:t>
            </w:r>
            <w:r w:rsidRPr="00FE6EA6">
              <w:br/>
            </w:r>
            <w:r w:rsidRPr="00FE6EA6">
              <w:br/>
              <w:t>Después de completar la lista de chequeo, el usuario colaborador confirma la inspección.</w:t>
            </w:r>
          </w:p>
        </w:tc>
      </w:tr>
    </w:tbl>
    <w:p w14:paraId="0EB53BDB" w14:textId="77777777" w:rsidR="00FE6EA6" w:rsidRDefault="00FE6EA6" w:rsidP="005F43D2"/>
    <w:p w14:paraId="2643AC6D" w14:textId="77777777" w:rsidR="00FE6EA6" w:rsidRDefault="00FE6EA6" w:rsidP="005F43D2"/>
    <w:p w14:paraId="3644B173" w14:textId="77777777" w:rsidR="00FE6EA6" w:rsidRDefault="00FE6EA6" w:rsidP="005F43D2"/>
    <w:p w14:paraId="4C144CDB" w14:textId="77777777" w:rsidR="00FE6EA6" w:rsidRDefault="00FE6EA6" w:rsidP="005F43D2"/>
    <w:p w14:paraId="3090A9AA" w14:textId="77777777" w:rsidR="00FE6EA6" w:rsidRDefault="00FE6EA6" w:rsidP="005F43D2"/>
    <w:p w14:paraId="2BE14C98" w14:textId="77777777" w:rsidR="00FE6EA6" w:rsidRDefault="00FE6EA6" w:rsidP="005F43D2"/>
    <w:p w14:paraId="3C40AD22" w14:textId="77777777" w:rsidR="00FE6EA6" w:rsidRDefault="00FE6EA6" w:rsidP="005F43D2"/>
    <w:p w14:paraId="3AC3F6F5" w14:textId="77777777" w:rsidR="00FE6EA6" w:rsidRDefault="00FE6EA6" w:rsidP="005F43D2"/>
    <w:p w14:paraId="322564D9" w14:textId="77777777" w:rsidR="00FE6EA6" w:rsidRDefault="00FE6EA6" w:rsidP="005F43D2"/>
    <w:p w14:paraId="4C46C7D9" w14:textId="77777777" w:rsidR="00FE6EA6" w:rsidRDefault="00FE6EA6" w:rsidP="005F43D2"/>
    <w:p w14:paraId="526F5009" w14:textId="77777777" w:rsidR="00FE6EA6" w:rsidRDefault="00FE6EA6" w:rsidP="005F43D2"/>
    <w:p w14:paraId="6BA438B1" w14:textId="4ED19967" w:rsidR="00FE6EA6" w:rsidRPr="00FE6EA6" w:rsidRDefault="00FE6EA6" w:rsidP="00FE6EA6">
      <w:pPr>
        <w:pStyle w:val="Descripcin"/>
        <w:keepNext/>
        <w:rPr>
          <w:b/>
          <w:bCs/>
          <w:i w:val="0"/>
          <w:iCs w:val="0"/>
          <w:sz w:val="24"/>
          <w:szCs w:val="20"/>
        </w:rPr>
      </w:pPr>
      <w:r w:rsidRPr="00FE6EA6">
        <w:rPr>
          <w:b/>
          <w:bCs/>
          <w:i w:val="0"/>
          <w:iCs w:val="0"/>
          <w:sz w:val="24"/>
          <w:szCs w:val="20"/>
        </w:rPr>
        <w:lastRenderedPageBreak/>
        <w:t xml:space="preserve">Tabla </w:t>
      </w:r>
      <w:r w:rsidRPr="00FE6EA6">
        <w:rPr>
          <w:b/>
          <w:bCs/>
          <w:i w:val="0"/>
          <w:iCs w:val="0"/>
          <w:sz w:val="24"/>
          <w:szCs w:val="20"/>
        </w:rPr>
        <w:fldChar w:fldCharType="begin"/>
      </w:r>
      <w:r w:rsidRPr="00FE6EA6">
        <w:rPr>
          <w:b/>
          <w:bCs/>
          <w:i w:val="0"/>
          <w:iCs w:val="0"/>
          <w:sz w:val="24"/>
          <w:szCs w:val="20"/>
        </w:rPr>
        <w:instrText xml:space="preserve"> SEQ Tabla \* ARABIC </w:instrText>
      </w:r>
      <w:r w:rsidRPr="00FE6EA6">
        <w:rPr>
          <w:b/>
          <w:bCs/>
          <w:i w:val="0"/>
          <w:iCs w:val="0"/>
          <w:sz w:val="24"/>
          <w:szCs w:val="20"/>
        </w:rPr>
        <w:fldChar w:fldCharType="separate"/>
      </w:r>
      <w:r w:rsidR="00BA77A4">
        <w:rPr>
          <w:b/>
          <w:bCs/>
          <w:i w:val="0"/>
          <w:iCs w:val="0"/>
          <w:noProof/>
          <w:sz w:val="24"/>
          <w:szCs w:val="20"/>
        </w:rPr>
        <w:t>28</w:t>
      </w:r>
      <w:r w:rsidRPr="00FE6EA6">
        <w:rPr>
          <w:b/>
          <w:bCs/>
          <w:i w:val="0"/>
          <w:iCs w:val="0"/>
          <w:sz w:val="24"/>
          <w:szCs w:val="20"/>
        </w:rPr>
        <w:fldChar w:fldCharType="end"/>
      </w:r>
    </w:p>
    <w:p w14:paraId="7C7A701F" w14:textId="6B104E99" w:rsidR="00FE6EA6" w:rsidRPr="00FE6EA6" w:rsidRDefault="00FE6EA6" w:rsidP="00FE6EA6">
      <w:pPr>
        <w:pStyle w:val="Descripcin"/>
        <w:keepNext/>
        <w:rPr>
          <w:sz w:val="24"/>
          <w:szCs w:val="20"/>
        </w:rPr>
      </w:pPr>
      <w:r w:rsidRPr="00FE6EA6">
        <w:rPr>
          <w:sz w:val="24"/>
          <w:szCs w:val="20"/>
        </w:rPr>
        <w:t>Requerimiento funcional No.27</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038"/>
        <w:gridCol w:w="685"/>
        <w:gridCol w:w="4303"/>
      </w:tblGrid>
      <w:tr w:rsidR="00FE6EA6" w:rsidRPr="00FE6EA6" w14:paraId="6CC820A6" w14:textId="77777777" w:rsidTr="00FE6EA6">
        <w:trPr>
          <w:trHeight w:val="900"/>
        </w:trPr>
        <w:tc>
          <w:tcPr>
            <w:tcW w:w="4038" w:type="dxa"/>
            <w:hideMark/>
          </w:tcPr>
          <w:p w14:paraId="79A1F31F" w14:textId="77777777" w:rsidR="00FE6EA6" w:rsidRPr="00FE6EA6" w:rsidRDefault="00FE6EA6">
            <w:pPr>
              <w:rPr>
                <w:b/>
                <w:bCs/>
              </w:rPr>
            </w:pPr>
            <w:r w:rsidRPr="00FE6EA6">
              <w:rPr>
                <w:b/>
                <w:bCs/>
              </w:rPr>
              <w:t>IDENTIFICADOR:</w:t>
            </w:r>
            <w:r w:rsidRPr="00FE6EA6">
              <w:rPr>
                <w:b/>
                <w:bCs/>
              </w:rPr>
              <w:br/>
              <w:t>R27</w:t>
            </w:r>
          </w:p>
        </w:tc>
        <w:tc>
          <w:tcPr>
            <w:tcW w:w="4988" w:type="dxa"/>
            <w:gridSpan w:val="2"/>
            <w:hideMark/>
          </w:tcPr>
          <w:p w14:paraId="54F8EDD0" w14:textId="77777777" w:rsidR="00FE6EA6" w:rsidRPr="00FE6EA6" w:rsidRDefault="00FE6EA6" w:rsidP="00FE6EA6">
            <w:pPr>
              <w:rPr>
                <w:b/>
                <w:bCs/>
              </w:rPr>
            </w:pPr>
            <w:r w:rsidRPr="00FE6EA6">
              <w:rPr>
                <w:b/>
                <w:bCs/>
              </w:rPr>
              <w:t>NOMBRE:</w:t>
            </w:r>
            <w:r w:rsidRPr="00FE6EA6">
              <w:rPr>
                <w:b/>
                <w:bCs/>
              </w:rPr>
              <w:br/>
              <w:t>Consulta Lista De chequeo</w:t>
            </w:r>
          </w:p>
        </w:tc>
      </w:tr>
      <w:tr w:rsidR="00FE6EA6" w:rsidRPr="00FE6EA6" w14:paraId="13ACB1B3" w14:textId="77777777" w:rsidTr="00FE6EA6">
        <w:trPr>
          <w:trHeight w:val="1200"/>
        </w:trPr>
        <w:tc>
          <w:tcPr>
            <w:tcW w:w="4038" w:type="dxa"/>
            <w:hideMark/>
          </w:tcPr>
          <w:p w14:paraId="54996336" w14:textId="77777777" w:rsidR="00FE6EA6" w:rsidRPr="00FE6EA6" w:rsidRDefault="00FE6EA6">
            <w:r w:rsidRPr="00FE6EA6">
              <w:rPr>
                <w:b/>
                <w:bCs/>
              </w:rPr>
              <w:t>Tipo:</w:t>
            </w:r>
            <w:r w:rsidRPr="00FE6EA6">
              <w:t xml:space="preserve"> </w:t>
            </w:r>
            <w:r w:rsidRPr="00FE6EA6">
              <w:br/>
            </w:r>
            <w:r w:rsidRPr="00FE6EA6">
              <w:rPr>
                <w:b/>
                <w:bCs/>
              </w:rPr>
              <w:t>(NECESARIO/DESEABLE)</w:t>
            </w:r>
            <w:r w:rsidRPr="00FE6EA6">
              <w:t xml:space="preserve"> </w:t>
            </w:r>
            <w:r w:rsidRPr="00FE6EA6">
              <w:br/>
              <w:t>Necesario</w:t>
            </w:r>
            <w:r w:rsidRPr="00FE6EA6">
              <w:br/>
            </w:r>
            <w:r w:rsidRPr="00FE6EA6">
              <w:rPr>
                <w:b/>
                <w:bCs/>
              </w:rPr>
              <w:t xml:space="preserve">  </w:t>
            </w:r>
          </w:p>
        </w:tc>
        <w:tc>
          <w:tcPr>
            <w:tcW w:w="4988" w:type="dxa"/>
            <w:gridSpan w:val="2"/>
            <w:hideMark/>
          </w:tcPr>
          <w:p w14:paraId="1B7FDF78" w14:textId="77777777" w:rsidR="00FE6EA6" w:rsidRPr="00FE6EA6" w:rsidRDefault="00FE6EA6" w:rsidP="00FE6EA6">
            <w:pPr>
              <w:rPr>
                <w:b/>
                <w:bCs/>
              </w:rPr>
            </w:pPr>
            <w:r w:rsidRPr="00FE6EA6">
              <w:rPr>
                <w:b/>
                <w:bCs/>
              </w:rPr>
              <w:br/>
            </w:r>
            <w:proofErr w:type="gramStart"/>
            <w:r w:rsidRPr="00FE6EA6">
              <w:rPr>
                <w:b/>
                <w:bCs/>
              </w:rPr>
              <w:t>PRIORIDAD  DE</w:t>
            </w:r>
            <w:proofErr w:type="gramEnd"/>
            <w:r w:rsidRPr="00FE6EA6">
              <w:rPr>
                <w:b/>
                <w:bCs/>
              </w:rPr>
              <w:t xml:space="preserve"> </w:t>
            </w:r>
            <w:r w:rsidRPr="00FE6EA6">
              <w:rPr>
                <w:b/>
                <w:bCs/>
              </w:rPr>
              <w:br/>
              <w:t xml:space="preserve">DESARROLLO: </w:t>
            </w:r>
            <w:r w:rsidRPr="00FE6EA6">
              <w:br/>
              <w:t xml:space="preserve">Alta </w:t>
            </w:r>
            <w:r w:rsidRPr="00FE6EA6">
              <w:rPr>
                <w:b/>
                <w:bCs/>
              </w:rPr>
              <w:t xml:space="preserve"> </w:t>
            </w:r>
          </w:p>
        </w:tc>
      </w:tr>
      <w:tr w:rsidR="00FE6EA6" w:rsidRPr="00FE6EA6" w14:paraId="300334F0" w14:textId="77777777" w:rsidTr="00FE6EA6">
        <w:trPr>
          <w:trHeight w:val="2880"/>
        </w:trPr>
        <w:tc>
          <w:tcPr>
            <w:tcW w:w="4723" w:type="dxa"/>
            <w:gridSpan w:val="2"/>
            <w:hideMark/>
          </w:tcPr>
          <w:p w14:paraId="6329CEDB" w14:textId="5F1DD2D1" w:rsidR="00FE6EA6" w:rsidRPr="00FE6EA6" w:rsidRDefault="00FE6EA6">
            <w:pPr>
              <w:rPr>
                <w:b/>
                <w:bCs/>
              </w:rPr>
            </w:pPr>
            <w:r w:rsidRPr="00FE6EA6">
              <w:rPr>
                <w:b/>
                <w:bCs/>
              </w:rPr>
              <w:t xml:space="preserve">ENTRADA: </w:t>
            </w:r>
            <w:r w:rsidRPr="00FE6EA6">
              <w:br/>
              <w:t>1. Placa vehículo</w:t>
            </w:r>
          </w:p>
        </w:tc>
        <w:tc>
          <w:tcPr>
            <w:tcW w:w="4303" w:type="dxa"/>
            <w:hideMark/>
          </w:tcPr>
          <w:p w14:paraId="55F1958D" w14:textId="738870D8" w:rsidR="00FE6EA6" w:rsidRPr="00FE6EA6" w:rsidRDefault="00FE6EA6">
            <w:pPr>
              <w:rPr>
                <w:b/>
                <w:bCs/>
              </w:rPr>
            </w:pPr>
            <w:r w:rsidRPr="00FE6EA6">
              <w:rPr>
                <w:b/>
                <w:bCs/>
              </w:rPr>
              <w:t xml:space="preserve">SALIDA: </w:t>
            </w:r>
            <w:r w:rsidRPr="00FE6EA6">
              <w:br/>
              <w:t>Lista de las listas de chequeo asociadas al vehículo con la siguiente información:</w:t>
            </w:r>
            <w:r w:rsidRPr="00FE6EA6">
              <w:br/>
              <w:t>1. Fecha servicio</w:t>
            </w:r>
            <w:r w:rsidRPr="00FE6EA6">
              <w:br/>
              <w:t>2. Placa vehículo</w:t>
            </w:r>
            <w:r w:rsidRPr="00FE6EA6">
              <w:br/>
              <w:t>3. Marca vehículo</w:t>
            </w:r>
            <w:r w:rsidRPr="00FE6EA6">
              <w:br/>
              <w:t>4. Daños</w:t>
            </w:r>
            <w:r w:rsidRPr="00FE6EA6">
              <w:br/>
              <w:t>5 Descripción Daños</w:t>
            </w:r>
            <w:r w:rsidRPr="00FE6EA6">
              <w:br/>
              <w:t>6. Nombre Cliente</w:t>
            </w:r>
          </w:p>
        </w:tc>
      </w:tr>
      <w:tr w:rsidR="00FE6EA6" w:rsidRPr="00FE6EA6" w14:paraId="173EB924" w14:textId="77777777" w:rsidTr="00FE6EA6">
        <w:trPr>
          <w:trHeight w:val="825"/>
        </w:trPr>
        <w:tc>
          <w:tcPr>
            <w:tcW w:w="9026" w:type="dxa"/>
            <w:gridSpan w:val="3"/>
            <w:hideMark/>
          </w:tcPr>
          <w:p w14:paraId="0612B88D" w14:textId="0496077B" w:rsidR="00FE6EA6" w:rsidRPr="00FE6EA6" w:rsidRDefault="00FE6EA6">
            <w:pPr>
              <w:rPr>
                <w:b/>
                <w:bCs/>
              </w:rPr>
            </w:pPr>
            <w:r w:rsidRPr="00FE6EA6">
              <w:rPr>
                <w:b/>
                <w:bCs/>
              </w:rPr>
              <w:t>DESCRIPCIÓN:</w:t>
            </w:r>
            <w:r w:rsidRPr="00FE6EA6">
              <w:br/>
              <w:t>El sistema permitirá al usuario colaborador realizar consultas a las listas de chequeo por el número de placa del vehículo</w:t>
            </w:r>
          </w:p>
        </w:tc>
      </w:tr>
      <w:tr w:rsidR="00FE6EA6" w:rsidRPr="00FE6EA6" w14:paraId="35BFF645" w14:textId="77777777" w:rsidTr="00FE6EA6">
        <w:trPr>
          <w:trHeight w:val="1260"/>
        </w:trPr>
        <w:tc>
          <w:tcPr>
            <w:tcW w:w="9026" w:type="dxa"/>
            <w:gridSpan w:val="3"/>
            <w:hideMark/>
          </w:tcPr>
          <w:p w14:paraId="5C514B3B" w14:textId="77777777" w:rsidR="00FE6EA6" w:rsidRPr="00FE6EA6" w:rsidRDefault="00FE6EA6">
            <w:pPr>
              <w:rPr>
                <w:b/>
                <w:bCs/>
              </w:rPr>
            </w:pPr>
            <w:r w:rsidRPr="00FE6EA6">
              <w:rPr>
                <w:b/>
                <w:bCs/>
              </w:rPr>
              <w:t xml:space="preserve">PRECONDICIÓN: </w:t>
            </w:r>
            <w:r w:rsidRPr="00FE6EA6">
              <w:rPr>
                <w:b/>
                <w:bCs/>
              </w:rPr>
              <w:br/>
            </w:r>
            <w:r w:rsidRPr="00FE6EA6">
              <w:t>El colaborador tiene acceso al sistema de gestión del parqueadero en su rol asignado.</w:t>
            </w:r>
            <w:r w:rsidRPr="00FE6EA6">
              <w:br/>
              <w:t>El sistema está operativo y tiene la funcionalidad de consulta del estado del vehículo disponible.</w:t>
            </w:r>
            <w:r w:rsidRPr="00FE6EA6">
              <w:br/>
              <w:t>El colaborador está autorizado para realizar consultas sobre el estado de los vehículos.</w:t>
            </w:r>
          </w:p>
        </w:tc>
      </w:tr>
      <w:tr w:rsidR="00FE6EA6" w:rsidRPr="00FE6EA6" w14:paraId="5626F916" w14:textId="77777777" w:rsidTr="00FE6EA6">
        <w:trPr>
          <w:trHeight w:val="690"/>
        </w:trPr>
        <w:tc>
          <w:tcPr>
            <w:tcW w:w="9026" w:type="dxa"/>
            <w:gridSpan w:val="3"/>
            <w:hideMark/>
          </w:tcPr>
          <w:p w14:paraId="205774C2" w14:textId="77777777" w:rsidR="00FE6EA6" w:rsidRPr="00FE6EA6" w:rsidRDefault="00FE6EA6">
            <w:pPr>
              <w:rPr>
                <w:b/>
                <w:bCs/>
              </w:rPr>
            </w:pPr>
            <w:r w:rsidRPr="00FE6EA6">
              <w:rPr>
                <w:b/>
                <w:bCs/>
              </w:rPr>
              <w:t>POSCONDICIÓN:</w:t>
            </w:r>
            <w:r w:rsidRPr="00FE6EA6">
              <w:rPr>
                <w:b/>
                <w:bCs/>
              </w:rPr>
              <w:br/>
            </w:r>
            <w:r w:rsidRPr="00FE6EA6">
              <w:t>El colaborador puede visualizar la información detallada del estado del vehículo en el sistema.</w:t>
            </w:r>
          </w:p>
        </w:tc>
      </w:tr>
      <w:tr w:rsidR="00FE6EA6" w:rsidRPr="00FE6EA6" w14:paraId="09B6EF5F" w14:textId="77777777" w:rsidTr="00FE6EA6">
        <w:trPr>
          <w:trHeight w:val="3885"/>
        </w:trPr>
        <w:tc>
          <w:tcPr>
            <w:tcW w:w="9026" w:type="dxa"/>
            <w:gridSpan w:val="3"/>
            <w:hideMark/>
          </w:tcPr>
          <w:p w14:paraId="302EAD31" w14:textId="77777777" w:rsidR="00FE6EA6" w:rsidRPr="00FE6EA6" w:rsidRDefault="00FE6EA6">
            <w:pPr>
              <w:rPr>
                <w:b/>
                <w:bCs/>
              </w:rPr>
            </w:pPr>
            <w:r w:rsidRPr="00FE6EA6">
              <w:rPr>
                <w:b/>
                <w:bCs/>
              </w:rPr>
              <w:t xml:space="preserve">MANEJO DE SITUACIONES ANORMALES </w:t>
            </w:r>
            <w:r w:rsidRPr="00FE6EA6">
              <w:rPr>
                <w:b/>
                <w:bCs/>
              </w:rPr>
              <w:br/>
            </w:r>
            <w:r w:rsidRPr="00FE6EA6">
              <w:t>Vehículo no Encontrado:</w:t>
            </w:r>
            <w:r w:rsidRPr="00FE6EA6">
              <w:br/>
            </w:r>
            <w:r w:rsidRPr="00FE6EA6">
              <w:br/>
              <w:t>Si el vehículo buscado no se encuentra en el sistema, el sistema debe mostrar un mensaje indicando que el vehículo no está registrado en la base de datos.</w:t>
            </w:r>
            <w:r w:rsidRPr="00FE6EA6">
              <w:br/>
              <w:t>Interrupciones del Servicio:</w:t>
            </w:r>
            <w:r w:rsidRPr="00FE6EA6">
              <w:br/>
            </w:r>
            <w:r w:rsidRPr="00FE6EA6">
              <w:br/>
              <w:t>En caso de interrupciones del servicio durante el proceso de consulta del estado del vehículo, el sistema debe informar al colaborador sobre el problema y proporcionar una estimación del tiempo de recuperación.</w:t>
            </w:r>
            <w:r w:rsidRPr="00FE6EA6">
              <w:br/>
              <w:t>Seguridad de los Datos:</w:t>
            </w:r>
            <w:r w:rsidRPr="00FE6EA6">
              <w:br/>
            </w:r>
            <w:r w:rsidRPr="00FE6EA6">
              <w:br/>
              <w:t>El sistema debe garantizar la seguridad de los datos del vehículo, asegurando que solo los colaboradores autorizados puedan acceder a la información del estado.</w:t>
            </w:r>
          </w:p>
        </w:tc>
      </w:tr>
      <w:tr w:rsidR="00FE6EA6" w:rsidRPr="00FE6EA6" w14:paraId="71A46B6F" w14:textId="77777777" w:rsidTr="00FE6EA6">
        <w:trPr>
          <w:trHeight w:val="2655"/>
        </w:trPr>
        <w:tc>
          <w:tcPr>
            <w:tcW w:w="9026" w:type="dxa"/>
            <w:gridSpan w:val="3"/>
            <w:hideMark/>
          </w:tcPr>
          <w:p w14:paraId="4A09B653" w14:textId="77777777" w:rsidR="00FE6EA6" w:rsidRPr="00FE6EA6" w:rsidRDefault="00FE6EA6">
            <w:pPr>
              <w:rPr>
                <w:b/>
                <w:bCs/>
              </w:rPr>
            </w:pPr>
            <w:r w:rsidRPr="00FE6EA6">
              <w:rPr>
                <w:b/>
                <w:bCs/>
              </w:rPr>
              <w:lastRenderedPageBreak/>
              <w:t xml:space="preserve">CRITERIOS DE ACEPTACIÓN: </w:t>
            </w:r>
            <w:r w:rsidRPr="00FE6EA6">
              <w:rPr>
                <w:b/>
                <w:bCs/>
              </w:rPr>
              <w:br/>
            </w:r>
            <w:r w:rsidRPr="00FE6EA6">
              <w:t>Interfaz de Consulta del Estado del Vehículo:</w:t>
            </w:r>
            <w:r w:rsidRPr="00FE6EA6">
              <w:br/>
            </w:r>
            <w:r w:rsidRPr="00FE6EA6">
              <w:br/>
              <w:t>El sistema proporciona una interfaz clara y fácil de usar para que el colaborador consulte el estado del vehículo.</w:t>
            </w:r>
            <w:r w:rsidRPr="00FE6EA6">
              <w:br/>
              <w:t>Búsqueda por Vehículo:</w:t>
            </w:r>
            <w:r w:rsidRPr="00FE6EA6">
              <w:br/>
            </w:r>
            <w:r w:rsidRPr="00FE6EA6">
              <w:br/>
              <w:t>El colaborador puede buscar el estado de un vehículo específico utilizando su identificador único, como la placa del vehículo.</w:t>
            </w:r>
            <w:r w:rsidRPr="00FE6EA6">
              <w:br/>
              <w:t>Visualización de Detalles del Estado:</w:t>
            </w:r>
            <w:r w:rsidRPr="00FE6EA6">
              <w:br/>
            </w:r>
            <w:r w:rsidRPr="00FE6EA6">
              <w:br/>
              <w:t>El sistema muestra detalles completos del estado del vehículo</w:t>
            </w:r>
          </w:p>
        </w:tc>
      </w:tr>
    </w:tbl>
    <w:p w14:paraId="1B68C08C" w14:textId="77777777" w:rsidR="00FE6EA6" w:rsidRDefault="00FE6EA6" w:rsidP="005F43D2"/>
    <w:p w14:paraId="2A22B28B" w14:textId="77777777" w:rsidR="00FE6EA6" w:rsidRDefault="00FE6EA6" w:rsidP="005F43D2"/>
    <w:p w14:paraId="73B570BC" w14:textId="77777777" w:rsidR="00FE6EA6" w:rsidRDefault="00FE6EA6" w:rsidP="005F43D2"/>
    <w:p w14:paraId="71495D1C" w14:textId="77777777" w:rsidR="00FE6EA6" w:rsidRDefault="00FE6EA6" w:rsidP="005F43D2"/>
    <w:p w14:paraId="7D627FAF" w14:textId="77777777" w:rsidR="00FE6EA6" w:rsidRDefault="00FE6EA6" w:rsidP="005F43D2"/>
    <w:p w14:paraId="411F0527" w14:textId="77777777" w:rsidR="00FE6EA6" w:rsidRDefault="00FE6EA6" w:rsidP="005F43D2"/>
    <w:p w14:paraId="777E35DB" w14:textId="77777777" w:rsidR="00FE6EA6" w:rsidRDefault="00FE6EA6" w:rsidP="005F43D2"/>
    <w:p w14:paraId="51C5B7E5" w14:textId="77777777" w:rsidR="00FE6EA6" w:rsidRDefault="00FE6EA6" w:rsidP="005F43D2"/>
    <w:p w14:paraId="3120F01F" w14:textId="77777777" w:rsidR="00FE6EA6" w:rsidRDefault="00FE6EA6" w:rsidP="005F43D2"/>
    <w:p w14:paraId="7D04AD9B" w14:textId="77777777" w:rsidR="00FE6EA6" w:rsidRDefault="00FE6EA6" w:rsidP="005F43D2"/>
    <w:p w14:paraId="06A681C9" w14:textId="77777777" w:rsidR="00FE6EA6" w:rsidRDefault="00FE6EA6" w:rsidP="005F43D2"/>
    <w:p w14:paraId="3C8CED62" w14:textId="77777777" w:rsidR="00FE6EA6" w:rsidRDefault="00FE6EA6" w:rsidP="005F43D2"/>
    <w:p w14:paraId="726A025A" w14:textId="77777777" w:rsidR="00FE6EA6" w:rsidRDefault="00FE6EA6" w:rsidP="005F43D2"/>
    <w:p w14:paraId="750C33FE" w14:textId="77777777" w:rsidR="00FE6EA6" w:rsidRDefault="00FE6EA6" w:rsidP="005F43D2"/>
    <w:p w14:paraId="02E5BC13" w14:textId="77777777" w:rsidR="00FE6EA6" w:rsidRDefault="00FE6EA6" w:rsidP="005F43D2"/>
    <w:p w14:paraId="62E9E79A" w14:textId="77777777" w:rsidR="00FE6EA6" w:rsidRDefault="00FE6EA6" w:rsidP="005F43D2"/>
    <w:p w14:paraId="328FE007" w14:textId="77777777" w:rsidR="00FE6EA6" w:rsidRDefault="00FE6EA6" w:rsidP="005F43D2"/>
    <w:p w14:paraId="000406C7" w14:textId="74839531" w:rsidR="00FE6EA6" w:rsidRPr="00FE6EA6" w:rsidRDefault="00FE6EA6" w:rsidP="00FE6EA6">
      <w:pPr>
        <w:pStyle w:val="Descripcin"/>
        <w:keepNext/>
        <w:rPr>
          <w:b/>
          <w:bCs/>
          <w:i w:val="0"/>
          <w:iCs w:val="0"/>
          <w:sz w:val="24"/>
          <w:szCs w:val="20"/>
        </w:rPr>
      </w:pPr>
      <w:r w:rsidRPr="00FE6EA6">
        <w:rPr>
          <w:b/>
          <w:bCs/>
          <w:i w:val="0"/>
          <w:iCs w:val="0"/>
          <w:sz w:val="24"/>
          <w:szCs w:val="20"/>
        </w:rPr>
        <w:lastRenderedPageBreak/>
        <w:t xml:space="preserve">Tabla </w:t>
      </w:r>
      <w:r w:rsidRPr="00FE6EA6">
        <w:rPr>
          <w:b/>
          <w:bCs/>
          <w:i w:val="0"/>
          <w:iCs w:val="0"/>
          <w:sz w:val="24"/>
          <w:szCs w:val="20"/>
        </w:rPr>
        <w:fldChar w:fldCharType="begin"/>
      </w:r>
      <w:r w:rsidRPr="00FE6EA6">
        <w:rPr>
          <w:b/>
          <w:bCs/>
          <w:i w:val="0"/>
          <w:iCs w:val="0"/>
          <w:sz w:val="24"/>
          <w:szCs w:val="20"/>
        </w:rPr>
        <w:instrText xml:space="preserve"> SEQ Tabla \* ARABIC </w:instrText>
      </w:r>
      <w:r w:rsidRPr="00FE6EA6">
        <w:rPr>
          <w:b/>
          <w:bCs/>
          <w:i w:val="0"/>
          <w:iCs w:val="0"/>
          <w:sz w:val="24"/>
          <w:szCs w:val="20"/>
        </w:rPr>
        <w:fldChar w:fldCharType="separate"/>
      </w:r>
      <w:r w:rsidR="00BA77A4">
        <w:rPr>
          <w:b/>
          <w:bCs/>
          <w:i w:val="0"/>
          <w:iCs w:val="0"/>
          <w:noProof/>
          <w:sz w:val="24"/>
          <w:szCs w:val="20"/>
        </w:rPr>
        <w:t>29</w:t>
      </w:r>
      <w:r w:rsidRPr="00FE6EA6">
        <w:rPr>
          <w:b/>
          <w:bCs/>
          <w:i w:val="0"/>
          <w:iCs w:val="0"/>
          <w:sz w:val="24"/>
          <w:szCs w:val="20"/>
        </w:rPr>
        <w:fldChar w:fldCharType="end"/>
      </w:r>
    </w:p>
    <w:p w14:paraId="732591AA" w14:textId="1C0B7E96" w:rsidR="00FE6EA6" w:rsidRPr="00FE6EA6" w:rsidRDefault="00FE6EA6" w:rsidP="00FE6EA6">
      <w:pPr>
        <w:pStyle w:val="Descripcin"/>
        <w:keepNext/>
        <w:rPr>
          <w:sz w:val="24"/>
          <w:szCs w:val="20"/>
        </w:rPr>
      </w:pPr>
      <w:r w:rsidRPr="00FE6EA6">
        <w:rPr>
          <w:sz w:val="24"/>
          <w:szCs w:val="20"/>
        </w:rPr>
        <w:t>Requerimiento funcional No.28</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038"/>
        <w:gridCol w:w="685"/>
        <w:gridCol w:w="4303"/>
      </w:tblGrid>
      <w:tr w:rsidR="00FE6EA6" w:rsidRPr="00FE6EA6" w14:paraId="1A8B2993" w14:textId="77777777" w:rsidTr="00FE6EA6">
        <w:trPr>
          <w:trHeight w:val="900"/>
        </w:trPr>
        <w:tc>
          <w:tcPr>
            <w:tcW w:w="4038" w:type="dxa"/>
            <w:hideMark/>
          </w:tcPr>
          <w:p w14:paraId="2DAD4900" w14:textId="77777777" w:rsidR="00FE6EA6" w:rsidRPr="00FE6EA6" w:rsidRDefault="00FE6EA6">
            <w:pPr>
              <w:rPr>
                <w:b/>
                <w:bCs/>
              </w:rPr>
            </w:pPr>
            <w:r w:rsidRPr="00FE6EA6">
              <w:rPr>
                <w:b/>
                <w:bCs/>
              </w:rPr>
              <w:t>IDENTIFICADOR:</w:t>
            </w:r>
            <w:r w:rsidRPr="00FE6EA6">
              <w:rPr>
                <w:b/>
                <w:bCs/>
              </w:rPr>
              <w:br/>
              <w:t>R28</w:t>
            </w:r>
          </w:p>
        </w:tc>
        <w:tc>
          <w:tcPr>
            <w:tcW w:w="4988" w:type="dxa"/>
            <w:gridSpan w:val="2"/>
            <w:hideMark/>
          </w:tcPr>
          <w:p w14:paraId="6BD6626F" w14:textId="77777777" w:rsidR="00FE6EA6" w:rsidRPr="00FE6EA6" w:rsidRDefault="00FE6EA6" w:rsidP="00FE6EA6">
            <w:pPr>
              <w:rPr>
                <w:b/>
                <w:bCs/>
              </w:rPr>
            </w:pPr>
            <w:r w:rsidRPr="00FE6EA6">
              <w:rPr>
                <w:b/>
                <w:bCs/>
              </w:rPr>
              <w:t>NOMBRE:</w:t>
            </w:r>
            <w:r w:rsidRPr="00FE6EA6">
              <w:rPr>
                <w:b/>
                <w:bCs/>
              </w:rPr>
              <w:br/>
              <w:t xml:space="preserve">Realizar </w:t>
            </w:r>
            <w:proofErr w:type="spellStart"/>
            <w:r w:rsidRPr="00FE6EA6">
              <w:rPr>
                <w:b/>
                <w:bCs/>
              </w:rPr>
              <w:t>Check-out</w:t>
            </w:r>
            <w:proofErr w:type="spellEnd"/>
          </w:p>
        </w:tc>
      </w:tr>
      <w:tr w:rsidR="00FE6EA6" w:rsidRPr="00FE6EA6" w14:paraId="739572B7" w14:textId="77777777" w:rsidTr="00FE6EA6">
        <w:trPr>
          <w:trHeight w:val="1200"/>
        </w:trPr>
        <w:tc>
          <w:tcPr>
            <w:tcW w:w="4038" w:type="dxa"/>
            <w:hideMark/>
          </w:tcPr>
          <w:p w14:paraId="67C69995" w14:textId="77777777" w:rsidR="00FE6EA6" w:rsidRPr="00FE6EA6" w:rsidRDefault="00FE6EA6">
            <w:r w:rsidRPr="00FE6EA6">
              <w:rPr>
                <w:b/>
                <w:bCs/>
              </w:rPr>
              <w:t>Tipo:</w:t>
            </w:r>
            <w:r w:rsidRPr="00FE6EA6">
              <w:t xml:space="preserve"> </w:t>
            </w:r>
            <w:r w:rsidRPr="00FE6EA6">
              <w:br/>
            </w:r>
            <w:r w:rsidRPr="00FE6EA6">
              <w:rPr>
                <w:b/>
                <w:bCs/>
              </w:rPr>
              <w:t>(NECESARIO/DESEABLE)</w:t>
            </w:r>
            <w:r w:rsidRPr="00FE6EA6">
              <w:t xml:space="preserve"> </w:t>
            </w:r>
            <w:r w:rsidRPr="00FE6EA6">
              <w:br/>
              <w:t>Necesario</w:t>
            </w:r>
            <w:r w:rsidRPr="00FE6EA6">
              <w:br/>
            </w:r>
            <w:r w:rsidRPr="00FE6EA6">
              <w:rPr>
                <w:b/>
                <w:bCs/>
              </w:rPr>
              <w:t xml:space="preserve">  </w:t>
            </w:r>
          </w:p>
        </w:tc>
        <w:tc>
          <w:tcPr>
            <w:tcW w:w="4988" w:type="dxa"/>
            <w:gridSpan w:val="2"/>
            <w:hideMark/>
          </w:tcPr>
          <w:p w14:paraId="48FED746" w14:textId="54923E4A" w:rsidR="00FE6EA6" w:rsidRPr="00FE6EA6" w:rsidRDefault="00FE6EA6" w:rsidP="00FE6EA6">
            <w:pPr>
              <w:rPr>
                <w:b/>
                <w:bCs/>
              </w:rPr>
            </w:pPr>
            <w:r w:rsidRPr="00FE6EA6">
              <w:rPr>
                <w:b/>
                <w:bCs/>
              </w:rPr>
              <w:br/>
              <w:t xml:space="preserve">PRIORIDAD DE </w:t>
            </w:r>
            <w:r w:rsidRPr="00FE6EA6">
              <w:rPr>
                <w:b/>
                <w:bCs/>
              </w:rPr>
              <w:br/>
              <w:t xml:space="preserve">DESARROLLO: </w:t>
            </w:r>
            <w:r w:rsidRPr="00FE6EA6">
              <w:br/>
              <w:t xml:space="preserve">Alta </w:t>
            </w:r>
            <w:r w:rsidRPr="00FE6EA6">
              <w:rPr>
                <w:b/>
                <w:bCs/>
              </w:rPr>
              <w:t xml:space="preserve"> </w:t>
            </w:r>
          </w:p>
        </w:tc>
      </w:tr>
      <w:tr w:rsidR="00FE6EA6" w:rsidRPr="00FE6EA6" w14:paraId="5807402A" w14:textId="77777777" w:rsidTr="00FE6EA6">
        <w:trPr>
          <w:trHeight w:val="3105"/>
        </w:trPr>
        <w:tc>
          <w:tcPr>
            <w:tcW w:w="4723" w:type="dxa"/>
            <w:gridSpan w:val="2"/>
            <w:hideMark/>
          </w:tcPr>
          <w:p w14:paraId="475ED1F6" w14:textId="77777777" w:rsidR="00FE6EA6" w:rsidRPr="00FE6EA6" w:rsidRDefault="00FE6EA6">
            <w:pPr>
              <w:rPr>
                <w:b/>
                <w:bCs/>
              </w:rPr>
            </w:pPr>
            <w:r w:rsidRPr="00FE6EA6">
              <w:rPr>
                <w:b/>
                <w:bCs/>
              </w:rPr>
              <w:t xml:space="preserve">ENTRADA: </w:t>
            </w:r>
            <w:r w:rsidRPr="00FE6EA6">
              <w:br/>
              <w:t>1. Numero identificación cliente</w:t>
            </w:r>
          </w:p>
        </w:tc>
        <w:tc>
          <w:tcPr>
            <w:tcW w:w="4303" w:type="dxa"/>
            <w:hideMark/>
          </w:tcPr>
          <w:p w14:paraId="1BA9B165" w14:textId="677656DA" w:rsidR="00FE6EA6" w:rsidRPr="00FE6EA6" w:rsidRDefault="00FE6EA6">
            <w:pPr>
              <w:rPr>
                <w:b/>
                <w:bCs/>
              </w:rPr>
            </w:pPr>
            <w:r w:rsidRPr="00FE6EA6">
              <w:rPr>
                <w:b/>
                <w:bCs/>
              </w:rPr>
              <w:t xml:space="preserve">SALIDA: </w:t>
            </w:r>
            <w:r w:rsidRPr="00FE6EA6">
              <w:br/>
              <w:t>Lista de reservas asociadas a dicho cliente con la siguiente información:</w:t>
            </w:r>
            <w:r w:rsidRPr="00FE6EA6">
              <w:br/>
              <w:t>1. Fecha A Reservar</w:t>
            </w:r>
            <w:r w:rsidRPr="00FE6EA6">
              <w:br/>
              <w:t>2.Hora A Reservar</w:t>
            </w:r>
            <w:r w:rsidRPr="00FE6EA6">
              <w:br/>
              <w:t>3. Placa vehículo</w:t>
            </w:r>
            <w:r w:rsidRPr="00FE6EA6">
              <w:br/>
              <w:t>4.Cubiculo</w:t>
            </w:r>
            <w:r w:rsidRPr="00FE6EA6">
              <w:br/>
            </w:r>
            <w:proofErr w:type="gramStart"/>
            <w:r w:rsidRPr="00FE6EA6">
              <w:t>5.Fecha</w:t>
            </w:r>
            <w:proofErr w:type="gramEnd"/>
            <w:r w:rsidRPr="00FE6EA6">
              <w:t xml:space="preserve"> Realización reserva</w:t>
            </w:r>
            <w:r w:rsidRPr="00FE6EA6">
              <w:br/>
              <w:t>6. Precio Por Hora del servicio</w:t>
            </w:r>
            <w:r w:rsidRPr="00FE6EA6">
              <w:br/>
            </w:r>
            <w:proofErr w:type="gramStart"/>
            <w:r w:rsidRPr="00FE6EA6">
              <w:t>7 .</w:t>
            </w:r>
            <w:proofErr w:type="gramEnd"/>
            <w:r w:rsidRPr="00FE6EA6">
              <w:t xml:space="preserve"> Estado Reserva</w:t>
            </w:r>
          </w:p>
        </w:tc>
      </w:tr>
      <w:tr w:rsidR="00FE6EA6" w:rsidRPr="00FE6EA6" w14:paraId="00ECFC54" w14:textId="77777777" w:rsidTr="00FE6EA6">
        <w:trPr>
          <w:trHeight w:val="1020"/>
        </w:trPr>
        <w:tc>
          <w:tcPr>
            <w:tcW w:w="9026" w:type="dxa"/>
            <w:gridSpan w:val="3"/>
            <w:hideMark/>
          </w:tcPr>
          <w:p w14:paraId="2935683F" w14:textId="77777777" w:rsidR="00FE6EA6" w:rsidRPr="00FE6EA6" w:rsidRDefault="00FE6EA6">
            <w:pPr>
              <w:rPr>
                <w:b/>
                <w:bCs/>
              </w:rPr>
            </w:pPr>
            <w:r w:rsidRPr="00FE6EA6">
              <w:rPr>
                <w:b/>
                <w:bCs/>
              </w:rPr>
              <w:t>DESCRIPCIÓN:</w:t>
            </w:r>
            <w:r w:rsidRPr="00FE6EA6">
              <w:br/>
              <w:t xml:space="preserve">El sistema deberá permitir que el usuario colaborador realice el </w:t>
            </w:r>
            <w:proofErr w:type="spellStart"/>
            <w:r w:rsidRPr="00FE6EA6">
              <w:t>check-</w:t>
            </w:r>
            <w:proofErr w:type="gramStart"/>
            <w:r w:rsidRPr="00FE6EA6">
              <w:t>out</w:t>
            </w:r>
            <w:proofErr w:type="spellEnd"/>
            <w:r w:rsidRPr="00FE6EA6">
              <w:t>(</w:t>
            </w:r>
            <w:proofErr w:type="gramEnd"/>
            <w:r w:rsidRPr="00FE6EA6">
              <w:t>terminación del servicio) sobre una reserva, registrando la fecha y hora del mismo en dicho campo en la tabla reserva, cambiando el estado de la reserva a false.</w:t>
            </w:r>
          </w:p>
        </w:tc>
      </w:tr>
      <w:tr w:rsidR="00FE6EA6" w:rsidRPr="00FE6EA6" w14:paraId="6553E59B" w14:textId="77777777" w:rsidTr="00FE6EA6">
        <w:trPr>
          <w:trHeight w:val="1335"/>
        </w:trPr>
        <w:tc>
          <w:tcPr>
            <w:tcW w:w="9026" w:type="dxa"/>
            <w:gridSpan w:val="3"/>
            <w:hideMark/>
          </w:tcPr>
          <w:p w14:paraId="1E98C1EA" w14:textId="77777777" w:rsidR="00FE6EA6" w:rsidRPr="00FE6EA6" w:rsidRDefault="00FE6EA6">
            <w:pPr>
              <w:rPr>
                <w:b/>
                <w:bCs/>
              </w:rPr>
            </w:pPr>
            <w:r w:rsidRPr="00FE6EA6">
              <w:rPr>
                <w:b/>
                <w:bCs/>
              </w:rPr>
              <w:t xml:space="preserve">PRECONDICIÓN: </w:t>
            </w:r>
            <w:r w:rsidRPr="00FE6EA6">
              <w:rPr>
                <w:b/>
                <w:bCs/>
              </w:rPr>
              <w:br/>
            </w:r>
            <w:r w:rsidRPr="00FE6EA6">
              <w:t>El colaborador tiene acceso al sistema de gestión del parqueadero en su rol asignado.</w:t>
            </w:r>
            <w:r w:rsidRPr="00FE6EA6">
              <w:br/>
              <w:t xml:space="preserve">El sistema está operativo y tiene la funcionalidad de realizar el </w:t>
            </w:r>
            <w:proofErr w:type="spellStart"/>
            <w:r w:rsidRPr="00FE6EA6">
              <w:t>check-out</w:t>
            </w:r>
            <w:proofErr w:type="spellEnd"/>
            <w:r w:rsidRPr="00FE6EA6">
              <w:t xml:space="preserve"> disponible.</w:t>
            </w:r>
            <w:r w:rsidRPr="00FE6EA6">
              <w:br/>
              <w:t>Existir una reserva activa y que el cliente haya completado su estancia en el parqueadero.</w:t>
            </w:r>
          </w:p>
        </w:tc>
      </w:tr>
      <w:tr w:rsidR="00FE6EA6" w:rsidRPr="00FE6EA6" w14:paraId="2C871F68" w14:textId="77777777" w:rsidTr="00FE6EA6">
        <w:trPr>
          <w:trHeight w:val="705"/>
        </w:trPr>
        <w:tc>
          <w:tcPr>
            <w:tcW w:w="9026" w:type="dxa"/>
            <w:gridSpan w:val="3"/>
            <w:hideMark/>
          </w:tcPr>
          <w:p w14:paraId="5E9C481B" w14:textId="77777777" w:rsidR="00FE6EA6" w:rsidRPr="00FE6EA6" w:rsidRDefault="00FE6EA6">
            <w:pPr>
              <w:rPr>
                <w:b/>
                <w:bCs/>
              </w:rPr>
            </w:pPr>
            <w:r w:rsidRPr="00FE6EA6">
              <w:rPr>
                <w:b/>
                <w:bCs/>
              </w:rPr>
              <w:t>POSCONDICIÓN:</w:t>
            </w:r>
            <w:r w:rsidRPr="00FE6EA6">
              <w:rPr>
                <w:b/>
                <w:bCs/>
              </w:rPr>
              <w:br/>
            </w:r>
            <w:r w:rsidRPr="00FE6EA6">
              <w:t>La información sobre la estancia del vehículo se actualiza correctamente en el sistema.</w:t>
            </w:r>
          </w:p>
        </w:tc>
      </w:tr>
      <w:tr w:rsidR="00FE6EA6" w:rsidRPr="00FE6EA6" w14:paraId="04FBDA4D" w14:textId="77777777" w:rsidTr="00FE6EA6">
        <w:trPr>
          <w:trHeight w:val="2445"/>
        </w:trPr>
        <w:tc>
          <w:tcPr>
            <w:tcW w:w="9026" w:type="dxa"/>
            <w:gridSpan w:val="3"/>
            <w:hideMark/>
          </w:tcPr>
          <w:p w14:paraId="56CCAC53" w14:textId="77777777" w:rsidR="00FE6EA6" w:rsidRPr="00FE6EA6" w:rsidRDefault="00FE6EA6">
            <w:pPr>
              <w:rPr>
                <w:b/>
                <w:bCs/>
              </w:rPr>
            </w:pPr>
            <w:r w:rsidRPr="00FE6EA6">
              <w:rPr>
                <w:b/>
                <w:bCs/>
              </w:rPr>
              <w:t xml:space="preserve">MANEJO DE SITUACIONES ANORMALES </w:t>
            </w:r>
            <w:r w:rsidRPr="00FE6EA6">
              <w:rPr>
                <w:b/>
                <w:bCs/>
              </w:rPr>
              <w:br/>
            </w:r>
            <w:r w:rsidRPr="00FE6EA6">
              <w:t>Vehículo no Encontrado:</w:t>
            </w:r>
            <w:r w:rsidRPr="00FE6EA6">
              <w:br/>
            </w:r>
            <w:r w:rsidRPr="00FE6EA6">
              <w:br/>
              <w:t>Si el vehículo buscado no se encuentra en el sistema, el sistema debe mostrar un mensaje indicando que el vehículo no está registrado en la base de datos.</w:t>
            </w:r>
            <w:r w:rsidRPr="00FE6EA6">
              <w:br/>
              <w:t>Interrupciones del Servicio:</w:t>
            </w:r>
            <w:r w:rsidRPr="00FE6EA6">
              <w:br/>
            </w:r>
            <w:r w:rsidRPr="00FE6EA6">
              <w:br/>
              <w:t xml:space="preserve">En caso de interrupciones del servicio durante el proceso de </w:t>
            </w:r>
            <w:proofErr w:type="spellStart"/>
            <w:r w:rsidRPr="00FE6EA6">
              <w:t>check-out</w:t>
            </w:r>
            <w:proofErr w:type="spellEnd"/>
            <w:r w:rsidRPr="00FE6EA6">
              <w:t>, el sistema debe informar al colaborador</w:t>
            </w:r>
          </w:p>
        </w:tc>
      </w:tr>
      <w:tr w:rsidR="00FE6EA6" w:rsidRPr="00FE6EA6" w14:paraId="0BBB9FAD" w14:textId="77777777" w:rsidTr="00FE6EA6">
        <w:trPr>
          <w:trHeight w:val="3690"/>
        </w:trPr>
        <w:tc>
          <w:tcPr>
            <w:tcW w:w="9026" w:type="dxa"/>
            <w:gridSpan w:val="3"/>
            <w:hideMark/>
          </w:tcPr>
          <w:p w14:paraId="4CF26FE6" w14:textId="77777777" w:rsidR="00FE6EA6" w:rsidRPr="00FE6EA6" w:rsidRDefault="00FE6EA6">
            <w:pPr>
              <w:rPr>
                <w:b/>
                <w:bCs/>
              </w:rPr>
            </w:pPr>
            <w:r w:rsidRPr="00FE6EA6">
              <w:rPr>
                <w:b/>
                <w:bCs/>
              </w:rPr>
              <w:lastRenderedPageBreak/>
              <w:t xml:space="preserve">CRITERIOS DE ACEPTACIÓN: </w:t>
            </w:r>
            <w:r w:rsidRPr="00FE6EA6">
              <w:rPr>
                <w:b/>
                <w:bCs/>
              </w:rPr>
              <w:br/>
            </w:r>
            <w:r w:rsidRPr="00FE6EA6">
              <w:t xml:space="preserve">Interfaz de </w:t>
            </w:r>
            <w:proofErr w:type="spellStart"/>
            <w:r w:rsidRPr="00FE6EA6">
              <w:t>Check-out</w:t>
            </w:r>
            <w:proofErr w:type="spellEnd"/>
            <w:r w:rsidRPr="00FE6EA6">
              <w:t>:</w:t>
            </w:r>
            <w:r w:rsidRPr="00FE6EA6">
              <w:br/>
            </w:r>
            <w:r w:rsidRPr="00FE6EA6">
              <w:br/>
              <w:t xml:space="preserve">El sistema proporciona una interfaz clara y fácil de usar para que el colaborador realice el </w:t>
            </w:r>
            <w:proofErr w:type="spellStart"/>
            <w:r w:rsidRPr="00FE6EA6">
              <w:t>check-out</w:t>
            </w:r>
            <w:proofErr w:type="spellEnd"/>
            <w:r w:rsidRPr="00FE6EA6">
              <w:t xml:space="preserve"> del vehículo.</w:t>
            </w:r>
            <w:r w:rsidRPr="00FE6EA6">
              <w:br/>
              <w:t>Selección del Vehículo:</w:t>
            </w:r>
            <w:r w:rsidRPr="00FE6EA6">
              <w:br/>
            </w:r>
            <w:r w:rsidRPr="00FE6EA6">
              <w:br/>
              <w:t xml:space="preserve">El colaborador selecciona la reserva específica para la cual desea realizar el </w:t>
            </w:r>
            <w:proofErr w:type="spellStart"/>
            <w:r w:rsidRPr="00FE6EA6">
              <w:t>check-out</w:t>
            </w:r>
            <w:proofErr w:type="spellEnd"/>
            <w:r w:rsidRPr="00FE6EA6">
              <w:t>.</w:t>
            </w:r>
            <w:r w:rsidRPr="00FE6EA6">
              <w:br/>
              <w:t>Verificación de Detalles de la Estancia:</w:t>
            </w:r>
            <w:r w:rsidRPr="00FE6EA6">
              <w:br/>
            </w:r>
            <w:r w:rsidRPr="00FE6EA6">
              <w:br/>
              <w:t>El sistema muestra los detalles de la estancia del vehículo, incluyendo la hora de entrada, etc.</w:t>
            </w:r>
            <w:r w:rsidRPr="00FE6EA6">
              <w:br/>
            </w:r>
            <w:r w:rsidRPr="00FE6EA6">
              <w:br/>
              <w:t xml:space="preserve">Confirmación de </w:t>
            </w:r>
            <w:proofErr w:type="spellStart"/>
            <w:r w:rsidRPr="00FE6EA6">
              <w:t>Check-out</w:t>
            </w:r>
            <w:proofErr w:type="spellEnd"/>
            <w:r w:rsidRPr="00FE6EA6">
              <w:t>:</w:t>
            </w:r>
            <w:r w:rsidRPr="00FE6EA6">
              <w:br/>
            </w:r>
            <w:r w:rsidRPr="00FE6EA6">
              <w:br/>
              <w:t xml:space="preserve">Después de verificar los detalles el colaborador confirma el </w:t>
            </w:r>
            <w:proofErr w:type="spellStart"/>
            <w:r w:rsidRPr="00FE6EA6">
              <w:t>check-out</w:t>
            </w:r>
            <w:proofErr w:type="spellEnd"/>
            <w:r w:rsidRPr="00FE6EA6">
              <w:t xml:space="preserve"> del </w:t>
            </w:r>
            <w:proofErr w:type="spellStart"/>
            <w:r w:rsidRPr="00FE6EA6">
              <w:t>vehiculo</w:t>
            </w:r>
            <w:proofErr w:type="spellEnd"/>
            <w:r w:rsidRPr="00FE6EA6">
              <w:t xml:space="preserve"> por medio de la tabla reserva</w:t>
            </w:r>
          </w:p>
        </w:tc>
      </w:tr>
    </w:tbl>
    <w:p w14:paraId="3618AEB1" w14:textId="77777777" w:rsidR="00FE6EA6" w:rsidRDefault="00FE6EA6" w:rsidP="005F43D2"/>
    <w:p w14:paraId="03775702" w14:textId="77777777" w:rsidR="00FE6EA6" w:rsidRDefault="00FE6EA6" w:rsidP="005F43D2"/>
    <w:p w14:paraId="1B991619" w14:textId="77777777" w:rsidR="00FE6EA6" w:rsidRDefault="00FE6EA6" w:rsidP="005F43D2"/>
    <w:p w14:paraId="0C21D5C3" w14:textId="77777777" w:rsidR="006D0EAD" w:rsidRDefault="006D0EAD" w:rsidP="005F43D2"/>
    <w:p w14:paraId="20BF307C" w14:textId="77777777" w:rsidR="006D0EAD" w:rsidRDefault="006D0EAD" w:rsidP="005F43D2"/>
    <w:p w14:paraId="48F6C49E" w14:textId="77777777" w:rsidR="006D0EAD" w:rsidRDefault="006D0EAD" w:rsidP="005F43D2"/>
    <w:p w14:paraId="159CDE92" w14:textId="77777777" w:rsidR="006D0EAD" w:rsidRDefault="006D0EAD" w:rsidP="005F43D2"/>
    <w:p w14:paraId="04D23372" w14:textId="77777777" w:rsidR="006D0EAD" w:rsidRDefault="006D0EAD" w:rsidP="005F43D2"/>
    <w:p w14:paraId="65CF1618" w14:textId="77777777" w:rsidR="006D0EAD" w:rsidRDefault="006D0EAD" w:rsidP="005F43D2"/>
    <w:p w14:paraId="208CF0B7" w14:textId="77777777" w:rsidR="006D0EAD" w:rsidRDefault="006D0EAD" w:rsidP="005F43D2"/>
    <w:p w14:paraId="1B0606DB" w14:textId="77777777" w:rsidR="006D0EAD" w:rsidRDefault="006D0EAD" w:rsidP="005F43D2"/>
    <w:p w14:paraId="647AA407" w14:textId="77777777" w:rsidR="006D0EAD" w:rsidRDefault="006D0EAD" w:rsidP="005F43D2"/>
    <w:p w14:paraId="4F92FAC2" w14:textId="77777777" w:rsidR="006D0EAD" w:rsidRDefault="006D0EAD" w:rsidP="005F43D2"/>
    <w:p w14:paraId="35961820" w14:textId="77777777" w:rsidR="006D0EAD" w:rsidRDefault="006D0EAD" w:rsidP="005F43D2"/>
    <w:p w14:paraId="1AA9BD59" w14:textId="5A5C5C53" w:rsidR="00FE6EA6" w:rsidRPr="00FE6EA6" w:rsidRDefault="00FE6EA6" w:rsidP="00FE6EA6">
      <w:pPr>
        <w:pStyle w:val="Descripcin"/>
        <w:keepNext/>
        <w:rPr>
          <w:b/>
          <w:bCs/>
          <w:i w:val="0"/>
          <w:iCs w:val="0"/>
          <w:sz w:val="24"/>
          <w:szCs w:val="20"/>
        </w:rPr>
      </w:pPr>
      <w:r w:rsidRPr="00FE6EA6">
        <w:rPr>
          <w:b/>
          <w:bCs/>
          <w:i w:val="0"/>
          <w:iCs w:val="0"/>
          <w:sz w:val="24"/>
          <w:szCs w:val="20"/>
        </w:rPr>
        <w:lastRenderedPageBreak/>
        <w:t xml:space="preserve">Tabla </w:t>
      </w:r>
      <w:r w:rsidRPr="00FE6EA6">
        <w:rPr>
          <w:b/>
          <w:bCs/>
          <w:i w:val="0"/>
          <w:iCs w:val="0"/>
          <w:sz w:val="24"/>
          <w:szCs w:val="20"/>
        </w:rPr>
        <w:fldChar w:fldCharType="begin"/>
      </w:r>
      <w:r w:rsidRPr="00FE6EA6">
        <w:rPr>
          <w:b/>
          <w:bCs/>
          <w:i w:val="0"/>
          <w:iCs w:val="0"/>
          <w:sz w:val="24"/>
          <w:szCs w:val="20"/>
        </w:rPr>
        <w:instrText xml:space="preserve"> SEQ Tabla \* ARABIC </w:instrText>
      </w:r>
      <w:r w:rsidRPr="00FE6EA6">
        <w:rPr>
          <w:b/>
          <w:bCs/>
          <w:i w:val="0"/>
          <w:iCs w:val="0"/>
          <w:sz w:val="24"/>
          <w:szCs w:val="20"/>
        </w:rPr>
        <w:fldChar w:fldCharType="separate"/>
      </w:r>
      <w:r w:rsidR="00BA77A4">
        <w:rPr>
          <w:b/>
          <w:bCs/>
          <w:i w:val="0"/>
          <w:iCs w:val="0"/>
          <w:noProof/>
          <w:sz w:val="24"/>
          <w:szCs w:val="20"/>
        </w:rPr>
        <w:t>30</w:t>
      </w:r>
      <w:r w:rsidRPr="00FE6EA6">
        <w:rPr>
          <w:b/>
          <w:bCs/>
          <w:i w:val="0"/>
          <w:iCs w:val="0"/>
          <w:sz w:val="24"/>
          <w:szCs w:val="20"/>
        </w:rPr>
        <w:fldChar w:fldCharType="end"/>
      </w:r>
    </w:p>
    <w:p w14:paraId="4A2B8DF4" w14:textId="040A4FF3" w:rsidR="00FE6EA6" w:rsidRPr="00FE6EA6" w:rsidRDefault="00FE6EA6" w:rsidP="00FE6EA6">
      <w:pPr>
        <w:pStyle w:val="Descripcin"/>
        <w:keepNext/>
        <w:rPr>
          <w:sz w:val="24"/>
          <w:szCs w:val="20"/>
        </w:rPr>
      </w:pPr>
      <w:r w:rsidRPr="00FE6EA6">
        <w:rPr>
          <w:sz w:val="24"/>
          <w:szCs w:val="20"/>
        </w:rPr>
        <w:t>Requerimiento funcional No.29</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038"/>
        <w:gridCol w:w="685"/>
        <w:gridCol w:w="4303"/>
      </w:tblGrid>
      <w:tr w:rsidR="00FE6EA6" w:rsidRPr="00FE6EA6" w14:paraId="55C33E57" w14:textId="77777777" w:rsidTr="00FE6EA6">
        <w:trPr>
          <w:trHeight w:val="900"/>
        </w:trPr>
        <w:tc>
          <w:tcPr>
            <w:tcW w:w="4038" w:type="dxa"/>
            <w:hideMark/>
          </w:tcPr>
          <w:p w14:paraId="268E6E17" w14:textId="77777777" w:rsidR="00FE6EA6" w:rsidRPr="00FE6EA6" w:rsidRDefault="00FE6EA6">
            <w:pPr>
              <w:rPr>
                <w:b/>
                <w:bCs/>
              </w:rPr>
            </w:pPr>
            <w:r w:rsidRPr="00FE6EA6">
              <w:rPr>
                <w:b/>
                <w:bCs/>
              </w:rPr>
              <w:t>IDENTIFICADOR:</w:t>
            </w:r>
            <w:r w:rsidRPr="00FE6EA6">
              <w:rPr>
                <w:b/>
                <w:bCs/>
              </w:rPr>
              <w:br/>
              <w:t>R29</w:t>
            </w:r>
          </w:p>
        </w:tc>
        <w:tc>
          <w:tcPr>
            <w:tcW w:w="4988" w:type="dxa"/>
            <w:gridSpan w:val="2"/>
            <w:hideMark/>
          </w:tcPr>
          <w:p w14:paraId="412223C6" w14:textId="77777777" w:rsidR="00FE6EA6" w:rsidRPr="00FE6EA6" w:rsidRDefault="00FE6EA6" w:rsidP="00FE6EA6">
            <w:pPr>
              <w:rPr>
                <w:b/>
                <w:bCs/>
              </w:rPr>
            </w:pPr>
            <w:r w:rsidRPr="00FE6EA6">
              <w:rPr>
                <w:b/>
                <w:bCs/>
              </w:rPr>
              <w:t>NOMBRE:</w:t>
            </w:r>
            <w:r w:rsidRPr="00FE6EA6">
              <w:rPr>
                <w:b/>
                <w:bCs/>
              </w:rPr>
              <w:br/>
              <w:t>Generación Factura</w:t>
            </w:r>
          </w:p>
        </w:tc>
      </w:tr>
      <w:tr w:rsidR="00FE6EA6" w:rsidRPr="00FE6EA6" w14:paraId="2218E7B5" w14:textId="77777777" w:rsidTr="00FE6EA6">
        <w:trPr>
          <w:trHeight w:val="1200"/>
        </w:trPr>
        <w:tc>
          <w:tcPr>
            <w:tcW w:w="4038" w:type="dxa"/>
            <w:hideMark/>
          </w:tcPr>
          <w:p w14:paraId="3E3B8086" w14:textId="77777777" w:rsidR="00FE6EA6" w:rsidRPr="00FE6EA6" w:rsidRDefault="00FE6EA6">
            <w:r w:rsidRPr="00FE6EA6">
              <w:rPr>
                <w:b/>
                <w:bCs/>
              </w:rPr>
              <w:t>Tipo:</w:t>
            </w:r>
            <w:r w:rsidRPr="00FE6EA6">
              <w:t xml:space="preserve"> </w:t>
            </w:r>
            <w:r w:rsidRPr="00FE6EA6">
              <w:br/>
            </w:r>
            <w:r w:rsidRPr="00FE6EA6">
              <w:rPr>
                <w:b/>
                <w:bCs/>
              </w:rPr>
              <w:t>(NECESARIO/DESEABLE)</w:t>
            </w:r>
            <w:r w:rsidRPr="00FE6EA6">
              <w:t xml:space="preserve"> </w:t>
            </w:r>
            <w:r w:rsidRPr="00FE6EA6">
              <w:br/>
              <w:t>Necesario</w:t>
            </w:r>
            <w:r w:rsidRPr="00FE6EA6">
              <w:br/>
            </w:r>
            <w:r w:rsidRPr="00FE6EA6">
              <w:rPr>
                <w:b/>
                <w:bCs/>
              </w:rPr>
              <w:t xml:space="preserve">  </w:t>
            </w:r>
          </w:p>
        </w:tc>
        <w:tc>
          <w:tcPr>
            <w:tcW w:w="4988" w:type="dxa"/>
            <w:gridSpan w:val="2"/>
            <w:hideMark/>
          </w:tcPr>
          <w:p w14:paraId="0BBE6442" w14:textId="77777777" w:rsidR="00FE6EA6" w:rsidRPr="00FE6EA6" w:rsidRDefault="00FE6EA6" w:rsidP="00FE6EA6">
            <w:pPr>
              <w:rPr>
                <w:b/>
                <w:bCs/>
              </w:rPr>
            </w:pPr>
            <w:r w:rsidRPr="00FE6EA6">
              <w:rPr>
                <w:b/>
                <w:bCs/>
              </w:rPr>
              <w:br/>
            </w:r>
            <w:proofErr w:type="gramStart"/>
            <w:r w:rsidRPr="00FE6EA6">
              <w:rPr>
                <w:b/>
                <w:bCs/>
              </w:rPr>
              <w:t>PRIORIDAD  DE</w:t>
            </w:r>
            <w:proofErr w:type="gramEnd"/>
            <w:r w:rsidRPr="00FE6EA6">
              <w:rPr>
                <w:b/>
                <w:bCs/>
              </w:rPr>
              <w:t xml:space="preserve"> </w:t>
            </w:r>
            <w:r w:rsidRPr="00FE6EA6">
              <w:rPr>
                <w:b/>
                <w:bCs/>
              </w:rPr>
              <w:br/>
              <w:t xml:space="preserve">DESARROLLO: </w:t>
            </w:r>
            <w:r w:rsidRPr="00FE6EA6">
              <w:br/>
              <w:t xml:space="preserve">Alta </w:t>
            </w:r>
            <w:r w:rsidRPr="00FE6EA6">
              <w:rPr>
                <w:b/>
                <w:bCs/>
              </w:rPr>
              <w:t xml:space="preserve"> </w:t>
            </w:r>
          </w:p>
        </w:tc>
      </w:tr>
      <w:tr w:rsidR="00FE6EA6" w:rsidRPr="00FE6EA6" w14:paraId="5450CABA" w14:textId="77777777" w:rsidTr="00FE6EA6">
        <w:trPr>
          <w:trHeight w:val="3210"/>
        </w:trPr>
        <w:tc>
          <w:tcPr>
            <w:tcW w:w="4723" w:type="dxa"/>
            <w:gridSpan w:val="2"/>
            <w:hideMark/>
          </w:tcPr>
          <w:p w14:paraId="307DD948" w14:textId="55ED3677" w:rsidR="00FE6EA6" w:rsidRPr="00FE6EA6" w:rsidRDefault="00FE6EA6">
            <w:pPr>
              <w:rPr>
                <w:b/>
                <w:bCs/>
              </w:rPr>
            </w:pPr>
            <w:r w:rsidRPr="00FE6EA6">
              <w:rPr>
                <w:b/>
                <w:bCs/>
              </w:rPr>
              <w:t xml:space="preserve">ENTRADA: </w:t>
            </w:r>
            <w:r w:rsidRPr="00FE6EA6">
              <w:br/>
              <w:t>1. Fecha Facturación</w:t>
            </w:r>
            <w:r w:rsidRPr="00FE6EA6">
              <w:br/>
              <w:t>2.Reserva asociada</w:t>
            </w:r>
            <w:r w:rsidRPr="00FE6EA6">
              <w:br/>
              <w:t xml:space="preserve">3. </w:t>
            </w:r>
            <w:r w:rsidRPr="00FE6EA6">
              <w:rPr>
                <w:lang w:val="en-US"/>
              </w:rPr>
              <w:t>Entrada (Check-in)</w:t>
            </w:r>
            <w:r w:rsidRPr="00FE6EA6">
              <w:rPr>
                <w:lang w:val="en-US"/>
              </w:rPr>
              <w:br/>
              <w:t>4. Salida (Check-out)</w:t>
            </w:r>
            <w:r w:rsidRPr="00FE6EA6">
              <w:rPr>
                <w:lang w:val="en-US"/>
              </w:rPr>
              <w:br/>
              <w:t xml:space="preserve">5. </w:t>
            </w:r>
            <w:r w:rsidRPr="00FE6EA6">
              <w:t>Tiempo a facturar</w:t>
            </w:r>
            <w:r w:rsidRPr="00FE6EA6">
              <w:br/>
              <w:t>6. Método de pago</w:t>
            </w:r>
            <w:r w:rsidRPr="00FE6EA6">
              <w:br/>
              <w:t>7. precio bruto (sin IVA)</w:t>
            </w:r>
            <w:r w:rsidRPr="00FE6EA6">
              <w:br/>
              <w:t>8. Iva</w:t>
            </w:r>
            <w:r w:rsidRPr="00FE6EA6">
              <w:br/>
              <w:t>9.Precio Neto</w:t>
            </w:r>
            <w:r>
              <w:t xml:space="preserve"> </w:t>
            </w:r>
            <w:r w:rsidRPr="00FE6EA6">
              <w:t>(Después de impuestos)</w:t>
            </w:r>
          </w:p>
        </w:tc>
        <w:tc>
          <w:tcPr>
            <w:tcW w:w="4303" w:type="dxa"/>
            <w:hideMark/>
          </w:tcPr>
          <w:p w14:paraId="6705606B" w14:textId="77777777" w:rsidR="00FE6EA6" w:rsidRPr="00FE6EA6" w:rsidRDefault="00FE6EA6">
            <w:pPr>
              <w:rPr>
                <w:b/>
                <w:bCs/>
              </w:rPr>
            </w:pPr>
            <w:r w:rsidRPr="00FE6EA6">
              <w:rPr>
                <w:b/>
                <w:bCs/>
              </w:rPr>
              <w:t xml:space="preserve">SALIDA: </w:t>
            </w:r>
            <w:r w:rsidRPr="00FE6EA6">
              <w:br/>
              <w:t>Factura generada exitosamente.</w:t>
            </w:r>
          </w:p>
        </w:tc>
      </w:tr>
      <w:tr w:rsidR="00FE6EA6" w:rsidRPr="00FE6EA6" w14:paraId="14360E14" w14:textId="77777777" w:rsidTr="00FE6EA6">
        <w:trPr>
          <w:trHeight w:val="1530"/>
        </w:trPr>
        <w:tc>
          <w:tcPr>
            <w:tcW w:w="9026" w:type="dxa"/>
            <w:gridSpan w:val="3"/>
            <w:hideMark/>
          </w:tcPr>
          <w:p w14:paraId="3A7E23F4" w14:textId="27A1B6B3" w:rsidR="00FE6EA6" w:rsidRPr="00FE6EA6" w:rsidRDefault="00FE6EA6">
            <w:pPr>
              <w:rPr>
                <w:b/>
                <w:bCs/>
              </w:rPr>
            </w:pPr>
            <w:r w:rsidRPr="00FE6EA6">
              <w:rPr>
                <w:b/>
                <w:bCs/>
              </w:rPr>
              <w:t>DESCRIPCIÓN:</w:t>
            </w:r>
            <w:r w:rsidRPr="00FE6EA6">
              <w:br/>
              <w:t>El sistema deberá permitir que el usuario colaborador registre la factura al sistema de información y hacer el env</w:t>
            </w:r>
            <w:r>
              <w:t>ío</w:t>
            </w:r>
            <w:r w:rsidRPr="00FE6EA6">
              <w:t xml:space="preserve"> de manera electrónica al correo electrónico del cliente. Está se creará automáticamente después del </w:t>
            </w:r>
            <w:proofErr w:type="spellStart"/>
            <w:r w:rsidRPr="00FE6EA6">
              <w:t>checkout</w:t>
            </w:r>
            <w:proofErr w:type="spellEnd"/>
            <w:r w:rsidRPr="00FE6EA6">
              <w:t xml:space="preserve">, llenando la información asociada a la reserva que se le hizo el </w:t>
            </w:r>
            <w:proofErr w:type="spellStart"/>
            <w:r w:rsidRPr="00FE6EA6">
              <w:t>check-out</w:t>
            </w:r>
            <w:proofErr w:type="spellEnd"/>
            <w:r w:rsidRPr="00FE6EA6">
              <w:t xml:space="preserve">. A excepción del método de pago, debido que este debe elegirlo el cliente (Los tres métodos permitidos será: efectivo, </w:t>
            </w:r>
            <w:proofErr w:type="spellStart"/>
            <w:r w:rsidRPr="00FE6EA6">
              <w:t>Nequi</w:t>
            </w:r>
            <w:proofErr w:type="spellEnd"/>
            <w:r w:rsidRPr="00FE6EA6">
              <w:t xml:space="preserve"> y </w:t>
            </w:r>
            <w:proofErr w:type="spellStart"/>
            <w:r w:rsidRPr="00FE6EA6">
              <w:t>Daviplata</w:t>
            </w:r>
            <w:proofErr w:type="spellEnd"/>
            <w:r w:rsidRPr="00FE6EA6">
              <w:t>)</w:t>
            </w:r>
          </w:p>
        </w:tc>
      </w:tr>
      <w:tr w:rsidR="00FE6EA6" w:rsidRPr="00FE6EA6" w14:paraId="7B9483C3" w14:textId="77777777" w:rsidTr="00FE6EA6">
        <w:trPr>
          <w:trHeight w:val="1290"/>
        </w:trPr>
        <w:tc>
          <w:tcPr>
            <w:tcW w:w="9026" w:type="dxa"/>
            <w:gridSpan w:val="3"/>
            <w:hideMark/>
          </w:tcPr>
          <w:p w14:paraId="78C6BED9" w14:textId="14964817" w:rsidR="00FE6EA6" w:rsidRPr="00FE6EA6" w:rsidRDefault="00FE6EA6">
            <w:pPr>
              <w:rPr>
                <w:b/>
                <w:bCs/>
              </w:rPr>
            </w:pPr>
            <w:r w:rsidRPr="00FE6EA6">
              <w:rPr>
                <w:b/>
                <w:bCs/>
              </w:rPr>
              <w:t xml:space="preserve">PRECONDICIÓN: </w:t>
            </w:r>
            <w:r w:rsidRPr="00FE6EA6">
              <w:rPr>
                <w:b/>
                <w:bCs/>
              </w:rPr>
              <w:br/>
            </w:r>
            <w:r w:rsidRPr="00FE6EA6">
              <w:t>El colaborador tiene acceso al sistema de gestión del parqueadero en su rol asignado.</w:t>
            </w:r>
            <w:r w:rsidRPr="00FE6EA6">
              <w:br/>
              <w:t>El sistema está operativo y tiene la funcionalidad de generar facturas disponibles.</w:t>
            </w:r>
            <w:r w:rsidRPr="00FE6EA6">
              <w:br/>
              <w:t xml:space="preserve">Se ha completado el proceso de </w:t>
            </w:r>
            <w:proofErr w:type="spellStart"/>
            <w:r w:rsidRPr="00FE6EA6">
              <w:t>check-out</w:t>
            </w:r>
            <w:proofErr w:type="spellEnd"/>
            <w:r w:rsidRPr="00FE6EA6">
              <w:t xml:space="preserve"> del vehículo.</w:t>
            </w:r>
          </w:p>
        </w:tc>
      </w:tr>
      <w:tr w:rsidR="00FE6EA6" w:rsidRPr="00FE6EA6" w14:paraId="2829FC5D" w14:textId="77777777" w:rsidTr="00FE6EA6">
        <w:trPr>
          <w:trHeight w:val="690"/>
        </w:trPr>
        <w:tc>
          <w:tcPr>
            <w:tcW w:w="9026" w:type="dxa"/>
            <w:gridSpan w:val="3"/>
            <w:hideMark/>
          </w:tcPr>
          <w:p w14:paraId="0B8FD6A4" w14:textId="77777777" w:rsidR="00FE6EA6" w:rsidRPr="00FE6EA6" w:rsidRDefault="00FE6EA6">
            <w:pPr>
              <w:rPr>
                <w:b/>
                <w:bCs/>
              </w:rPr>
            </w:pPr>
            <w:r w:rsidRPr="00FE6EA6">
              <w:rPr>
                <w:b/>
                <w:bCs/>
              </w:rPr>
              <w:t>POSCONDICIÓN:</w:t>
            </w:r>
            <w:r w:rsidRPr="00FE6EA6">
              <w:rPr>
                <w:b/>
                <w:bCs/>
              </w:rPr>
              <w:br/>
            </w:r>
            <w:r w:rsidRPr="00FE6EA6">
              <w:t>Se genera una factura con la información especificada.</w:t>
            </w:r>
          </w:p>
        </w:tc>
      </w:tr>
      <w:tr w:rsidR="00FE6EA6" w:rsidRPr="00FE6EA6" w14:paraId="7817DF8C" w14:textId="77777777" w:rsidTr="00FE6EA6">
        <w:trPr>
          <w:trHeight w:val="3945"/>
        </w:trPr>
        <w:tc>
          <w:tcPr>
            <w:tcW w:w="9026" w:type="dxa"/>
            <w:gridSpan w:val="3"/>
            <w:hideMark/>
          </w:tcPr>
          <w:p w14:paraId="6DC34AC2" w14:textId="77777777" w:rsidR="00FE6EA6" w:rsidRPr="00FE6EA6" w:rsidRDefault="00FE6EA6">
            <w:pPr>
              <w:rPr>
                <w:b/>
                <w:bCs/>
              </w:rPr>
            </w:pPr>
            <w:r w:rsidRPr="00FE6EA6">
              <w:rPr>
                <w:b/>
                <w:bCs/>
              </w:rPr>
              <w:lastRenderedPageBreak/>
              <w:t xml:space="preserve">MANEJO DE SITUACIONES ANORMALES </w:t>
            </w:r>
            <w:r w:rsidRPr="00FE6EA6">
              <w:rPr>
                <w:b/>
                <w:bCs/>
              </w:rPr>
              <w:br/>
            </w:r>
            <w:r w:rsidRPr="00FE6EA6">
              <w:t>Datos de Reserva Incorrectos:</w:t>
            </w:r>
            <w:r w:rsidRPr="00FE6EA6">
              <w:br/>
            </w:r>
            <w:r w:rsidRPr="00FE6EA6">
              <w:br/>
              <w:t>Si los datos asociados a la reserva son incorrectos o no están disponibles, el sistema debe mostrar un mensaje indicando la situación y proporcionar instrucciones sobre cómo corregir los datos.</w:t>
            </w:r>
            <w:r w:rsidRPr="00FE6EA6">
              <w:br/>
              <w:t>Interrupciones del Servicio:</w:t>
            </w:r>
            <w:r w:rsidRPr="00FE6EA6">
              <w:br/>
            </w:r>
            <w:r w:rsidRPr="00FE6EA6">
              <w:br/>
              <w:t>En caso de interrupciones del servicio durante el proceso de facturación, el sistema debe informar al colaborador sobre el problema y proporcionar una estimación del tiempo de recuperación.</w:t>
            </w:r>
            <w:r w:rsidRPr="00FE6EA6">
              <w:br/>
              <w:t>Errores de Cálculo:</w:t>
            </w:r>
            <w:r w:rsidRPr="00FE6EA6">
              <w:br/>
            </w:r>
            <w:r w:rsidRPr="00FE6EA6">
              <w:br/>
              <w:t>Si se producen errores durante el cálculo de precios, el sistema debe mostrar un mensaje claro al colaborador indicando el problema y proporcionar instrucciones sobre cómo corregir los datos.</w:t>
            </w:r>
          </w:p>
        </w:tc>
      </w:tr>
      <w:tr w:rsidR="00FE6EA6" w:rsidRPr="00FE6EA6" w14:paraId="4A8C5A45" w14:textId="77777777" w:rsidTr="00FE6EA6">
        <w:trPr>
          <w:trHeight w:val="7804"/>
        </w:trPr>
        <w:tc>
          <w:tcPr>
            <w:tcW w:w="9026" w:type="dxa"/>
            <w:gridSpan w:val="3"/>
            <w:hideMark/>
          </w:tcPr>
          <w:p w14:paraId="46E7ED6D" w14:textId="1277B92A" w:rsidR="00FE6EA6" w:rsidRPr="00FE6EA6" w:rsidRDefault="00FE6EA6">
            <w:pPr>
              <w:rPr>
                <w:b/>
                <w:bCs/>
              </w:rPr>
            </w:pPr>
            <w:r w:rsidRPr="00FE6EA6">
              <w:rPr>
                <w:b/>
                <w:bCs/>
              </w:rPr>
              <w:t xml:space="preserve">CRITERIOS DE ACEPTACIÓN: </w:t>
            </w:r>
            <w:r w:rsidRPr="00FE6EA6">
              <w:rPr>
                <w:b/>
                <w:bCs/>
              </w:rPr>
              <w:br/>
            </w:r>
            <w:r w:rsidRPr="00FE6EA6">
              <w:t>Interfaz de Facturación:</w:t>
            </w:r>
            <w:r w:rsidRPr="00FE6EA6">
              <w:br/>
            </w:r>
            <w:r w:rsidRPr="00FE6EA6">
              <w:br/>
              <w:t>El sistema proporciona una interfaz clara y fácil de usar para que el colaborador genere la factura.</w:t>
            </w:r>
            <w:r w:rsidRPr="00FE6EA6">
              <w:br/>
              <w:t>Selección de Reserva:</w:t>
            </w:r>
            <w:r w:rsidRPr="00FE6EA6">
              <w:br/>
            </w:r>
            <w:r w:rsidRPr="00FE6EA6">
              <w:br/>
              <w:t>El colaborador selecciona la reserva asociada a la factura.</w:t>
            </w:r>
            <w:r w:rsidRPr="00FE6EA6">
              <w:br/>
              <w:t>Datos de Entrada y Salida:</w:t>
            </w:r>
            <w:r w:rsidRPr="00FE6EA6">
              <w:br/>
            </w:r>
            <w:r w:rsidRPr="00FE6EA6">
              <w:br/>
              <w:t>Se muestra la fecha y hora de entrada (</w:t>
            </w:r>
            <w:proofErr w:type="spellStart"/>
            <w:r w:rsidRPr="00FE6EA6">
              <w:t>check</w:t>
            </w:r>
            <w:proofErr w:type="spellEnd"/>
            <w:r w:rsidRPr="00FE6EA6">
              <w:t>-in) y salida (</w:t>
            </w:r>
            <w:proofErr w:type="spellStart"/>
            <w:r w:rsidRPr="00FE6EA6">
              <w:t>check-out</w:t>
            </w:r>
            <w:proofErr w:type="spellEnd"/>
            <w:r w:rsidRPr="00FE6EA6">
              <w:t>) asociadas a la reserva.</w:t>
            </w:r>
            <w:r w:rsidRPr="00FE6EA6">
              <w:br/>
              <w:t>Cálculo de Tiempo a Facturar:</w:t>
            </w:r>
            <w:r w:rsidRPr="00FE6EA6">
              <w:br/>
            </w:r>
            <w:r w:rsidRPr="00FE6EA6">
              <w:br/>
              <w:t>El sistema calcula el tiempo transcurrido entre la entrada y la salida del vehículo para determinar el tiempo a facturar.</w:t>
            </w:r>
            <w:r w:rsidRPr="00FE6EA6">
              <w:br/>
              <w:t>Método de Pago:</w:t>
            </w:r>
            <w:r w:rsidRPr="00FE6EA6">
              <w:br/>
            </w:r>
            <w:r w:rsidRPr="00FE6EA6">
              <w:br/>
              <w:t>El colaborador selecciona el método de pago utilizado por el cliente para la reserva.</w:t>
            </w:r>
            <w:r w:rsidRPr="00FE6EA6">
              <w:br/>
              <w:t>Cálculo de Precio Bruto:</w:t>
            </w:r>
            <w:r w:rsidRPr="00FE6EA6">
              <w:br/>
            </w:r>
            <w:r w:rsidRPr="00FE6EA6">
              <w:br/>
              <w:t>Se calcula el precio bruto de la factura, que es la tarifa por el tiempo de estancia del vehículo.</w:t>
            </w:r>
            <w:r w:rsidRPr="00FE6EA6">
              <w:br/>
              <w:t>Cálculo de IVA:</w:t>
            </w:r>
            <w:r w:rsidRPr="00FE6EA6">
              <w:br/>
            </w:r>
            <w:r w:rsidRPr="00FE6EA6">
              <w:br/>
              <w:t>Se calcula el Impuesto al Valor Agregado (IVA) sobre el precio bruto, si corresponde.</w:t>
            </w:r>
            <w:r w:rsidRPr="00FE6EA6">
              <w:br/>
              <w:t>Cálculo de Precio Neto:</w:t>
            </w:r>
            <w:r w:rsidRPr="00FE6EA6">
              <w:br/>
            </w:r>
            <w:r w:rsidRPr="00FE6EA6">
              <w:br/>
              <w:t>Se calcula el precio neto de la factura, que es el precio bruto más el IVA.</w:t>
            </w:r>
            <w:r w:rsidRPr="00FE6EA6">
              <w:br/>
              <w:t>Generación de la Factura:</w:t>
            </w:r>
            <w:r w:rsidRPr="00FE6EA6">
              <w:br/>
            </w:r>
            <w:r w:rsidRPr="00FE6EA6">
              <w:br/>
              <w:t xml:space="preserve">Después de completar todos los detalles necesarios, el sistema genera la factura con la información proporcionada y se la </w:t>
            </w:r>
            <w:r w:rsidR="006D0EAD" w:rsidRPr="00FE6EA6">
              <w:t>env</w:t>
            </w:r>
            <w:r w:rsidR="006D0EAD">
              <w:t>ía</w:t>
            </w:r>
            <w:r w:rsidRPr="00FE6EA6">
              <w:t xml:space="preserve"> al cliente a su correo </w:t>
            </w:r>
            <w:r w:rsidR="006D0EAD" w:rsidRPr="00FE6EA6">
              <w:t>electrónico</w:t>
            </w:r>
            <w:r w:rsidRPr="00FE6EA6">
              <w:t>.</w:t>
            </w:r>
          </w:p>
        </w:tc>
      </w:tr>
    </w:tbl>
    <w:p w14:paraId="3E657572" w14:textId="77777777" w:rsidR="00FE6EA6" w:rsidRDefault="00FE6EA6" w:rsidP="005F43D2"/>
    <w:p w14:paraId="676B0E49" w14:textId="183C1AEE" w:rsidR="00FE6EA6" w:rsidRPr="00FE6EA6" w:rsidRDefault="00FE6EA6" w:rsidP="00FE6EA6">
      <w:pPr>
        <w:pStyle w:val="Descripcin"/>
        <w:keepNext/>
        <w:rPr>
          <w:b/>
          <w:bCs/>
          <w:i w:val="0"/>
          <w:iCs w:val="0"/>
          <w:sz w:val="24"/>
          <w:szCs w:val="20"/>
        </w:rPr>
      </w:pPr>
      <w:r w:rsidRPr="00FE6EA6">
        <w:rPr>
          <w:b/>
          <w:bCs/>
          <w:i w:val="0"/>
          <w:iCs w:val="0"/>
          <w:sz w:val="24"/>
          <w:szCs w:val="20"/>
        </w:rPr>
        <w:lastRenderedPageBreak/>
        <w:t xml:space="preserve">Tabla </w:t>
      </w:r>
      <w:r w:rsidRPr="00FE6EA6">
        <w:rPr>
          <w:b/>
          <w:bCs/>
          <w:i w:val="0"/>
          <w:iCs w:val="0"/>
          <w:sz w:val="24"/>
          <w:szCs w:val="20"/>
        </w:rPr>
        <w:fldChar w:fldCharType="begin"/>
      </w:r>
      <w:r w:rsidRPr="00FE6EA6">
        <w:rPr>
          <w:b/>
          <w:bCs/>
          <w:i w:val="0"/>
          <w:iCs w:val="0"/>
          <w:sz w:val="24"/>
          <w:szCs w:val="20"/>
        </w:rPr>
        <w:instrText xml:space="preserve"> SEQ Tabla \* ARABIC </w:instrText>
      </w:r>
      <w:r w:rsidRPr="00FE6EA6">
        <w:rPr>
          <w:b/>
          <w:bCs/>
          <w:i w:val="0"/>
          <w:iCs w:val="0"/>
          <w:sz w:val="24"/>
          <w:szCs w:val="20"/>
        </w:rPr>
        <w:fldChar w:fldCharType="separate"/>
      </w:r>
      <w:r w:rsidR="00BA77A4">
        <w:rPr>
          <w:b/>
          <w:bCs/>
          <w:i w:val="0"/>
          <w:iCs w:val="0"/>
          <w:noProof/>
          <w:sz w:val="24"/>
          <w:szCs w:val="20"/>
        </w:rPr>
        <w:t>31</w:t>
      </w:r>
      <w:r w:rsidRPr="00FE6EA6">
        <w:rPr>
          <w:b/>
          <w:bCs/>
          <w:i w:val="0"/>
          <w:iCs w:val="0"/>
          <w:sz w:val="24"/>
          <w:szCs w:val="20"/>
        </w:rPr>
        <w:fldChar w:fldCharType="end"/>
      </w:r>
    </w:p>
    <w:p w14:paraId="72374059" w14:textId="1D51D528" w:rsidR="00FE6EA6" w:rsidRPr="00FE6EA6" w:rsidRDefault="00FE6EA6" w:rsidP="00FE6EA6">
      <w:pPr>
        <w:pStyle w:val="Descripcin"/>
        <w:keepNext/>
        <w:rPr>
          <w:sz w:val="24"/>
          <w:szCs w:val="20"/>
        </w:rPr>
      </w:pPr>
      <w:r w:rsidRPr="00FE6EA6">
        <w:rPr>
          <w:sz w:val="24"/>
          <w:szCs w:val="20"/>
        </w:rPr>
        <w:t>Requerimiento funcional No.30</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038"/>
        <w:gridCol w:w="685"/>
        <w:gridCol w:w="4303"/>
      </w:tblGrid>
      <w:tr w:rsidR="00FE6EA6" w:rsidRPr="00FE6EA6" w14:paraId="614F18C1" w14:textId="77777777" w:rsidTr="00FE6EA6">
        <w:trPr>
          <w:trHeight w:val="900"/>
        </w:trPr>
        <w:tc>
          <w:tcPr>
            <w:tcW w:w="4038" w:type="dxa"/>
            <w:hideMark/>
          </w:tcPr>
          <w:p w14:paraId="10FF7E04" w14:textId="77777777" w:rsidR="00FE6EA6" w:rsidRPr="00FE6EA6" w:rsidRDefault="00FE6EA6">
            <w:pPr>
              <w:rPr>
                <w:b/>
                <w:bCs/>
              </w:rPr>
            </w:pPr>
            <w:r w:rsidRPr="00FE6EA6">
              <w:rPr>
                <w:b/>
                <w:bCs/>
              </w:rPr>
              <w:t>IDENTIFICADOR:</w:t>
            </w:r>
            <w:r w:rsidRPr="00FE6EA6">
              <w:rPr>
                <w:b/>
                <w:bCs/>
              </w:rPr>
              <w:br/>
              <w:t>R30</w:t>
            </w:r>
          </w:p>
        </w:tc>
        <w:tc>
          <w:tcPr>
            <w:tcW w:w="4988" w:type="dxa"/>
            <w:gridSpan w:val="2"/>
            <w:hideMark/>
          </w:tcPr>
          <w:p w14:paraId="34920824" w14:textId="77777777" w:rsidR="00FE6EA6" w:rsidRPr="00FE6EA6" w:rsidRDefault="00FE6EA6" w:rsidP="00FE6EA6">
            <w:pPr>
              <w:rPr>
                <w:b/>
                <w:bCs/>
              </w:rPr>
            </w:pPr>
            <w:r w:rsidRPr="00FE6EA6">
              <w:rPr>
                <w:b/>
                <w:bCs/>
              </w:rPr>
              <w:t>NOMBRE:</w:t>
            </w:r>
            <w:r w:rsidRPr="00FE6EA6">
              <w:rPr>
                <w:b/>
                <w:bCs/>
              </w:rPr>
              <w:br/>
              <w:t>Consulta Factura</w:t>
            </w:r>
          </w:p>
        </w:tc>
      </w:tr>
      <w:tr w:rsidR="00FE6EA6" w:rsidRPr="00FE6EA6" w14:paraId="3B7A5FDE" w14:textId="77777777" w:rsidTr="00FE6EA6">
        <w:trPr>
          <w:trHeight w:val="1200"/>
        </w:trPr>
        <w:tc>
          <w:tcPr>
            <w:tcW w:w="4038" w:type="dxa"/>
            <w:hideMark/>
          </w:tcPr>
          <w:p w14:paraId="32758F7D" w14:textId="77777777" w:rsidR="00FE6EA6" w:rsidRPr="00FE6EA6" w:rsidRDefault="00FE6EA6">
            <w:r w:rsidRPr="00FE6EA6">
              <w:rPr>
                <w:b/>
                <w:bCs/>
              </w:rPr>
              <w:t>Tipo:</w:t>
            </w:r>
            <w:r w:rsidRPr="00FE6EA6">
              <w:t xml:space="preserve"> </w:t>
            </w:r>
            <w:r w:rsidRPr="00FE6EA6">
              <w:br/>
            </w:r>
            <w:r w:rsidRPr="00FE6EA6">
              <w:rPr>
                <w:b/>
                <w:bCs/>
              </w:rPr>
              <w:t>(NECESARIO/DESEABLE)</w:t>
            </w:r>
            <w:r w:rsidRPr="00FE6EA6">
              <w:t xml:space="preserve"> </w:t>
            </w:r>
            <w:r w:rsidRPr="00FE6EA6">
              <w:br/>
              <w:t>Necesario</w:t>
            </w:r>
            <w:r w:rsidRPr="00FE6EA6">
              <w:br/>
            </w:r>
            <w:r w:rsidRPr="00FE6EA6">
              <w:rPr>
                <w:b/>
                <w:bCs/>
              </w:rPr>
              <w:t xml:space="preserve">  </w:t>
            </w:r>
          </w:p>
        </w:tc>
        <w:tc>
          <w:tcPr>
            <w:tcW w:w="4988" w:type="dxa"/>
            <w:gridSpan w:val="2"/>
            <w:hideMark/>
          </w:tcPr>
          <w:p w14:paraId="630E6D0C" w14:textId="74FC6DDD" w:rsidR="00FE6EA6" w:rsidRPr="00FE6EA6" w:rsidRDefault="00FE6EA6" w:rsidP="00FE6EA6">
            <w:pPr>
              <w:rPr>
                <w:b/>
                <w:bCs/>
              </w:rPr>
            </w:pPr>
            <w:r w:rsidRPr="00FE6EA6">
              <w:rPr>
                <w:b/>
                <w:bCs/>
              </w:rPr>
              <w:br/>
              <w:t xml:space="preserve">PRIORIDAD DE </w:t>
            </w:r>
            <w:r w:rsidRPr="00FE6EA6">
              <w:rPr>
                <w:b/>
                <w:bCs/>
              </w:rPr>
              <w:br/>
              <w:t xml:space="preserve">DESARROLLO: </w:t>
            </w:r>
            <w:r w:rsidRPr="00FE6EA6">
              <w:br/>
              <w:t xml:space="preserve">Alta </w:t>
            </w:r>
            <w:r w:rsidRPr="00FE6EA6">
              <w:rPr>
                <w:b/>
                <w:bCs/>
              </w:rPr>
              <w:t xml:space="preserve"> </w:t>
            </w:r>
          </w:p>
        </w:tc>
      </w:tr>
      <w:tr w:rsidR="00FE6EA6" w:rsidRPr="00FE6EA6" w14:paraId="19F1E801" w14:textId="77777777" w:rsidTr="00FE6EA6">
        <w:trPr>
          <w:trHeight w:val="975"/>
        </w:trPr>
        <w:tc>
          <w:tcPr>
            <w:tcW w:w="4723" w:type="dxa"/>
            <w:gridSpan w:val="2"/>
            <w:hideMark/>
          </w:tcPr>
          <w:p w14:paraId="60BCA0D0" w14:textId="77777777" w:rsidR="00FE6EA6" w:rsidRPr="00FE6EA6" w:rsidRDefault="00FE6EA6">
            <w:pPr>
              <w:rPr>
                <w:b/>
                <w:bCs/>
              </w:rPr>
            </w:pPr>
            <w:r w:rsidRPr="00FE6EA6">
              <w:rPr>
                <w:b/>
                <w:bCs/>
              </w:rPr>
              <w:t xml:space="preserve">ENTRADA: </w:t>
            </w:r>
            <w:r w:rsidRPr="00FE6EA6">
              <w:br/>
              <w:t>1. Numero identificación cliente</w:t>
            </w:r>
          </w:p>
        </w:tc>
        <w:tc>
          <w:tcPr>
            <w:tcW w:w="4303" w:type="dxa"/>
            <w:hideMark/>
          </w:tcPr>
          <w:p w14:paraId="3F722B3F" w14:textId="7BD0FF5B" w:rsidR="00FE6EA6" w:rsidRPr="00FE6EA6" w:rsidRDefault="00FE6EA6">
            <w:pPr>
              <w:rPr>
                <w:b/>
                <w:bCs/>
              </w:rPr>
            </w:pPr>
            <w:r w:rsidRPr="00FE6EA6">
              <w:rPr>
                <w:b/>
                <w:bCs/>
              </w:rPr>
              <w:t xml:space="preserve">SALIDA: </w:t>
            </w:r>
            <w:r w:rsidRPr="00FE6EA6">
              <w:br/>
              <w:t>1. Fecha Facturación</w:t>
            </w:r>
            <w:r w:rsidRPr="00FE6EA6">
              <w:br/>
              <w:t>2.Reserva asociada</w:t>
            </w:r>
            <w:r w:rsidRPr="00FE6EA6">
              <w:br/>
              <w:t xml:space="preserve">3. </w:t>
            </w:r>
            <w:r w:rsidRPr="00FE6EA6">
              <w:rPr>
                <w:lang w:val="en-US"/>
              </w:rPr>
              <w:t>Entrada (Check-in)</w:t>
            </w:r>
            <w:r w:rsidRPr="00FE6EA6">
              <w:rPr>
                <w:lang w:val="en-US"/>
              </w:rPr>
              <w:br/>
              <w:t>4. Salida (Check-out)</w:t>
            </w:r>
            <w:r w:rsidRPr="00FE6EA6">
              <w:rPr>
                <w:lang w:val="en-US"/>
              </w:rPr>
              <w:br/>
              <w:t xml:space="preserve">5. </w:t>
            </w:r>
            <w:r w:rsidRPr="00FE6EA6">
              <w:t>Tiempo a facturar</w:t>
            </w:r>
            <w:r w:rsidRPr="00FE6EA6">
              <w:br/>
              <w:t>6. Método de pago</w:t>
            </w:r>
            <w:r w:rsidRPr="00FE6EA6">
              <w:br/>
              <w:t>7. precio bruto (sin IVA)</w:t>
            </w:r>
            <w:r w:rsidRPr="00FE6EA6">
              <w:br/>
              <w:t>8. Iva</w:t>
            </w:r>
            <w:r w:rsidRPr="00FE6EA6">
              <w:br/>
              <w:t>9.Precio Neto</w:t>
            </w:r>
            <w:r>
              <w:t xml:space="preserve"> </w:t>
            </w:r>
            <w:r w:rsidRPr="00FE6EA6">
              <w:t>(Después de impuestos)</w:t>
            </w:r>
          </w:p>
        </w:tc>
      </w:tr>
      <w:tr w:rsidR="00FE6EA6" w:rsidRPr="00FE6EA6" w14:paraId="69C5DE6D" w14:textId="77777777" w:rsidTr="00FE6EA6">
        <w:trPr>
          <w:trHeight w:val="1065"/>
        </w:trPr>
        <w:tc>
          <w:tcPr>
            <w:tcW w:w="9026" w:type="dxa"/>
            <w:gridSpan w:val="3"/>
            <w:hideMark/>
          </w:tcPr>
          <w:p w14:paraId="705E3937" w14:textId="3AFBE056" w:rsidR="00FE6EA6" w:rsidRPr="00FE6EA6" w:rsidRDefault="00FE6EA6">
            <w:pPr>
              <w:rPr>
                <w:b/>
                <w:bCs/>
              </w:rPr>
            </w:pPr>
            <w:r w:rsidRPr="00FE6EA6">
              <w:rPr>
                <w:b/>
                <w:bCs/>
              </w:rPr>
              <w:t>DESCRIPCIÓN:</w:t>
            </w:r>
            <w:r w:rsidRPr="00FE6EA6">
              <w:br/>
              <w:t>El sistema permitirá al usuario colaborador consultar las facturas de un cliente determinado mediante su número de identificación, se desplegará una lista con las facturas asociadas al número de identificación del cliente.</w:t>
            </w:r>
          </w:p>
        </w:tc>
      </w:tr>
      <w:tr w:rsidR="00FE6EA6" w:rsidRPr="00FE6EA6" w14:paraId="0FB05BCF" w14:textId="77777777" w:rsidTr="00FE6EA6">
        <w:trPr>
          <w:trHeight w:val="960"/>
        </w:trPr>
        <w:tc>
          <w:tcPr>
            <w:tcW w:w="9026" w:type="dxa"/>
            <w:gridSpan w:val="3"/>
            <w:hideMark/>
          </w:tcPr>
          <w:p w14:paraId="66F2E7B8" w14:textId="77777777" w:rsidR="00FE6EA6" w:rsidRPr="00FE6EA6" w:rsidRDefault="00FE6EA6">
            <w:pPr>
              <w:rPr>
                <w:b/>
                <w:bCs/>
              </w:rPr>
            </w:pPr>
            <w:r w:rsidRPr="00FE6EA6">
              <w:rPr>
                <w:b/>
                <w:bCs/>
              </w:rPr>
              <w:t xml:space="preserve">PRECONDICIÓN: </w:t>
            </w:r>
            <w:r w:rsidRPr="00FE6EA6">
              <w:rPr>
                <w:b/>
                <w:bCs/>
              </w:rPr>
              <w:br/>
            </w:r>
            <w:r w:rsidRPr="00FE6EA6">
              <w:t>El colaborador tiene acceso al sistema de gestión del parqueadero en su rol asignado.</w:t>
            </w:r>
            <w:r w:rsidRPr="00FE6EA6">
              <w:br/>
              <w:t>El sistema está operativo y tiene la funcionalidad de consulta de facturas disponible.</w:t>
            </w:r>
          </w:p>
        </w:tc>
      </w:tr>
      <w:tr w:rsidR="00FE6EA6" w:rsidRPr="00FE6EA6" w14:paraId="5FB75843" w14:textId="77777777" w:rsidTr="00FE6EA6">
        <w:trPr>
          <w:trHeight w:val="750"/>
        </w:trPr>
        <w:tc>
          <w:tcPr>
            <w:tcW w:w="9026" w:type="dxa"/>
            <w:gridSpan w:val="3"/>
            <w:hideMark/>
          </w:tcPr>
          <w:p w14:paraId="7BBEBF21" w14:textId="77777777" w:rsidR="00FE6EA6" w:rsidRPr="00FE6EA6" w:rsidRDefault="00FE6EA6">
            <w:pPr>
              <w:rPr>
                <w:b/>
                <w:bCs/>
              </w:rPr>
            </w:pPr>
            <w:r w:rsidRPr="00FE6EA6">
              <w:rPr>
                <w:b/>
                <w:bCs/>
              </w:rPr>
              <w:t>POSCONDICIÓN:</w:t>
            </w:r>
            <w:r w:rsidRPr="00FE6EA6">
              <w:rPr>
                <w:b/>
                <w:bCs/>
              </w:rPr>
              <w:br/>
            </w:r>
            <w:r w:rsidRPr="00FE6EA6">
              <w:t>El colaborador puede visualizar la información detallada de las facturas en el sistema.</w:t>
            </w:r>
          </w:p>
        </w:tc>
      </w:tr>
      <w:tr w:rsidR="00FE6EA6" w:rsidRPr="00FE6EA6" w14:paraId="048192DE" w14:textId="77777777" w:rsidTr="00FE6EA6">
        <w:trPr>
          <w:trHeight w:val="4290"/>
        </w:trPr>
        <w:tc>
          <w:tcPr>
            <w:tcW w:w="9026" w:type="dxa"/>
            <w:gridSpan w:val="3"/>
            <w:hideMark/>
          </w:tcPr>
          <w:p w14:paraId="17C1E52C" w14:textId="77777777" w:rsidR="00FE6EA6" w:rsidRPr="00FE6EA6" w:rsidRDefault="00FE6EA6">
            <w:pPr>
              <w:rPr>
                <w:b/>
                <w:bCs/>
              </w:rPr>
            </w:pPr>
            <w:r w:rsidRPr="00FE6EA6">
              <w:rPr>
                <w:b/>
                <w:bCs/>
              </w:rPr>
              <w:t xml:space="preserve">MANEJO DE SITUACIONES ANORMALES </w:t>
            </w:r>
            <w:r w:rsidRPr="00FE6EA6">
              <w:rPr>
                <w:b/>
                <w:bCs/>
              </w:rPr>
              <w:br/>
            </w:r>
            <w:r w:rsidRPr="00FE6EA6">
              <w:t>Búsqueda sin Resultados:</w:t>
            </w:r>
            <w:r w:rsidRPr="00FE6EA6">
              <w:br/>
            </w:r>
            <w:r w:rsidRPr="00FE6EA6">
              <w:br/>
              <w:t>Si la búsqueda de facturas no arroja resultados, el sistema debe mostrar un mensaje indicando que no se encontraron facturas que coincidan con los criterios de búsqueda.</w:t>
            </w:r>
            <w:r w:rsidRPr="00FE6EA6">
              <w:br/>
              <w:t>Interrupciones del Servicio:</w:t>
            </w:r>
            <w:r w:rsidRPr="00FE6EA6">
              <w:br/>
            </w:r>
            <w:r w:rsidRPr="00FE6EA6">
              <w:br/>
              <w:t>En caso de interrupciones del servicio durante el proceso de consulta de facturas, el sistema debe informar al colaborador sobre el problema y proporcionar una estimación del tiempo de recuperación.</w:t>
            </w:r>
            <w:r w:rsidRPr="00FE6EA6">
              <w:br/>
              <w:t>Seguridad de los Datos:</w:t>
            </w:r>
            <w:r w:rsidRPr="00FE6EA6">
              <w:br/>
            </w:r>
            <w:r w:rsidRPr="00FE6EA6">
              <w:br/>
              <w:t>El sistema debe garantizar la seguridad de los datos de las facturas, asegurando que solo los colaboradores autorizados puedan acceder a la información.</w:t>
            </w:r>
          </w:p>
        </w:tc>
      </w:tr>
      <w:tr w:rsidR="00FE6EA6" w:rsidRPr="00FE6EA6" w14:paraId="6EAA10D4" w14:textId="77777777" w:rsidTr="00FE6EA6">
        <w:trPr>
          <w:trHeight w:val="3360"/>
        </w:trPr>
        <w:tc>
          <w:tcPr>
            <w:tcW w:w="9026" w:type="dxa"/>
            <w:gridSpan w:val="3"/>
            <w:hideMark/>
          </w:tcPr>
          <w:p w14:paraId="79EC05DE" w14:textId="77777777" w:rsidR="00FE6EA6" w:rsidRPr="00FE6EA6" w:rsidRDefault="00FE6EA6">
            <w:pPr>
              <w:rPr>
                <w:b/>
                <w:bCs/>
              </w:rPr>
            </w:pPr>
            <w:r w:rsidRPr="00FE6EA6">
              <w:rPr>
                <w:b/>
                <w:bCs/>
              </w:rPr>
              <w:lastRenderedPageBreak/>
              <w:t xml:space="preserve">CRITERIOS DE ACEPTACIÓN: </w:t>
            </w:r>
            <w:r w:rsidRPr="00FE6EA6">
              <w:rPr>
                <w:b/>
                <w:bCs/>
              </w:rPr>
              <w:br/>
            </w:r>
            <w:r w:rsidRPr="00FE6EA6">
              <w:br/>
              <w:t>Interfaz de Consulta de Facturas:</w:t>
            </w:r>
            <w:r w:rsidRPr="00FE6EA6">
              <w:br/>
            </w:r>
            <w:r w:rsidRPr="00FE6EA6">
              <w:br/>
              <w:t>El sistema proporciona una interfaz clara y fácil de usar para que el colaborador consulte las facturas.</w:t>
            </w:r>
            <w:r w:rsidRPr="00FE6EA6">
              <w:br/>
              <w:t>Búsqueda por Fecha:</w:t>
            </w:r>
            <w:r w:rsidRPr="00FE6EA6">
              <w:br/>
            </w:r>
            <w:r w:rsidRPr="00FE6EA6">
              <w:br/>
              <w:t>El colaborador puede buscar facturas utilizando rangos de fechas para ver las facturas generadas en un período específico.</w:t>
            </w:r>
            <w:r w:rsidRPr="00FE6EA6">
              <w:br/>
              <w:t>Visualización de Detalles de Factura:</w:t>
            </w:r>
            <w:r w:rsidRPr="00FE6EA6">
              <w:br/>
            </w:r>
            <w:r w:rsidRPr="00FE6EA6">
              <w:br/>
              <w:t>El sistema muestra detalles completos de las facturas, incluyendo la fecha de facturación, reserva asociada, entrada (</w:t>
            </w:r>
            <w:proofErr w:type="spellStart"/>
            <w:r w:rsidRPr="00FE6EA6">
              <w:t>check</w:t>
            </w:r>
            <w:proofErr w:type="spellEnd"/>
            <w:r w:rsidRPr="00FE6EA6">
              <w:t>-in), salida (</w:t>
            </w:r>
            <w:proofErr w:type="spellStart"/>
            <w:r w:rsidRPr="00FE6EA6">
              <w:t>check-out</w:t>
            </w:r>
            <w:proofErr w:type="spellEnd"/>
            <w:r w:rsidRPr="00FE6EA6">
              <w:t>), tiempo a facturar, método de pago, precio bruto, IVA, y precio neto.</w:t>
            </w:r>
          </w:p>
        </w:tc>
      </w:tr>
    </w:tbl>
    <w:p w14:paraId="189F4696" w14:textId="77777777" w:rsidR="00FE6EA6" w:rsidRDefault="00FE6EA6" w:rsidP="005F43D2"/>
    <w:p w14:paraId="2B43ED2A" w14:textId="77777777" w:rsidR="00FE6EA6" w:rsidRDefault="00FE6EA6" w:rsidP="005F43D2"/>
    <w:p w14:paraId="2E9D565B" w14:textId="77777777" w:rsidR="006D0EAD" w:rsidRDefault="006D0EAD" w:rsidP="005F43D2"/>
    <w:p w14:paraId="4D5F852F" w14:textId="77777777" w:rsidR="006D0EAD" w:rsidRDefault="006D0EAD" w:rsidP="005F43D2"/>
    <w:p w14:paraId="66F0727A" w14:textId="77777777" w:rsidR="006D0EAD" w:rsidRDefault="006D0EAD" w:rsidP="005F43D2"/>
    <w:p w14:paraId="7D69C423" w14:textId="77777777" w:rsidR="006D0EAD" w:rsidRDefault="006D0EAD" w:rsidP="005F43D2"/>
    <w:p w14:paraId="6C737931" w14:textId="77777777" w:rsidR="006D0EAD" w:rsidRDefault="006D0EAD" w:rsidP="005F43D2"/>
    <w:p w14:paraId="22A5A687" w14:textId="77777777" w:rsidR="006D0EAD" w:rsidRDefault="006D0EAD" w:rsidP="005F43D2"/>
    <w:p w14:paraId="3378A6F2" w14:textId="77777777" w:rsidR="006D0EAD" w:rsidRDefault="006D0EAD" w:rsidP="005F43D2"/>
    <w:p w14:paraId="1B6F8A1C" w14:textId="77777777" w:rsidR="006D0EAD" w:rsidRDefault="006D0EAD" w:rsidP="005F43D2"/>
    <w:p w14:paraId="4C09D97C" w14:textId="77777777" w:rsidR="006D0EAD" w:rsidRDefault="006D0EAD" w:rsidP="005F43D2"/>
    <w:p w14:paraId="005F8752" w14:textId="77777777" w:rsidR="006D0EAD" w:rsidRDefault="006D0EAD" w:rsidP="005F43D2"/>
    <w:p w14:paraId="34480029" w14:textId="77777777" w:rsidR="006D0EAD" w:rsidRDefault="006D0EAD" w:rsidP="005F43D2"/>
    <w:p w14:paraId="76990BFC" w14:textId="77777777" w:rsidR="006D0EAD" w:rsidRDefault="006D0EAD" w:rsidP="005F43D2"/>
    <w:p w14:paraId="53CFA8C6" w14:textId="77777777" w:rsidR="006D0EAD" w:rsidRDefault="006D0EAD" w:rsidP="005F43D2"/>
    <w:p w14:paraId="5A895021" w14:textId="3BE6D5DA" w:rsidR="00FE6EA6" w:rsidRPr="00FE6EA6" w:rsidRDefault="00FE6EA6" w:rsidP="00FE6EA6">
      <w:pPr>
        <w:pStyle w:val="Descripcin"/>
        <w:keepNext/>
        <w:rPr>
          <w:b/>
          <w:bCs/>
          <w:i w:val="0"/>
          <w:iCs w:val="0"/>
          <w:sz w:val="24"/>
          <w:szCs w:val="20"/>
        </w:rPr>
      </w:pPr>
      <w:r w:rsidRPr="00FE6EA6">
        <w:rPr>
          <w:b/>
          <w:bCs/>
          <w:i w:val="0"/>
          <w:iCs w:val="0"/>
          <w:sz w:val="24"/>
          <w:szCs w:val="20"/>
        </w:rPr>
        <w:lastRenderedPageBreak/>
        <w:t xml:space="preserve">Tabla </w:t>
      </w:r>
      <w:r w:rsidRPr="00FE6EA6">
        <w:rPr>
          <w:b/>
          <w:bCs/>
          <w:i w:val="0"/>
          <w:iCs w:val="0"/>
          <w:sz w:val="24"/>
          <w:szCs w:val="20"/>
        </w:rPr>
        <w:fldChar w:fldCharType="begin"/>
      </w:r>
      <w:r w:rsidRPr="00FE6EA6">
        <w:rPr>
          <w:b/>
          <w:bCs/>
          <w:i w:val="0"/>
          <w:iCs w:val="0"/>
          <w:sz w:val="24"/>
          <w:szCs w:val="20"/>
        </w:rPr>
        <w:instrText xml:space="preserve"> SEQ Tabla \* ARABIC </w:instrText>
      </w:r>
      <w:r w:rsidRPr="00FE6EA6">
        <w:rPr>
          <w:b/>
          <w:bCs/>
          <w:i w:val="0"/>
          <w:iCs w:val="0"/>
          <w:sz w:val="24"/>
          <w:szCs w:val="20"/>
        </w:rPr>
        <w:fldChar w:fldCharType="separate"/>
      </w:r>
      <w:r w:rsidR="00BA77A4">
        <w:rPr>
          <w:b/>
          <w:bCs/>
          <w:i w:val="0"/>
          <w:iCs w:val="0"/>
          <w:noProof/>
          <w:sz w:val="24"/>
          <w:szCs w:val="20"/>
        </w:rPr>
        <w:t>32</w:t>
      </w:r>
      <w:r w:rsidRPr="00FE6EA6">
        <w:rPr>
          <w:b/>
          <w:bCs/>
          <w:i w:val="0"/>
          <w:iCs w:val="0"/>
          <w:sz w:val="24"/>
          <w:szCs w:val="20"/>
        </w:rPr>
        <w:fldChar w:fldCharType="end"/>
      </w:r>
    </w:p>
    <w:p w14:paraId="09AF730F" w14:textId="4A87E5D7" w:rsidR="00FE6EA6" w:rsidRPr="00FE6EA6" w:rsidRDefault="00FE6EA6" w:rsidP="00FE6EA6">
      <w:pPr>
        <w:pStyle w:val="Descripcin"/>
        <w:keepNext/>
        <w:rPr>
          <w:sz w:val="24"/>
          <w:szCs w:val="20"/>
        </w:rPr>
      </w:pPr>
      <w:r w:rsidRPr="00FE6EA6">
        <w:rPr>
          <w:sz w:val="24"/>
          <w:szCs w:val="20"/>
        </w:rPr>
        <w:t>Requerimiento funcional No.31</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038"/>
        <w:gridCol w:w="685"/>
        <w:gridCol w:w="4303"/>
      </w:tblGrid>
      <w:tr w:rsidR="00FE6EA6" w:rsidRPr="00FE6EA6" w14:paraId="740E84E3" w14:textId="77777777" w:rsidTr="00FE6EA6">
        <w:trPr>
          <w:trHeight w:val="900"/>
        </w:trPr>
        <w:tc>
          <w:tcPr>
            <w:tcW w:w="4038" w:type="dxa"/>
            <w:hideMark/>
          </w:tcPr>
          <w:p w14:paraId="13B89E2B" w14:textId="77777777" w:rsidR="00FE6EA6" w:rsidRPr="00FE6EA6" w:rsidRDefault="00FE6EA6">
            <w:pPr>
              <w:rPr>
                <w:b/>
                <w:bCs/>
              </w:rPr>
            </w:pPr>
            <w:r w:rsidRPr="00FE6EA6">
              <w:rPr>
                <w:b/>
                <w:bCs/>
              </w:rPr>
              <w:t>IDENTIFICADOR:</w:t>
            </w:r>
            <w:r w:rsidRPr="00FE6EA6">
              <w:rPr>
                <w:b/>
                <w:bCs/>
              </w:rPr>
              <w:br/>
              <w:t>R31</w:t>
            </w:r>
          </w:p>
        </w:tc>
        <w:tc>
          <w:tcPr>
            <w:tcW w:w="4988" w:type="dxa"/>
            <w:gridSpan w:val="2"/>
            <w:hideMark/>
          </w:tcPr>
          <w:p w14:paraId="2C989164" w14:textId="77777777" w:rsidR="00FE6EA6" w:rsidRPr="00FE6EA6" w:rsidRDefault="00FE6EA6" w:rsidP="00FE6EA6">
            <w:pPr>
              <w:rPr>
                <w:b/>
                <w:bCs/>
              </w:rPr>
            </w:pPr>
            <w:r w:rsidRPr="00FE6EA6">
              <w:rPr>
                <w:b/>
                <w:bCs/>
              </w:rPr>
              <w:t>NOMBRE:</w:t>
            </w:r>
            <w:r w:rsidRPr="00FE6EA6">
              <w:rPr>
                <w:b/>
                <w:bCs/>
              </w:rPr>
              <w:br/>
              <w:t>Modificar Factura</w:t>
            </w:r>
          </w:p>
        </w:tc>
      </w:tr>
      <w:tr w:rsidR="00FE6EA6" w:rsidRPr="00FE6EA6" w14:paraId="5D3E780C" w14:textId="77777777" w:rsidTr="00FE6EA6">
        <w:trPr>
          <w:trHeight w:val="1200"/>
        </w:trPr>
        <w:tc>
          <w:tcPr>
            <w:tcW w:w="4038" w:type="dxa"/>
            <w:hideMark/>
          </w:tcPr>
          <w:p w14:paraId="6C0CF751" w14:textId="77777777" w:rsidR="00FE6EA6" w:rsidRPr="00FE6EA6" w:rsidRDefault="00FE6EA6">
            <w:r w:rsidRPr="00FE6EA6">
              <w:rPr>
                <w:b/>
                <w:bCs/>
              </w:rPr>
              <w:t>Tipo:</w:t>
            </w:r>
            <w:r w:rsidRPr="00FE6EA6">
              <w:t xml:space="preserve"> </w:t>
            </w:r>
            <w:r w:rsidRPr="00FE6EA6">
              <w:br/>
            </w:r>
            <w:r w:rsidRPr="00FE6EA6">
              <w:rPr>
                <w:b/>
                <w:bCs/>
              </w:rPr>
              <w:t>(NECESARIO/DESEABLE)</w:t>
            </w:r>
            <w:r w:rsidRPr="00FE6EA6">
              <w:t xml:space="preserve"> </w:t>
            </w:r>
            <w:r w:rsidRPr="00FE6EA6">
              <w:br/>
              <w:t>Necesario</w:t>
            </w:r>
            <w:r w:rsidRPr="00FE6EA6">
              <w:br/>
            </w:r>
            <w:r w:rsidRPr="00FE6EA6">
              <w:rPr>
                <w:b/>
                <w:bCs/>
              </w:rPr>
              <w:t xml:space="preserve">  </w:t>
            </w:r>
          </w:p>
        </w:tc>
        <w:tc>
          <w:tcPr>
            <w:tcW w:w="4988" w:type="dxa"/>
            <w:gridSpan w:val="2"/>
            <w:hideMark/>
          </w:tcPr>
          <w:p w14:paraId="4878CC32" w14:textId="77777777" w:rsidR="00FE6EA6" w:rsidRPr="00FE6EA6" w:rsidRDefault="00FE6EA6" w:rsidP="00FE6EA6">
            <w:pPr>
              <w:rPr>
                <w:b/>
                <w:bCs/>
              </w:rPr>
            </w:pPr>
            <w:r w:rsidRPr="00FE6EA6">
              <w:rPr>
                <w:b/>
                <w:bCs/>
              </w:rPr>
              <w:br/>
            </w:r>
            <w:proofErr w:type="gramStart"/>
            <w:r w:rsidRPr="00FE6EA6">
              <w:rPr>
                <w:b/>
                <w:bCs/>
              </w:rPr>
              <w:t>PRIORIDAD  DE</w:t>
            </w:r>
            <w:proofErr w:type="gramEnd"/>
            <w:r w:rsidRPr="00FE6EA6">
              <w:rPr>
                <w:b/>
                <w:bCs/>
              </w:rPr>
              <w:t xml:space="preserve"> </w:t>
            </w:r>
            <w:r w:rsidRPr="00FE6EA6">
              <w:rPr>
                <w:b/>
                <w:bCs/>
              </w:rPr>
              <w:br/>
              <w:t xml:space="preserve">DESARROLLO: </w:t>
            </w:r>
            <w:r w:rsidRPr="00FE6EA6">
              <w:br/>
              <w:t xml:space="preserve">Alta </w:t>
            </w:r>
            <w:r w:rsidRPr="00FE6EA6">
              <w:rPr>
                <w:b/>
                <w:bCs/>
              </w:rPr>
              <w:t xml:space="preserve"> </w:t>
            </w:r>
          </w:p>
        </w:tc>
      </w:tr>
      <w:tr w:rsidR="00FE6EA6" w:rsidRPr="00FE6EA6" w14:paraId="4DF23292" w14:textId="77777777" w:rsidTr="00FE6EA6">
        <w:trPr>
          <w:trHeight w:val="1245"/>
        </w:trPr>
        <w:tc>
          <w:tcPr>
            <w:tcW w:w="4723" w:type="dxa"/>
            <w:gridSpan w:val="2"/>
            <w:hideMark/>
          </w:tcPr>
          <w:p w14:paraId="4090550D" w14:textId="3EFD93A4" w:rsidR="00FE6EA6" w:rsidRPr="00FE6EA6" w:rsidRDefault="00FE6EA6">
            <w:pPr>
              <w:rPr>
                <w:b/>
                <w:bCs/>
              </w:rPr>
            </w:pPr>
            <w:r w:rsidRPr="00FE6EA6">
              <w:rPr>
                <w:b/>
                <w:bCs/>
              </w:rPr>
              <w:t xml:space="preserve">ENTRADA: </w:t>
            </w:r>
            <w:r w:rsidRPr="00FE6EA6">
              <w:br/>
              <w:t>1. Método de pago</w:t>
            </w:r>
          </w:p>
        </w:tc>
        <w:tc>
          <w:tcPr>
            <w:tcW w:w="4303" w:type="dxa"/>
            <w:hideMark/>
          </w:tcPr>
          <w:p w14:paraId="7C1BB4C0" w14:textId="77777777" w:rsidR="00FE6EA6" w:rsidRPr="00FE6EA6" w:rsidRDefault="00FE6EA6">
            <w:pPr>
              <w:rPr>
                <w:b/>
                <w:bCs/>
              </w:rPr>
            </w:pPr>
            <w:r w:rsidRPr="00FE6EA6">
              <w:rPr>
                <w:b/>
                <w:bCs/>
              </w:rPr>
              <w:t xml:space="preserve">SALIDA: </w:t>
            </w:r>
            <w:r w:rsidRPr="00FE6EA6">
              <w:br/>
              <w:t>Modificación exitosa</w:t>
            </w:r>
          </w:p>
        </w:tc>
      </w:tr>
      <w:tr w:rsidR="00FE6EA6" w:rsidRPr="00FE6EA6" w14:paraId="6CA3F29E" w14:textId="77777777" w:rsidTr="00FE6EA6">
        <w:trPr>
          <w:trHeight w:val="1095"/>
        </w:trPr>
        <w:tc>
          <w:tcPr>
            <w:tcW w:w="9026" w:type="dxa"/>
            <w:gridSpan w:val="3"/>
            <w:hideMark/>
          </w:tcPr>
          <w:p w14:paraId="5F8AD897" w14:textId="02DA0B0B" w:rsidR="00FE6EA6" w:rsidRPr="00FE6EA6" w:rsidRDefault="00FE6EA6">
            <w:pPr>
              <w:rPr>
                <w:b/>
                <w:bCs/>
              </w:rPr>
            </w:pPr>
            <w:r w:rsidRPr="00FE6EA6">
              <w:rPr>
                <w:b/>
                <w:bCs/>
              </w:rPr>
              <w:t>DESCRIPCIÓN:</w:t>
            </w:r>
            <w:r w:rsidRPr="00FE6EA6">
              <w:br/>
              <w:t>El sistema deberá permitir al usuario Colaborador Modificar única y exclusivamente el método de pago de la factura registrado, en casos de error o cambio de opinión del cliente del medio de pago</w:t>
            </w:r>
          </w:p>
        </w:tc>
      </w:tr>
      <w:tr w:rsidR="00FE6EA6" w:rsidRPr="00FE6EA6" w14:paraId="4B431AD1" w14:textId="77777777" w:rsidTr="00FE6EA6">
        <w:trPr>
          <w:trHeight w:val="1170"/>
        </w:trPr>
        <w:tc>
          <w:tcPr>
            <w:tcW w:w="9026" w:type="dxa"/>
            <w:gridSpan w:val="3"/>
            <w:hideMark/>
          </w:tcPr>
          <w:p w14:paraId="689F8877" w14:textId="77777777" w:rsidR="00FE6EA6" w:rsidRPr="00FE6EA6" w:rsidRDefault="00FE6EA6">
            <w:pPr>
              <w:rPr>
                <w:b/>
                <w:bCs/>
              </w:rPr>
            </w:pPr>
            <w:r w:rsidRPr="00FE6EA6">
              <w:rPr>
                <w:b/>
                <w:bCs/>
              </w:rPr>
              <w:t xml:space="preserve">PRECONDICIÓN: </w:t>
            </w:r>
            <w:r w:rsidRPr="00FE6EA6">
              <w:rPr>
                <w:b/>
                <w:bCs/>
              </w:rPr>
              <w:br/>
            </w:r>
            <w:r w:rsidRPr="00FE6EA6">
              <w:t>El colaborador tiene acceso al sistema de gestión del parqueadero en su rol asignado.</w:t>
            </w:r>
            <w:r w:rsidRPr="00FE6EA6">
              <w:br/>
              <w:t>Se identifica correctamente la factura que se va a modificar.</w:t>
            </w:r>
          </w:p>
        </w:tc>
      </w:tr>
      <w:tr w:rsidR="00FE6EA6" w:rsidRPr="00FE6EA6" w14:paraId="0FB8A28B" w14:textId="77777777" w:rsidTr="00FE6EA6">
        <w:trPr>
          <w:trHeight w:val="885"/>
        </w:trPr>
        <w:tc>
          <w:tcPr>
            <w:tcW w:w="9026" w:type="dxa"/>
            <w:gridSpan w:val="3"/>
            <w:hideMark/>
          </w:tcPr>
          <w:p w14:paraId="686898BE" w14:textId="77777777" w:rsidR="00FE6EA6" w:rsidRPr="00FE6EA6" w:rsidRDefault="00FE6EA6">
            <w:pPr>
              <w:rPr>
                <w:b/>
                <w:bCs/>
              </w:rPr>
            </w:pPr>
            <w:r w:rsidRPr="00FE6EA6">
              <w:rPr>
                <w:b/>
                <w:bCs/>
              </w:rPr>
              <w:t>POSCONDICIÓN:</w:t>
            </w:r>
            <w:r w:rsidRPr="00FE6EA6">
              <w:rPr>
                <w:b/>
                <w:bCs/>
              </w:rPr>
              <w:br/>
            </w:r>
            <w:r w:rsidRPr="00FE6EA6">
              <w:t>El método de pago de la factura se actualiza correctamente.</w:t>
            </w:r>
          </w:p>
        </w:tc>
      </w:tr>
      <w:tr w:rsidR="00FE6EA6" w:rsidRPr="00FE6EA6" w14:paraId="770C72D7" w14:textId="77777777" w:rsidTr="00FE6EA6">
        <w:trPr>
          <w:trHeight w:val="4275"/>
        </w:trPr>
        <w:tc>
          <w:tcPr>
            <w:tcW w:w="9026" w:type="dxa"/>
            <w:gridSpan w:val="3"/>
            <w:hideMark/>
          </w:tcPr>
          <w:p w14:paraId="39406917" w14:textId="77777777" w:rsidR="00FE6EA6" w:rsidRPr="00FE6EA6" w:rsidRDefault="00FE6EA6">
            <w:pPr>
              <w:rPr>
                <w:b/>
                <w:bCs/>
              </w:rPr>
            </w:pPr>
            <w:r w:rsidRPr="00FE6EA6">
              <w:rPr>
                <w:b/>
                <w:bCs/>
              </w:rPr>
              <w:t xml:space="preserve">MANEJO DE SITUACIONES ANORMALES </w:t>
            </w:r>
            <w:r w:rsidRPr="00FE6EA6">
              <w:rPr>
                <w:b/>
                <w:bCs/>
              </w:rPr>
              <w:br/>
            </w:r>
            <w:r w:rsidRPr="00FE6EA6">
              <w:t>Factura no Encontrada:</w:t>
            </w:r>
            <w:r w:rsidRPr="00FE6EA6">
              <w:br/>
            </w:r>
            <w:r w:rsidRPr="00FE6EA6">
              <w:br/>
              <w:t>Si la factura que se desea modificar no se encuentra en el sistema, el sistema debe mostrar un mensaje indicando que la factura no existe o que no se encontraron facturas que coincidan con los criterios de búsqueda.</w:t>
            </w:r>
            <w:r w:rsidRPr="00FE6EA6">
              <w:br/>
              <w:t>Interrupciones del Servicio:</w:t>
            </w:r>
            <w:r w:rsidRPr="00FE6EA6">
              <w:br/>
            </w:r>
            <w:r w:rsidRPr="00FE6EA6">
              <w:br/>
              <w:t>En caso de interrupciones del servicio durante el proceso de modificación de facturas, el sistema debe informar al colaborador sobre el problema y proporcionar una estimación del tiempo de recuperación.</w:t>
            </w:r>
            <w:r w:rsidRPr="00FE6EA6">
              <w:br/>
              <w:t>Errores de Validación:</w:t>
            </w:r>
            <w:r w:rsidRPr="00FE6EA6">
              <w:br/>
            </w:r>
            <w:r w:rsidRPr="00FE6EA6">
              <w:br/>
              <w:t>Si se producen errores durante el proceso de modificación de la factura, como datos incorrectos o inconsistencias, el sistema debe mostrar un mensaje claro al colaborador indicando el problema y proporcionar instrucciones sobre cómo proceder.</w:t>
            </w:r>
          </w:p>
        </w:tc>
      </w:tr>
      <w:tr w:rsidR="00FE6EA6" w:rsidRPr="00FE6EA6" w14:paraId="668670B9" w14:textId="77777777" w:rsidTr="00FE6EA6">
        <w:trPr>
          <w:trHeight w:val="5355"/>
        </w:trPr>
        <w:tc>
          <w:tcPr>
            <w:tcW w:w="9026" w:type="dxa"/>
            <w:gridSpan w:val="3"/>
            <w:hideMark/>
          </w:tcPr>
          <w:p w14:paraId="339E99FE" w14:textId="77777777" w:rsidR="00FE6EA6" w:rsidRPr="00FE6EA6" w:rsidRDefault="00FE6EA6">
            <w:pPr>
              <w:rPr>
                <w:b/>
                <w:bCs/>
              </w:rPr>
            </w:pPr>
            <w:r w:rsidRPr="00FE6EA6">
              <w:rPr>
                <w:b/>
                <w:bCs/>
              </w:rPr>
              <w:lastRenderedPageBreak/>
              <w:t xml:space="preserve">CRITERIOS DE ACEPTACIÓN: </w:t>
            </w:r>
            <w:r w:rsidRPr="00FE6EA6">
              <w:rPr>
                <w:b/>
                <w:bCs/>
              </w:rPr>
              <w:br/>
            </w:r>
            <w:r w:rsidRPr="00FE6EA6">
              <w:t>Interfaz de Modificación de Factura:</w:t>
            </w:r>
            <w:r w:rsidRPr="00FE6EA6">
              <w:br/>
            </w:r>
            <w:r w:rsidRPr="00FE6EA6">
              <w:br/>
              <w:t>El sistema proporciona una interfaz clara y fácil de usar para que el colaborador modifique el método de pago de la factura.</w:t>
            </w:r>
            <w:r w:rsidRPr="00FE6EA6">
              <w:br/>
              <w:t>Búsqueda de la Factura:</w:t>
            </w:r>
            <w:r w:rsidRPr="00FE6EA6">
              <w:br/>
            </w:r>
            <w:r w:rsidRPr="00FE6EA6">
              <w:br/>
              <w:t xml:space="preserve">El colaborador puede buscar la factura que se desea modificar utilizando algún criterio de búsqueda, como el </w:t>
            </w:r>
            <w:proofErr w:type="spellStart"/>
            <w:r w:rsidRPr="00FE6EA6">
              <w:t>numero</w:t>
            </w:r>
            <w:proofErr w:type="spellEnd"/>
            <w:r w:rsidRPr="00FE6EA6">
              <w:t xml:space="preserve"> de identificación del cliente.</w:t>
            </w:r>
            <w:r w:rsidRPr="00FE6EA6">
              <w:br/>
            </w:r>
            <w:r w:rsidRPr="00FE6EA6">
              <w:br/>
              <w:t>Modificación del Método de Pago:</w:t>
            </w:r>
            <w:r w:rsidRPr="00FE6EA6">
              <w:br/>
            </w:r>
            <w:r w:rsidRPr="00FE6EA6">
              <w:br/>
              <w:t>El colaborador puede modificar el método de pago de la factura según sea necesario.</w:t>
            </w:r>
            <w:r w:rsidRPr="00FE6EA6">
              <w:br/>
              <w:t>Confirmación de Modificación:</w:t>
            </w:r>
            <w:r w:rsidRPr="00FE6EA6">
              <w:br/>
            </w:r>
            <w:r w:rsidRPr="00FE6EA6">
              <w:br/>
              <w:t>Después de realizar el cambio necesario, el colaborador confirma la modificación del método de pago de la factura.</w:t>
            </w:r>
            <w:r w:rsidRPr="00FE6EA6">
              <w:br/>
              <w:t>Actualización de la Factura:</w:t>
            </w:r>
            <w:r w:rsidRPr="00FE6EA6">
              <w:br/>
            </w:r>
            <w:r w:rsidRPr="00FE6EA6">
              <w:br/>
              <w:t>Una vez confirmada, la factura se actualiza en el sistema con el método de pago modificado.</w:t>
            </w:r>
          </w:p>
        </w:tc>
      </w:tr>
    </w:tbl>
    <w:p w14:paraId="349B52C3" w14:textId="77777777" w:rsidR="00FE6EA6" w:rsidRDefault="00FE6EA6" w:rsidP="005F43D2"/>
    <w:p w14:paraId="7A7B870C" w14:textId="77777777" w:rsidR="00FE6EA6" w:rsidRDefault="00FE6EA6" w:rsidP="005F43D2"/>
    <w:p w14:paraId="34C65D6B" w14:textId="77777777" w:rsidR="00FE6EA6" w:rsidRDefault="00FE6EA6" w:rsidP="005F43D2"/>
    <w:p w14:paraId="2B501F00" w14:textId="77777777" w:rsidR="008D5674" w:rsidRDefault="008D5674" w:rsidP="005F43D2"/>
    <w:p w14:paraId="1D0501E1" w14:textId="77777777" w:rsidR="008D5674" w:rsidRDefault="008D5674" w:rsidP="005F43D2"/>
    <w:p w14:paraId="1C0DEEA9" w14:textId="77777777" w:rsidR="008D5674" w:rsidRDefault="008D5674" w:rsidP="005F43D2"/>
    <w:p w14:paraId="7E296CF3" w14:textId="77777777" w:rsidR="008D5674" w:rsidRDefault="008D5674" w:rsidP="005F43D2"/>
    <w:p w14:paraId="06618D45" w14:textId="77777777" w:rsidR="008D5674" w:rsidRDefault="008D5674" w:rsidP="005F43D2"/>
    <w:p w14:paraId="16BBB38B" w14:textId="77777777" w:rsidR="008D5674" w:rsidRDefault="008D5674" w:rsidP="005F43D2"/>
    <w:p w14:paraId="6D3AF23C" w14:textId="77777777" w:rsidR="008D5674" w:rsidRDefault="008D5674" w:rsidP="005F43D2"/>
    <w:p w14:paraId="08E45A07" w14:textId="77777777" w:rsidR="008D5674" w:rsidRDefault="008D5674" w:rsidP="005F43D2"/>
    <w:p w14:paraId="5919A6E9" w14:textId="77777777" w:rsidR="00FE6EA6" w:rsidRDefault="00FE6EA6" w:rsidP="005F43D2"/>
    <w:p w14:paraId="43FE6FDF" w14:textId="53F31939" w:rsidR="00BA77A4" w:rsidRPr="00BA77A4" w:rsidRDefault="00BA77A4" w:rsidP="00BA77A4">
      <w:pPr>
        <w:pStyle w:val="Descripcin"/>
        <w:keepNext/>
        <w:rPr>
          <w:b/>
          <w:bCs/>
          <w:i w:val="0"/>
          <w:iCs w:val="0"/>
          <w:sz w:val="24"/>
          <w:szCs w:val="20"/>
        </w:rPr>
      </w:pPr>
      <w:r w:rsidRPr="00BA77A4">
        <w:rPr>
          <w:b/>
          <w:bCs/>
          <w:i w:val="0"/>
          <w:iCs w:val="0"/>
          <w:sz w:val="24"/>
          <w:szCs w:val="20"/>
        </w:rPr>
        <w:lastRenderedPageBreak/>
        <w:t xml:space="preserve">Tabla </w:t>
      </w:r>
      <w:r w:rsidRPr="00BA77A4">
        <w:rPr>
          <w:b/>
          <w:bCs/>
          <w:i w:val="0"/>
          <w:iCs w:val="0"/>
          <w:sz w:val="24"/>
          <w:szCs w:val="20"/>
        </w:rPr>
        <w:fldChar w:fldCharType="begin"/>
      </w:r>
      <w:r w:rsidRPr="00BA77A4">
        <w:rPr>
          <w:b/>
          <w:bCs/>
          <w:i w:val="0"/>
          <w:iCs w:val="0"/>
          <w:sz w:val="24"/>
          <w:szCs w:val="20"/>
        </w:rPr>
        <w:instrText xml:space="preserve"> SEQ Tabla \* ARABIC </w:instrText>
      </w:r>
      <w:r w:rsidRPr="00BA77A4">
        <w:rPr>
          <w:b/>
          <w:bCs/>
          <w:i w:val="0"/>
          <w:iCs w:val="0"/>
          <w:sz w:val="24"/>
          <w:szCs w:val="20"/>
        </w:rPr>
        <w:fldChar w:fldCharType="separate"/>
      </w:r>
      <w:r>
        <w:rPr>
          <w:b/>
          <w:bCs/>
          <w:i w:val="0"/>
          <w:iCs w:val="0"/>
          <w:noProof/>
          <w:sz w:val="24"/>
          <w:szCs w:val="20"/>
        </w:rPr>
        <w:t>33</w:t>
      </w:r>
      <w:r w:rsidRPr="00BA77A4">
        <w:rPr>
          <w:b/>
          <w:bCs/>
          <w:i w:val="0"/>
          <w:iCs w:val="0"/>
          <w:sz w:val="24"/>
          <w:szCs w:val="20"/>
        </w:rPr>
        <w:fldChar w:fldCharType="end"/>
      </w:r>
    </w:p>
    <w:p w14:paraId="59CA46E7" w14:textId="1675E5D2" w:rsidR="00BA77A4" w:rsidRPr="00BA77A4" w:rsidRDefault="00BA77A4" w:rsidP="00BA77A4">
      <w:pPr>
        <w:pStyle w:val="Descripcin"/>
        <w:keepNext/>
        <w:rPr>
          <w:sz w:val="24"/>
          <w:szCs w:val="20"/>
        </w:rPr>
      </w:pPr>
      <w:r w:rsidRPr="00BA77A4">
        <w:rPr>
          <w:sz w:val="24"/>
          <w:szCs w:val="20"/>
        </w:rPr>
        <w:t>Requerimiento funcional No.32</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038"/>
        <w:gridCol w:w="685"/>
        <w:gridCol w:w="4303"/>
      </w:tblGrid>
      <w:tr w:rsidR="00BA77A4" w:rsidRPr="00BA77A4" w14:paraId="75312B16" w14:textId="77777777" w:rsidTr="00BA77A4">
        <w:trPr>
          <w:trHeight w:val="900"/>
        </w:trPr>
        <w:tc>
          <w:tcPr>
            <w:tcW w:w="4038" w:type="dxa"/>
            <w:hideMark/>
          </w:tcPr>
          <w:p w14:paraId="127EEFE2" w14:textId="77777777" w:rsidR="00BA77A4" w:rsidRPr="00BA77A4" w:rsidRDefault="00BA77A4">
            <w:pPr>
              <w:rPr>
                <w:b/>
                <w:bCs/>
              </w:rPr>
            </w:pPr>
            <w:r w:rsidRPr="00BA77A4">
              <w:rPr>
                <w:b/>
                <w:bCs/>
              </w:rPr>
              <w:t>IDENTIFICADOR:</w:t>
            </w:r>
            <w:r w:rsidRPr="00BA77A4">
              <w:rPr>
                <w:b/>
                <w:bCs/>
              </w:rPr>
              <w:br/>
              <w:t>R32</w:t>
            </w:r>
          </w:p>
        </w:tc>
        <w:tc>
          <w:tcPr>
            <w:tcW w:w="4988" w:type="dxa"/>
            <w:gridSpan w:val="2"/>
            <w:hideMark/>
          </w:tcPr>
          <w:p w14:paraId="2AC57BF5" w14:textId="77777777" w:rsidR="00BA77A4" w:rsidRPr="00BA77A4" w:rsidRDefault="00BA77A4" w:rsidP="00BA77A4">
            <w:pPr>
              <w:rPr>
                <w:b/>
                <w:bCs/>
              </w:rPr>
            </w:pPr>
            <w:r w:rsidRPr="00BA77A4">
              <w:rPr>
                <w:b/>
                <w:bCs/>
              </w:rPr>
              <w:t>NOMBRE:</w:t>
            </w:r>
            <w:r w:rsidRPr="00BA77A4">
              <w:rPr>
                <w:b/>
                <w:bCs/>
              </w:rPr>
              <w:br/>
              <w:t>Consulta Historial de visita</w:t>
            </w:r>
          </w:p>
        </w:tc>
      </w:tr>
      <w:tr w:rsidR="00BA77A4" w:rsidRPr="00BA77A4" w14:paraId="477C5299" w14:textId="77777777" w:rsidTr="00BA77A4">
        <w:trPr>
          <w:trHeight w:val="1200"/>
        </w:trPr>
        <w:tc>
          <w:tcPr>
            <w:tcW w:w="4038" w:type="dxa"/>
            <w:hideMark/>
          </w:tcPr>
          <w:p w14:paraId="7A4ED6F6" w14:textId="77777777" w:rsidR="00BA77A4" w:rsidRPr="00BA77A4" w:rsidRDefault="00BA77A4">
            <w:r w:rsidRPr="00BA77A4">
              <w:rPr>
                <w:b/>
                <w:bCs/>
              </w:rPr>
              <w:t>Tipo:</w:t>
            </w:r>
            <w:r w:rsidRPr="00BA77A4">
              <w:t xml:space="preserve"> </w:t>
            </w:r>
            <w:r w:rsidRPr="00BA77A4">
              <w:br/>
            </w:r>
            <w:r w:rsidRPr="00BA77A4">
              <w:rPr>
                <w:b/>
                <w:bCs/>
              </w:rPr>
              <w:t>(NECESARIO/DESEABLE)</w:t>
            </w:r>
            <w:r w:rsidRPr="00BA77A4">
              <w:t xml:space="preserve"> </w:t>
            </w:r>
            <w:r w:rsidRPr="00BA77A4">
              <w:br/>
              <w:t>Necesario</w:t>
            </w:r>
            <w:r w:rsidRPr="00BA77A4">
              <w:br/>
            </w:r>
            <w:r w:rsidRPr="00BA77A4">
              <w:rPr>
                <w:b/>
                <w:bCs/>
              </w:rPr>
              <w:t xml:space="preserve">  </w:t>
            </w:r>
          </w:p>
        </w:tc>
        <w:tc>
          <w:tcPr>
            <w:tcW w:w="4988" w:type="dxa"/>
            <w:gridSpan w:val="2"/>
            <w:hideMark/>
          </w:tcPr>
          <w:p w14:paraId="3D9991D4" w14:textId="19B293A4" w:rsidR="00BA77A4" w:rsidRPr="00BA77A4" w:rsidRDefault="00BA77A4" w:rsidP="00BA77A4">
            <w:pPr>
              <w:rPr>
                <w:b/>
                <w:bCs/>
              </w:rPr>
            </w:pPr>
            <w:r w:rsidRPr="00BA77A4">
              <w:rPr>
                <w:b/>
                <w:bCs/>
              </w:rPr>
              <w:br/>
              <w:t xml:space="preserve">PRIORIDAD DE </w:t>
            </w:r>
            <w:r w:rsidRPr="00BA77A4">
              <w:rPr>
                <w:b/>
                <w:bCs/>
              </w:rPr>
              <w:br/>
              <w:t xml:space="preserve">DESARROLLO: </w:t>
            </w:r>
            <w:r w:rsidRPr="00BA77A4">
              <w:br/>
              <w:t xml:space="preserve">Alta </w:t>
            </w:r>
            <w:r w:rsidRPr="00BA77A4">
              <w:rPr>
                <w:b/>
                <w:bCs/>
              </w:rPr>
              <w:t xml:space="preserve"> </w:t>
            </w:r>
          </w:p>
        </w:tc>
      </w:tr>
      <w:tr w:rsidR="00BA77A4" w:rsidRPr="00BA77A4" w14:paraId="49330120" w14:textId="77777777" w:rsidTr="00BA77A4">
        <w:trPr>
          <w:trHeight w:val="2625"/>
        </w:trPr>
        <w:tc>
          <w:tcPr>
            <w:tcW w:w="4723" w:type="dxa"/>
            <w:gridSpan w:val="2"/>
            <w:hideMark/>
          </w:tcPr>
          <w:p w14:paraId="07799698" w14:textId="6F076DCE" w:rsidR="00BA77A4" w:rsidRPr="00BA77A4" w:rsidRDefault="00BA77A4">
            <w:pPr>
              <w:rPr>
                <w:b/>
                <w:bCs/>
              </w:rPr>
            </w:pPr>
            <w:r w:rsidRPr="00BA77A4">
              <w:rPr>
                <w:b/>
                <w:bCs/>
              </w:rPr>
              <w:t xml:space="preserve">ENTRADA: </w:t>
            </w:r>
            <w:r w:rsidRPr="00BA77A4">
              <w:br/>
              <w:t>1. Correo Electrónico</w:t>
            </w:r>
            <w:r w:rsidRPr="00BA77A4">
              <w:br/>
              <w:t>2. Contraseña (Logueo del cliente)</w:t>
            </w:r>
          </w:p>
        </w:tc>
        <w:tc>
          <w:tcPr>
            <w:tcW w:w="4303" w:type="dxa"/>
            <w:hideMark/>
          </w:tcPr>
          <w:p w14:paraId="5E9304FB" w14:textId="570EFDE3" w:rsidR="00BA77A4" w:rsidRPr="00BA77A4" w:rsidRDefault="00BA77A4">
            <w:pPr>
              <w:rPr>
                <w:b/>
                <w:bCs/>
              </w:rPr>
            </w:pPr>
            <w:r w:rsidRPr="00BA77A4">
              <w:rPr>
                <w:b/>
                <w:bCs/>
              </w:rPr>
              <w:t xml:space="preserve">SALIDA: </w:t>
            </w:r>
            <w:r w:rsidRPr="00BA77A4">
              <w:br/>
              <w:t>1. Fecha Realización Reserva</w:t>
            </w:r>
            <w:r w:rsidRPr="00BA77A4">
              <w:br/>
              <w:t>2.Fecha de inicio del servicio</w:t>
            </w:r>
            <w:r w:rsidRPr="00BA77A4">
              <w:br/>
              <w:t>3.Fecha Fin del servicio</w:t>
            </w:r>
            <w:r w:rsidRPr="00BA77A4">
              <w:br/>
              <w:t>4.Duración del servicio</w:t>
            </w:r>
            <w:r w:rsidRPr="00BA77A4">
              <w:br/>
              <w:t>5. Placa del vehículo asociado</w:t>
            </w:r>
            <w:r w:rsidRPr="00BA77A4">
              <w:br/>
              <w:t>6.valor Total Pagado</w:t>
            </w:r>
            <w:r w:rsidRPr="00BA77A4">
              <w:br/>
              <w:t>7. Medio de pago</w:t>
            </w:r>
          </w:p>
        </w:tc>
      </w:tr>
      <w:tr w:rsidR="00BA77A4" w:rsidRPr="00BA77A4" w14:paraId="70F08854" w14:textId="77777777" w:rsidTr="00BA77A4">
        <w:trPr>
          <w:trHeight w:val="1125"/>
        </w:trPr>
        <w:tc>
          <w:tcPr>
            <w:tcW w:w="9026" w:type="dxa"/>
            <w:gridSpan w:val="3"/>
            <w:hideMark/>
          </w:tcPr>
          <w:p w14:paraId="44BF10B3" w14:textId="7688BED8" w:rsidR="00BA77A4" w:rsidRPr="00BA77A4" w:rsidRDefault="00BA77A4">
            <w:pPr>
              <w:rPr>
                <w:b/>
                <w:bCs/>
              </w:rPr>
            </w:pPr>
            <w:r w:rsidRPr="00BA77A4">
              <w:rPr>
                <w:b/>
                <w:bCs/>
              </w:rPr>
              <w:t>DESCRIPCIÓN:</w:t>
            </w:r>
            <w:r w:rsidRPr="00BA77A4">
              <w:rPr>
                <w:b/>
                <w:bCs/>
              </w:rPr>
              <w:br/>
            </w:r>
            <w:r w:rsidRPr="00BA77A4">
              <w:t>El Sistema deberá permitir al usuario cliente consultar el historial de sus visitas al parqueadero, mostrándole toda la información del servicio que se prestó</w:t>
            </w:r>
          </w:p>
        </w:tc>
      </w:tr>
      <w:tr w:rsidR="00BA77A4" w:rsidRPr="00BA77A4" w14:paraId="768DC686" w14:textId="77777777" w:rsidTr="00BA77A4">
        <w:trPr>
          <w:trHeight w:val="1200"/>
        </w:trPr>
        <w:tc>
          <w:tcPr>
            <w:tcW w:w="9026" w:type="dxa"/>
            <w:gridSpan w:val="3"/>
            <w:hideMark/>
          </w:tcPr>
          <w:p w14:paraId="56AAEE88" w14:textId="7A7E7563" w:rsidR="00BA77A4" w:rsidRPr="00BA77A4" w:rsidRDefault="00BA77A4">
            <w:pPr>
              <w:rPr>
                <w:b/>
                <w:bCs/>
              </w:rPr>
            </w:pPr>
            <w:r w:rsidRPr="00BA77A4">
              <w:rPr>
                <w:b/>
                <w:bCs/>
              </w:rPr>
              <w:t xml:space="preserve">PRECONDICIÓN: </w:t>
            </w:r>
            <w:r w:rsidRPr="00BA77A4">
              <w:rPr>
                <w:b/>
                <w:bCs/>
              </w:rPr>
              <w:br/>
            </w:r>
            <w:r w:rsidRPr="00BA77A4">
              <w:t>El cliente tiene acceso al sistema de gestión del parqueadero.</w:t>
            </w:r>
            <w:r w:rsidRPr="00BA77A4">
              <w:br/>
              <w:t>El sistema está operativo y tiene la funcionalidad de consulta del historial de visitas disponible.</w:t>
            </w:r>
            <w:r w:rsidRPr="00BA77A4">
              <w:br/>
              <w:t>Tener por lo menos una reserva exitosa en el parqueadero.</w:t>
            </w:r>
          </w:p>
        </w:tc>
      </w:tr>
      <w:tr w:rsidR="00BA77A4" w:rsidRPr="00BA77A4" w14:paraId="560EB370" w14:textId="77777777" w:rsidTr="00BA77A4">
        <w:trPr>
          <w:trHeight w:val="750"/>
        </w:trPr>
        <w:tc>
          <w:tcPr>
            <w:tcW w:w="9026" w:type="dxa"/>
            <w:gridSpan w:val="3"/>
            <w:hideMark/>
          </w:tcPr>
          <w:p w14:paraId="3805EAD5" w14:textId="77777777" w:rsidR="00BA77A4" w:rsidRPr="00BA77A4" w:rsidRDefault="00BA77A4">
            <w:pPr>
              <w:rPr>
                <w:b/>
                <w:bCs/>
              </w:rPr>
            </w:pPr>
            <w:r w:rsidRPr="00BA77A4">
              <w:rPr>
                <w:b/>
                <w:bCs/>
              </w:rPr>
              <w:t>POSCONDICIÓN:</w:t>
            </w:r>
            <w:r w:rsidRPr="00BA77A4">
              <w:rPr>
                <w:b/>
                <w:bCs/>
              </w:rPr>
              <w:br/>
            </w:r>
            <w:r w:rsidRPr="00BA77A4">
              <w:t>El cliente puede visualizar la información detallada de su historial de visitas al parqueadero.</w:t>
            </w:r>
          </w:p>
        </w:tc>
      </w:tr>
      <w:tr w:rsidR="00BA77A4" w:rsidRPr="00BA77A4" w14:paraId="52AE1CB5" w14:textId="77777777" w:rsidTr="00BA77A4">
        <w:trPr>
          <w:trHeight w:val="3840"/>
        </w:trPr>
        <w:tc>
          <w:tcPr>
            <w:tcW w:w="9026" w:type="dxa"/>
            <w:gridSpan w:val="3"/>
            <w:hideMark/>
          </w:tcPr>
          <w:p w14:paraId="0D06A329" w14:textId="77777777" w:rsidR="00BA77A4" w:rsidRPr="00BA77A4" w:rsidRDefault="00BA77A4">
            <w:pPr>
              <w:rPr>
                <w:b/>
                <w:bCs/>
              </w:rPr>
            </w:pPr>
            <w:r w:rsidRPr="00BA77A4">
              <w:rPr>
                <w:b/>
                <w:bCs/>
              </w:rPr>
              <w:t xml:space="preserve">MANEJO DE SITUACIONES ANORMALES </w:t>
            </w:r>
            <w:r w:rsidRPr="00BA77A4">
              <w:rPr>
                <w:b/>
                <w:bCs/>
              </w:rPr>
              <w:br/>
            </w:r>
            <w:r w:rsidRPr="00BA77A4">
              <w:t>Búsqueda sin Resultados:</w:t>
            </w:r>
            <w:r w:rsidRPr="00BA77A4">
              <w:br/>
            </w:r>
            <w:r w:rsidRPr="00BA77A4">
              <w:br/>
              <w:t>Si la búsqueda del historial de visitas no arroja resultados, el sistema debe mostrar un mensaje indicando que no se encontraron visitas que coincidan con los criterios de búsqueda.</w:t>
            </w:r>
            <w:r w:rsidRPr="00BA77A4">
              <w:br/>
              <w:t>Interrupciones del Servicio:</w:t>
            </w:r>
            <w:r w:rsidRPr="00BA77A4">
              <w:br/>
            </w:r>
            <w:r w:rsidRPr="00BA77A4">
              <w:br/>
              <w:t>En caso de interrupciones del servicio durante el proceso de consulta del historial de visitas, el sistema debe informar al cliente sobre el problema y proporcionar una estimación del tiempo de recuperación.</w:t>
            </w:r>
            <w:r w:rsidRPr="00BA77A4">
              <w:br/>
              <w:t>Seguridad de los Datos:</w:t>
            </w:r>
            <w:r w:rsidRPr="00BA77A4">
              <w:br/>
            </w:r>
            <w:r w:rsidRPr="00BA77A4">
              <w:br/>
              <w:t>El sistema debe garantizar la seguridad de los datos del historial de visitas, asegurando que solo los clientes autorizados puedan acceder a su información.</w:t>
            </w:r>
          </w:p>
        </w:tc>
      </w:tr>
      <w:tr w:rsidR="00BA77A4" w:rsidRPr="00BA77A4" w14:paraId="41AE6200" w14:textId="77777777" w:rsidTr="00BA77A4">
        <w:trPr>
          <w:trHeight w:val="3510"/>
        </w:trPr>
        <w:tc>
          <w:tcPr>
            <w:tcW w:w="9026" w:type="dxa"/>
            <w:gridSpan w:val="3"/>
            <w:hideMark/>
          </w:tcPr>
          <w:p w14:paraId="7C902A29" w14:textId="77777777" w:rsidR="00BA77A4" w:rsidRPr="00BA77A4" w:rsidRDefault="00BA77A4">
            <w:pPr>
              <w:rPr>
                <w:b/>
                <w:bCs/>
              </w:rPr>
            </w:pPr>
            <w:r w:rsidRPr="00BA77A4">
              <w:rPr>
                <w:b/>
                <w:bCs/>
              </w:rPr>
              <w:lastRenderedPageBreak/>
              <w:t xml:space="preserve">CRITERIOS DE ACEPTACIÓN: </w:t>
            </w:r>
            <w:r w:rsidRPr="00BA77A4">
              <w:rPr>
                <w:b/>
                <w:bCs/>
              </w:rPr>
              <w:br/>
            </w:r>
            <w:r w:rsidRPr="00BA77A4">
              <w:t>Interfaz de Consulta de Historial de Visitas:</w:t>
            </w:r>
            <w:r w:rsidRPr="00BA77A4">
              <w:br/>
            </w:r>
            <w:r w:rsidRPr="00BA77A4">
              <w:br/>
              <w:t>El sistema proporciona una interfaz clara y fácil de usar para que el cliente consulte su historial de visitas al parqueadero.</w:t>
            </w:r>
            <w:r w:rsidRPr="00BA77A4">
              <w:br/>
            </w:r>
            <w:r w:rsidRPr="00BA77A4">
              <w:br/>
              <w:t>Visualización de Detalles de Visitas:</w:t>
            </w:r>
            <w:r w:rsidRPr="00BA77A4">
              <w:br/>
            </w:r>
            <w:r w:rsidRPr="00BA77A4">
              <w:br/>
              <w:t>El sistema muestra detalles completos de las visitas al parqueadero, incluyendo fechas de entrada y salida, duración de la visita, detalles del vehículo (si es aplicable), tarifas cobradas, etc.</w:t>
            </w:r>
            <w:r w:rsidRPr="00BA77A4">
              <w:br/>
              <w:t>Ordenación de Resultados:</w:t>
            </w:r>
            <w:r w:rsidRPr="00BA77A4">
              <w:br/>
            </w:r>
            <w:r w:rsidRPr="00BA77A4">
              <w:br/>
              <w:t>Las visitas se muestran en un formato ordenado y legible para facilitar la búsqueda.</w:t>
            </w:r>
          </w:p>
        </w:tc>
      </w:tr>
    </w:tbl>
    <w:p w14:paraId="50D5B5A2" w14:textId="77777777" w:rsidR="00FE6EA6" w:rsidRDefault="00FE6EA6" w:rsidP="005F43D2"/>
    <w:p w14:paraId="67D31EA5" w14:textId="77777777" w:rsidR="00BA77A4" w:rsidRDefault="00BA77A4" w:rsidP="005F43D2"/>
    <w:p w14:paraId="501E58BB" w14:textId="77777777" w:rsidR="00BA77A4" w:rsidRDefault="00BA77A4" w:rsidP="005F43D2"/>
    <w:p w14:paraId="03D6D6DA" w14:textId="77777777" w:rsidR="00BA77A4" w:rsidRDefault="00BA77A4" w:rsidP="005F43D2"/>
    <w:p w14:paraId="7FF9E763" w14:textId="77777777" w:rsidR="00BA77A4" w:rsidRDefault="00BA77A4" w:rsidP="005F43D2"/>
    <w:p w14:paraId="67D555E3" w14:textId="77777777" w:rsidR="00BA77A4" w:rsidRDefault="00BA77A4" w:rsidP="005F43D2"/>
    <w:p w14:paraId="66A94793" w14:textId="77777777" w:rsidR="00BA77A4" w:rsidRDefault="00BA77A4" w:rsidP="005F43D2"/>
    <w:p w14:paraId="3707984F" w14:textId="77777777" w:rsidR="00BA77A4" w:rsidRDefault="00BA77A4" w:rsidP="005F43D2"/>
    <w:p w14:paraId="54F4CCFA" w14:textId="77777777" w:rsidR="00BA77A4" w:rsidRDefault="00BA77A4" w:rsidP="005F43D2"/>
    <w:p w14:paraId="18C10E30" w14:textId="77777777" w:rsidR="00BA77A4" w:rsidRDefault="00BA77A4" w:rsidP="005F43D2"/>
    <w:p w14:paraId="4FEC2081" w14:textId="77777777" w:rsidR="00BA77A4" w:rsidRDefault="00BA77A4" w:rsidP="005F43D2"/>
    <w:p w14:paraId="3204D1CE" w14:textId="77777777" w:rsidR="00BA77A4" w:rsidRDefault="00BA77A4" w:rsidP="005F43D2"/>
    <w:p w14:paraId="3679DD0B" w14:textId="77777777" w:rsidR="00BA77A4" w:rsidRDefault="00BA77A4" w:rsidP="005F43D2"/>
    <w:p w14:paraId="36031859" w14:textId="77777777" w:rsidR="00BA77A4" w:rsidRDefault="00BA77A4" w:rsidP="005F43D2"/>
    <w:p w14:paraId="6E55C33E" w14:textId="77777777" w:rsidR="00BA77A4" w:rsidRDefault="00BA77A4" w:rsidP="005F43D2"/>
    <w:p w14:paraId="2E3A88F6" w14:textId="77777777" w:rsidR="00BA77A4" w:rsidRDefault="00BA77A4" w:rsidP="005F43D2"/>
    <w:p w14:paraId="53A5F439" w14:textId="77777777" w:rsidR="00BA77A4" w:rsidRDefault="00BA77A4" w:rsidP="005F43D2"/>
    <w:p w14:paraId="5FBF170B" w14:textId="77777777" w:rsidR="00BA77A4" w:rsidRDefault="00BA77A4" w:rsidP="005F43D2"/>
    <w:p w14:paraId="7F04F6EB" w14:textId="6EDEBA85" w:rsidR="00BA77A4" w:rsidRPr="00BA77A4" w:rsidRDefault="00BA77A4" w:rsidP="00BA77A4">
      <w:pPr>
        <w:pStyle w:val="Descripcin"/>
        <w:keepNext/>
        <w:rPr>
          <w:b/>
          <w:bCs/>
          <w:i w:val="0"/>
          <w:iCs w:val="0"/>
          <w:sz w:val="24"/>
          <w:szCs w:val="20"/>
        </w:rPr>
      </w:pPr>
      <w:r w:rsidRPr="00BA77A4">
        <w:rPr>
          <w:b/>
          <w:bCs/>
          <w:i w:val="0"/>
          <w:iCs w:val="0"/>
          <w:sz w:val="24"/>
          <w:szCs w:val="20"/>
        </w:rPr>
        <w:lastRenderedPageBreak/>
        <w:t xml:space="preserve">Tabla </w:t>
      </w:r>
      <w:r w:rsidRPr="00BA77A4">
        <w:rPr>
          <w:b/>
          <w:bCs/>
          <w:i w:val="0"/>
          <w:iCs w:val="0"/>
          <w:sz w:val="24"/>
          <w:szCs w:val="20"/>
        </w:rPr>
        <w:fldChar w:fldCharType="begin"/>
      </w:r>
      <w:r w:rsidRPr="00BA77A4">
        <w:rPr>
          <w:b/>
          <w:bCs/>
          <w:i w:val="0"/>
          <w:iCs w:val="0"/>
          <w:sz w:val="24"/>
          <w:szCs w:val="20"/>
        </w:rPr>
        <w:instrText xml:space="preserve"> SEQ Tabla \* ARABIC </w:instrText>
      </w:r>
      <w:r w:rsidRPr="00BA77A4">
        <w:rPr>
          <w:b/>
          <w:bCs/>
          <w:i w:val="0"/>
          <w:iCs w:val="0"/>
          <w:sz w:val="24"/>
          <w:szCs w:val="20"/>
        </w:rPr>
        <w:fldChar w:fldCharType="separate"/>
      </w:r>
      <w:r>
        <w:rPr>
          <w:b/>
          <w:bCs/>
          <w:i w:val="0"/>
          <w:iCs w:val="0"/>
          <w:noProof/>
          <w:sz w:val="24"/>
          <w:szCs w:val="20"/>
        </w:rPr>
        <w:t>34</w:t>
      </w:r>
      <w:r w:rsidRPr="00BA77A4">
        <w:rPr>
          <w:b/>
          <w:bCs/>
          <w:i w:val="0"/>
          <w:iCs w:val="0"/>
          <w:sz w:val="24"/>
          <w:szCs w:val="20"/>
        </w:rPr>
        <w:fldChar w:fldCharType="end"/>
      </w:r>
    </w:p>
    <w:p w14:paraId="7D967E40" w14:textId="2F738D6A" w:rsidR="00BA77A4" w:rsidRPr="00BA77A4" w:rsidRDefault="00BA77A4" w:rsidP="00BA77A4">
      <w:pPr>
        <w:pStyle w:val="Descripcin"/>
        <w:keepNext/>
        <w:rPr>
          <w:sz w:val="24"/>
          <w:szCs w:val="20"/>
        </w:rPr>
      </w:pPr>
      <w:r w:rsidRPr="00BA77A4">
        <w:rPr>
          <w:sz w:val="24"/>
          <w:szCs w:val="20"/>
        </w:rPr>
        <w:t>Requerimiento funcional No.33</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038"/>
        <w:gridCol w:w="685"/>
        <w:gridCol w:w="4303"/>
      </w:tblGrid>
      <w:tr w:rsidR="00BA77A4" w:rsidRPr="00BA77A4" w14:paraId="115593FC" w14:textId="77777777" w:rsidTr="00BA77A4">
        <w:trPr>
          <w:trHeight w:val="900"/>
        </w:trPr>
        <w:tc>
          <w:tcPr>
            <w:tcW w:w="4038" w:type="dxa"/>
            <w:hideMark/>
          </w:tcPr>
          <w:p w14:paraId="0CE31BC0" w14:textId="77777777" w:rsidR="00BA77A4" w:rsidRPr="00BA77A4" w:rsidRDefault="00BA77A4">
            <w:pPr>
              <w:rPr>
                <w:b/>
                <w:bCs/>
              </w:rPr>
            </w:pPr>
            <w:r w:rsidRPr="00BA77A4">
              <w:rPr>
                <w:b/>
                <w:bCs/>
              </w:rPr>
              <w:t>IDENTIFICADOR:</w:t>
            </w:r>
            <w:r w:rsidRPr="00BA77A4">
              <w:rPr>
                <w:b/>
                <w:bCs/>
              </w:rPr>
              <w:br/>
              <w:t>R33</w:t>
            </w:r>
          </w:p>
        </w:tc>
        <w:tc>
          <w:tcPr>
            <w:tcW w:w="4988" w:type="dxa"/>
            <w:gridSpan w:val="2"/>
            <w:hideMark/>
          </w:tcPr>
          <w:p w14:paraId="7FAC5569" w14:textId="77777777" w:rsidR="00BA77A4" w:rsidRPr="00BA77A4" w:rsidRDefault="00BA77A4" w:rsidP="00BA77A4">
            <w:pPr>
              <w:rPr>
                <w:b/>
                <w:bCs/>
              </w:rPr>
            </w:pPr>
            <w:r w:rsidRPr="00BA77A4">
              <w:rPr>
                <w:b/>
                <w:bCs/>
              </w:rPr>
              <w:t>NOMBRE:</w:t>
            </w:r>
            <w:r w:rsidRPr="00BA77A4">
              <w:rPr>
                <w:b/>
                <w:bCs/>
              </w:rPr>
              <w:br/>
              <w:t xml:space="preserve">Reportes de ingresos monetarios diarios y semanales </w:t>
            </w:r>
          </w:p>
        </w:tc>
      </w:tr>
      <w:tr w:rsidR="00BA77A4" w:rsidRPr="00BA77A4" w14:paraId="2C6B80C7" w14:textId="77777777" w:rsidTr="00BA77A4">
        <w:trPr>
          <w:trHeight w:val="1200"/>
        </w:trPr>
        <w:tc>
          <w:tcPr>
            <w:tcW w:w="4038" w:type="dxa"/>
            <w:hideMark/>
          </w:tcPr>
          <w:p w14:paraId="1B1AE152" w14:textId="77777777" w:rsidR="00BA77A4" w:rsidRPr="00BA77A4" w:rsidRDefault="00BA77A4">
            <w:r w:rsidRPr="00BA77A4">
              <w:rPr>
                <w:b/>
                <w:bCs/>
              </w:rPr>
              <w:t>Tipo:</w:t>
            </w:r>
            <w:r w:rsidRPr="00BA77A4">
              <w:t xml:space="preserve"> </w:t>
            </w:r>
            <w:r w:rsidRPr="00BA77A4">
              <w:br/>
            </w:r>
            <w:r w:rsidRPr="00BA77A4">
              <w:rPr>
                <w:b/>
                <w:bCs/>
              </w:rPr>
              <w:t>(NECESARIO/DESEABLE)</w:t>
            </w:r>
            <w:r w:rsidRPr="00BA77A4">
              <w:t xml:space="preserve"> </w:t>
            </w:r>
            <w:r w:rsidRPr="00BA77A4">
              <w:br/>
              <w:t>Necesario</w:t>
            </w:r>
            <w:r w:rsidRPr="00BA77A4">
              <w:br/>
            </w:r>
            <w:r w:rsidRPr="00BA77A4">
              <w:rPr>
                <w:b/>
                <w:bCs/>
              </w:rPr>
              <w:t xml:space="preserve">  </w:t>
            </w:r>
          </w:p>
        </w:tc>
        <w:tc>
          <w:tcPr>
            <w:tcW w:w="4988" w:type="dxa"/>
            <w:gridSpan w:val="2"/>
            <w:hideMark/>
          </w:tcPr>
          <w:p w14:paraId="7142D829" w14:textId="7C818649" w:rsidR="00BA77A4" w:rsidRPr="00BA77A4" w:rsidRDefault="00BA77A4" w:rsidP="00BA77A4">
            <w:pPr>
              <w:rPr>
                <w:b/>
                <w:bCs/>
              </w:rPr>
            </w:pPr>
            <w:r w:rsidRPr="00BA77A4">
              <w:rPr>
                <w:b/>
                <w:bCs/>
              </w:rPr>
              <w:br/>
              <w:t xml:space="preserve">PRIORIDAD DE </w:t>
            </w:r>
            <w:r w:rsidRPr="00BA77A4">
              <w:rPr>
                <w:b/>
                <w:bCs/>
              </w:rPr>
              <w:br/>
              <w:t xml:space="preserve">DESARROLLO: </w:t>
            </w:r>
            <w:r w:rsidRPr="00BA77A4">
              <w:br/>
              <w:t xml:space="preserve">Alta </w:t>
            </w:r>
            <w:r w:rsidRPr="00BA77A4">
              <w:rPr>
                <w:b/>
                <w:bCs/>
              </w:rPr>
              <w:t xml:space="preserve"> </w:t>
            </w:r>
          </w:p>
        </w:tc>
      </w:tr>
      <w:tr w:rsidR="00BA77A4" w:rsidRPr="00BA77A4" w14:paraId="7E35D254" w14:textId="77777777" w:rsidTr="00BA77A4">
        <w:trPr>
          <w:trHeight w:val="4620"/>
        </w:trPr>
        <w:tc>
          <w:tcPr>
            <w:tcW w:w="4723" w:type="dxa"/>
            <w:gridSpan w:val="2"/>
            <w:hideMark/>
          </w:tcPr>
          <w:p w14:paraId="33380AB7" w14:textId="77777777" w:rsidR="00BA77A4" w:rsidRPr="00BA77A4" w:rsidRDefault="00BA77A4" w:rsidP="00BA77A4">
            <w:pPr>
              <w:rPr>
                <w:b/>
                <w:bCs/>
              </w:rPr>
            </w:pPr>
            <w:r w:rsidRPr="00BA77A4">
              <w:rPr>
                <w:b/>
                <w:bCs/>
              </w:rPr>
              <w:t xml:space="preserve">ENTRADA: </w:t>
            </w:r>
            <w:r w:rsidRPr="00BA77A4">
              <w:br/>
              <w:t>Diarios:</w:t>
            </w:r>
            <w:r w:rsidRPr="00BA77A4">
              <w:br/>
              <w:t>1El usuario selecciona la opción de generar un reporte de ingresos monetarios diarios.</w:t>
            </w:r>
            <w:r w:rsidRPr="00BA77A4">
              <w:br/>
              <w:t>2.El sistema muestra un formulario donde el usuario puede seleccionar la fecha específica del día para el cual desea generar el reporte.</w:t>
            </w:r>
            <w:r w:rsidRPr="00BA77A4">
              <w:br/>
              <w:t>3.El usuario hace clic en el botón de generar informe.</w:t>
            </w:r>
            <w:r w:rsidRPr="00BA77A4">
              <w:br/>
              <w:t xml:space="preserve"> </w:t>
            </w:r>
            <w:r w:rsidRPr="00BA77A4">
              <w:br/>
              <w:t>Semanales:</w:t>
            </w:r>
            <w:r w:rsidRPr="00BA77A4">
              <w:br/>
              <w:t>1.El usuario selecciona la opción de generar un reporte de ingresos monetarios semanales.</w:t>
            </w:r>
            <w:r w:rsidRPr="00BA77A4">
              <w:br/>
              <w:t>2.El sistema muestra un formulario donde el usuario puede seleccionar la semana específica para la cual desea generar el reporte.</w:t>
            </w:r>
          </w:p>
        </w:tc>
        <w:tc>
          <w:tcPr>
            <w:tcW w:w="4303" w:type="dxa"/>
            <w:hideMark/>
          </w:tcPr>
          <w:p w14:paraId="07FFDFB5" w14:textId="5694AB87" w:rsidR="00BA77A4" w:rsidRPr="00BA77A4" w:rsidRDefault="00BA77A4">
            <w:pPr>
              <w:rPr>
                <w:b/>
                <w:bCs/>
              </w:rPr>
            </w:pPr>
            <w:r w:rsidRPr="00BA77A4">
              <w:rPr>
                <w:b/>
                <w:bCs/>
              </w:rPr>
              <w:t xml:space="preserve">SALIDA: </w:t>
            </w:r>
            <w:r w:rsidRPr="00BA77A4">
              <w:br/>
              <w:t>El sistema calcula y muestra los ingresos monetarios del día/semana seleccionada discriminados por tipo de vehículo y su respectivo monto, adicionalmente el monto obtenido por cada uno de los tres tipos de medios de pago</w:t>
            </w:r>
            <w:r w:rsidRPr="00BA77A4">
              <w:br/>
              <w:t>Al final del informe, se muestra el total de ingresos monetarios por día o semana</w:t>
            </w:r>
          </w:p>
        </w:tc>
      </w:tr>
      <w:tr w:rsidR="00BA77A4" w:rsidRPr="00BA77A4" w14:paraId="43FACE09" w14:textId="77777777" w:rsidTr="00BA77A4">
        <w:trPr>
          <w:trHeight w:val="1050"/>
        </w:trPr>
        <w:tc>
          <w:tcPr>
            <w:tcW w:w="9026" w:type="dxa"/>
            <w:gridSpan w:val="3"/>
            <w:hideMark/>
          </w:tcPr>
          <w:p w14:paraId="71D2EDD4" w14:textId="5AC04382" w:rsidR="00BA77A4" w:rsidRPr="00BA77A4" w:rsidRDefault="00BA77A4">
            <w:pPr>
              <w:rPr>
                <w:b/>
                <w:bCs/>
              </w:rPr>
            </w:pPr>
            <w:r w:rsidRPr="00BA77A4">
              <w:rPr>
                <w:b/>
                <w:bCs/>
              </w:rPr>
              <w:t>DESCRIPCIÓN:</w:t>
            </w:r>
            <w:r w:rsidRPr="00BA77A4">
              <w:rPr>
                <w:b/>
                <w:bCs/>
              </w:rPr>
              <w:br/>
            </w:r>
            <w:r w:rsidRPr="00BA77A4">
              <w:t>El Sistema deberá permitir al usuario colaborador generar informes de ingresos monetarios por día o semanas, seleccionando el día o la semana a generar el informe, esto con el fin de cuadrar caja.</w:t>
            </w:r>
          </w:p>
        </w:tc>
      </w:tr>
      <w:tr w:rsidR="00BA77A4" w:rsidRPr="00BA77A4" w14:paraId="443DE655" w14:textId="77777777" w:rsidTr="00BA77A4">
        <w:trPr>
          <w:trHeight w:val="1080"/>
        </w:trPr>
        <w:tc>
          <w:tcPr>
            <w:tcW w:w="9026" w:type="dxa"/>
            <w:gridSpan w:val="3"/>
            <w:hideMark/>
          </w:tcPr>
          <w:p w14:paraId="07BEF807" w14:textId="77777777" w:rsidR="00BA77A4" w:rsidRPr="00BA77A4" w:rsidRDefault="00BA77A4">
            <w:pPr>
              <w:rPr>
                <w:b/>
                <w:bCs/>
              </w:rPr>
            </w:pPr>
            <w:r w:rsidRPr="00BA77A4">
              <w:rPr>
                <w:b/>
                <w:bCs/>
              </w:rPr>
              <w:t xml:space="preserve">PRECONDICIÓN: </w:t>
            </w:r>
            <w:r w:rsidRPr="00BA77A4">
              <w:rPr>
                <w:b/>
                <w:bCs/>
              </w:rPr>
              <w:br/>
            </w:r>
            <w:r w:rsidRPr="00BA77A4">
              <w:t>El Colaborador tiene acceso al sistema de gestión del parqueadero.</w:t>
            </w:r>
            <w:r w:rsidRPr="00BA77A4">
              <w:br/>
              <w:t xml:space="preserve">El sistema está operativo y tiene la funcionalidad de generar reportes por </w:t>
            </w:r>
            <w:proofErr w:type="spellStart"/>
            <w:r w:rsidRPr="00BA77A4">
              <w:t>dia</w:t>
            </w:r>
            <w:proofErr w:type="spellEnd"/>
            <w:r w:rsidRPr="00BA77A4">
              <w:t xml:space="preserve"> y semanas disponibles.</w:t>
            </w:r>
          </w:p>
        </w:tc>
      </w:tr>
      <w:tr w:rsidR="00BA77A4" w:rsidRPr="00BA77A4" w14:paraId="1E22DAEB" w14:textId="77777777" w:rsidTr="00BA77A4">
        <w:trPr>
          <w:trHeight w:val="765"/>
        </w:trPr>
        <w:tc>
          <w:tcPr>
            <w:tcW w:w="9026" w:type="dxa"/>
            <w:gridSpan w:val="3"/>
            <w:hideMark/>
          </w:tcPr>
          <w:p w14:paraId="15BA10CA" w14:textId="751C5436" w:rsidR="00BA77A4" w:rsidRPr="00BA77A4" w:rsidRDefault="00BA77A4">
            <w:pPr>
              <w:rPr>
                <w:b/>
                <w:bCs/>
              </w:rPr>
            </w:pPr>
            <w:r w:rsidRPr="00BA77A4">
              <w:rPr>
                <w:b/>
                <w:bCs/>
              </w:rPr>
              <w:t>POSCONDICIÓN:</w:t>
            </w:r>
            <w:r w:rsidRPr="00BA77A4">
              <w:rPr>
                <w:b/>
                <w:bCs/>
              </w:rPr>
              <w:br/>
            </w:r>
            <w:r w:rsidRPr="00BA77A4">
              <w:t>se genera el reporte con el parámetro seleccionado.</w:t>
            </w:r>
          </w:p>
        </w:tc>
      </w:tr>
      <w:tr w:rsidR="00BA77A4" w:rsidRPr="00BA77A4" w14:paraId="25DC5D43" w14:textId="77777777" w:rsidTr="00BA77A4">
        <w:trPr>
          <w:trHeight w:val="1470"/>
        </w:trPr>
        <w:tc>
          <w:tcPr>
            <w:tcW w:w="9026" w:type="dxa"/>
            <w:gridSpan w:val="3"/>
            <w:hideMark/>
          </w:tcPr>
          <w:p w14:paraId="3A35326D" w14:textId="77777777" w:rsidR="00BA77A4" w:rsidRPr="00BA77A4" w:rsidRDefault="00BA77A4">
            <w:pPr>
              <w:rPr>
                <w:b/>
                <w:bCs/>
              </w:rPr>
            </w:pPr>
            <w:r w:rsidRPr="00BA77A4">
              <w:rPr>
                <w:b/>
                <w:bCs/>
              </w:rPr>
              <w:t xml:space="preserve">MANEJO DE SITUACIONES ANORMALES </w:t>
            </w:r>
            <w:r w:rsidRPr="00BA77A4">
              <w:rPr>
                <w:b/>
                <w:bCs/>
              </w:rPr>
              <w:br/>
            </w:r>
            <w:r w:rsidRPr="00BA77A4">
              <w:t xml:space="preserve"> Si no hay datos disponibles para el período seleccionado, el sistema debe mostrar un mensaje indicando que no hay información para mostrar en el informe.</w:t>
            </w:r>
            <w:r w:rsidRPr="00BA77A4">
              <w:br/>
              <w:t>Si se producen errores durante la generación del informe, como problemas de conexión o datos incorrectos, el sistema debe informar al usuario sobre el problema y proporcionar instrucciones sobre cómo proceder.</w:t>
            </w:r>
          </w:p>
        </w:tc>
      </w:tr>
      <w:tr w:rsidR="00BA77A4" w:rsidRPr="00BA77A4" w14:paraId="20758E3D" w14:textId="77777777" w:rsidTr="00BA77A4">
        <w:trPr>
          <w:trHeight w:val="2415"/>
        </w:trPr>
        <w:tc>
          <w:tcPr>
            <w:tcW w:w="9026" w:type="dxa"/>
            <w:gridSpan w:val="3"/>
            <w:hideMark/>
          </w:tcPr>
          <w:p w14:paraId="11F288C4" w14:textId="67181421" w:rsidR="00BA77A4" w:rsidRPr="00BA77A4" w:rsidRDefault="00BA77A4">
            <w:pPr>
              <w:rPr>
                <w:b/>
                <w:bCs/>
              </w:rPr>
            </w:pPr>
            <w:r w:rsidRPr="00BA77A4">
              <w:rPr>
                <w:b/>
                <w:bCs/>
              </w:rPr>
              <w:lastRenderedPageBreak/>
              <w:t xml:space="preserve">CRITERIOS DE ACEPTACIÓN: </w:t>
            </w:r>
            <w:r w:rsidRPr="00BA77A4">
              <w:rPr>
                <w:b/>
                <w:bCs/>
              </w:rPr>
              <w:br/>
            </w:r>
            <w:r w:rsidRPr="00BA77A4">
              <w:t>Interfaz de Generación de informes por día y semanas:</w:t>
            </w:r>
            <w:r w:rsidRPr="00BA77A4">
              <w:br/>
            </w:r>
            <w:r w:rsidRPr="00BA77A4">
              <w:br/>
              <w:t>El sistema proporciona una interfaz clara y fácil de usar para que el Colaborador Genere los informes del parqueadero sin complicación alguna.</w:t>
            </w:r>
            <w:r w:rsidRPr="00BA77A4">
              <w:br/>
            </w:r>
            <w:r w:rsidRPr="00BA77A4">
              <w:br/>
              <w:t>Se muestran, dependiendo los parámetros, el total de ingresos monetario por tipo de vehículos, por medio de pagos y se consolida en un total global</w:t>
            </w:r>
          </w:p>
        </w:tc>
      </w:tr>
    </w:tbl>
    <w:p w14:paraId="03293492" w14:textId="77777777" w:rsidR="00BA77A4" w:rsidRDefault="00BA77A4" w:rsidP="005F43D2"/>
    <w:p w14:paraId="3F2DE79A" w14:textId="77777777" w:rsidR="00BA77A4" w:rsidRDefault="00BA77A4" w:rsidP="005F43D2"/>
    <w:p w14:paraId="2488425B" w14:textId="77777777" w:rsidR="00BA77A4" w:rsidRDefault="00BA77A4" w:rsidP="005F43D2"/>
    <w:p w14:paraId="6656D976" w14:textId="77777777" w:rsidR="00BA77A4" w:rsidRDefault="00BA77A4" w:rsidP="005F43D2"/>
    <w:p w14:paraId="5D9B1180" w14:textId="77777777" w:rsidR="00BA77A4" w:rsidRDefault="00BA77A4" w:rsidP="005F43D2"/>
    <w:p w14:paraId="1466AA1E" w14:textId="77777777" w:rsidR="00BA77A4" w:rsidRDefault="00BA77A4" w:rsidP="005F43D2"/>
    <w:p w14:paraId="41560EBE" w14:textId="77777777" w:rsidR="006D0EAD" w:rsidRDefault="006D0EAD" w:rsidP="005F43D2"/>
    <w:p w14:paraId="63380CF6" w14:textId="77777777" w:rsidR="006D0EAD" w:rsidRDefault="006D0EAD" w:rsidP="005F43D2"/>
    <w:p w14:paraId="1E199127" w14:textId="77777777" w:rsidR="006D0EAD" w:rsidRDefault="006D0EAD" w:rsidP="005F43D2"/>
    <w:p w14:paraId="676C6C85" w14:textId="77777777" w:rsidR="006D0EAD" w:rsidRDefault="006D0EAD" w:rsidP="005F43D2"/>
    <w:p w14:paraId="28D5B534" w14:textId="77777777" w:rsidR="006D0EAD" w:rsidRDefault="006D0EAD" w:rsidP="005F43D2"/>
    <w:p w14:paraId="60B4E7E7" w14:textId="77777777" w:rsidR="006D0EAD" w:rsidRDefault="006D0EAD" w:rsidP="005F43D2"/>
    <w:p w14:paraId="5C8F7F2E" w14:textId="77777777" w:rsidR="006D0EAD" w:rsidRDefault="006D0EAD" w:rsidP="005F43D2"/>
    <w:p w14:paraId="42CF37C4" w14:textId="77777777" w:rsidR="006D0EAD" w:rsidRDefault="006D0EAD" w:rsidP="005F43D2"/>
    <w:p w14:paraId="3944C35B" w14:textId="77777777" w:rsidR="006D0EAD" w:rsidRDefault="006D0EAD" w:rsidP="005F43D2"/>
    <w:p w14:paraId="18F9BDF0" w14:textId="77777777" w:rsidR="006D0EAD" w:rsidRDefault="006D0EAD" w:rsidP="005F43D2"/>
    <w:p w14:paraId="36D6599A" w14:textId="77777777" w:rsidR="006D0EAD" w:rsidRDefault="006D0EAD" w:rsidP="005F43D2"/>
    <w:p w14:paraId="7DBDD4D9" w14:textId="77777777" w:rsidR="006D0EAD" w:rsidRDefault="006D0EAD" w:rsidP="005F43D2"/>
    <w:p w14:paraId="5382A55B" w14:textId="3ABDEFF6" w:rsidR="00BA77A4" w:rsidRPr="00BA77A4" w:rsidRDefault="00BA77A4" w:rsidP="00BA77A4">
      <w:pPr>
        <w:pStyle w:val="Descripcin"/>
        <w:keepNext/>
        <w:rPr>
          <w:b/>
          <w:bCs/>
          <w:i w:val="0"/>
          <w:iCs w:val="0"/>
          <w:sz w:val="24"/>
          <w:szCs w:val="20"/>
        </w:rPr>
      </w:pPr>
      <w:r w:rsidRPr="00BA77A4">
        <w:rPr>
          <w:b/>
          <w:bCs/>
          <w:i w:val="0"/>
          <w:iCs w:val="0"/>
          <w:sz w:val="24"/>
          <w:szCs w:val="20"/>
        </w:rPr>
        <w:lastRenderedPageBreak/>
        <w:t xml:space="preserve">Tabla </w:t>
      </w:r>
      <w:r w:rsidRPr="00BA77A4">
        <w:rPr>
          <w:b/>
          <w:bCs/>
          <w:i w:val="0"/>
          <w:iCs w:val="0"/>
          <w:sz w:val="24"/>
          <w:szCs w:val="20"/>
        </w:rPr>
        <w:fldChar w:fldCharType="begin"/>
      </w:r>
      <w:r w:rsidRPr="00BA77A4">
        <w:rPr>
          <w:b/>
          <w:bCs/>
          <w:i w:val="0"/>
          <w:iCs w:val="0"/>
          <w:sz w:val="24"/>
          <w:szCs w:val="20"/>
        </w:rPr>
        <w:instrText xml:space="preserve"> SEQ Tabla \* ARABIC </w:instrText>
      </w:r>
      <w:r w:rsidRPr="00BA77A4">
        <w:rPr>
          <w:b/>
          <w:bCs/>
          <w:i w:val="0"/>
          <w:iCs w:val="0"/>
          <w:sz w:val="24"/>
          <w:szCs w:val="20"/>
        </w:rPr>
        <w:fldChar w:fldCharType="separate"/>
      </w:r>
      <w:r>
        <w:rPr>
          <w:b/>
          <w:bCs/>
          <w:i w:val="0"/>
          <w:iCs w:val="0"/>
          <w:noProof/>
          <w:sz w:val="24"/>
          <w:szCs w:val="20"/>
        </w:rPr>
        <w:t>35</w:t>
      </w:r>
      <w:r w:rsidRPr="00BA77A4">
        <w:rPr>
          <w:b/>
          <w:bCs/>
          <w:i w:val="0"/>
          <w:iCs w:val="0"/>
          <w:sz w:val="24"/>
          <w:szCs w:val="20"/>
        </w:rPr>
        <w:fldChar w:fldCharType="end"/>
      </w:r>
    </w:p>
    <w:p w14:paraId="326B2F3B" w14:textId="7655C565" w:rsidR="00BA77A4" w:rsidRPr="00BA77A4" w:rsidRDefault="00BA77A4" w:rsidP="00BA77A4">
      <w:pPr>
        <w:pStyle w:val="Descripcin"/>
        <w:keepNext/>
        <w:rPr>
          <w:sz w:val="24"/>
          <w:szCs w:val="20"/>
        </w:rPr>
      </w:pPr>
      <w:r w:rsidRPr="00BA77A4">
        <w:rPr>
          <w:sz w:val="24"/>
          <w:szCs w:val="20"/>
        </w:rPr>
        <w:t>Requerimiento funcional No.34</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038"/>
        <w:gridCol w:w="685"/>
        <w:gridCol w:w="4303"/>
      </w:tblGrid>
      <w:tr w:rsidR="00BA77A4" w:rsidRPr="00BA77A4" w14:paraId="5B760E2A" w14:textId="77777777" w:rsidTr="00BA77A4">
        <w:trPr>
          <w:trHeight w:val="900"/>
        </w:trPr>
        <w:tc>
          <w:tcPr>
            <w:tcW w:w="4038" w:type="dxa"/>
            <w:hideMark/>
          </w:tcPr>
          <w:p w14:paraId="07171F22" w14:textId="77777777" w:rsidR="00BA77A4" w:rsidRPr="00BA77A4" w:rsidRDefault="00BA77A4">
            <w:pPr>
              <w:rPr>
                <w:b/>
                <w:bCs/>
              </w:rPr>
            </w:pPr>
            <w:r w:rsidRPr="00BA77A4">
              <w:rPr>
                <w:b/>
                <w:bCs/>
              </w:rPr>
              <w:t>IDENTIFICADOR:</w:t>
            </w:r>
            <w:r w:rsidRPr="00BA77A4">
              <w:rPr>
                <w:b/>
                <w:bCs/>
              </w:rPr>
              <w:br/>
              <w:t>R34</w:t>
            </w:r>
          </w:p>
        </w:tc>
        <w:tc>
          <w:tcPr>
            <w:tcW w:w="4988" w:type="dxa"/>
            <w:gridSpan w:val="2"/>
            <w:hideMark/>
          </w:tcPr>
          <w:p w14:paraId="1D122083" w14:textId="77777777" w:rsidR="00BA77A4" w:rsidRPr="00BA77A4" w:rsidRDefault="00BA77A4" w:rsidP="00BA77A4">
            <w:pPr>
              <w:rPr>
                <w:b/>
                <w:bCs/>
              </w:rPr>
            </w:pPr>
            <w:r w:rsidRPr="00BA77A4">
              <w:rPr>
                <w:b/>
                <w:bCs/>
              </w:rPr>
              <w:t>NOMBRE:</w:t>
            </w:r>
            <w:r w:rsidRPr="00BA77A4">
              <w:rPr>
                <w:b/>
                <w:bCs/>
              </w:rPr>
              <w:br/>
              <w:t>Reportes de Ganancias Mensuales</w:t>
            </w:r>
          </w:p>
        </w:tc>
      </w:tr>
      <w:tr w:rsidR="00BA77A4" w:rsidRPr="00BA77A4" w14:paraId="60D040DB" w14:textId="77777777" w:rsidTr="00BA77A4">
        <w:trPr>
          <w:trHeight w:val="1200"/>
        </w:trPr>
        <w:tc>
          <w:tcPr>
            <w:tcW w:w="4038" w:type="dxa"/>
            <w:hideMark/>
          </w:tcPr>
          <w:p w14:paraId="5B0A5386" w14:textId="77777777" w:rsidR="00BA77A4" w:rsidRPr="00BA77A4" w:rsidRDefault="00BA77A4">
            <w:r w:rsidRPr="00BA77A4">
              <w:rPr>
                <w:b/>
                <w:bCs/>
              </w:rPr>
              <w:t>Tipo:</w:t>
            </w:r>
            <w:r w:rsidRPr="00BA77A4">
              <w:t xml:space="preserve"> </w:t>
            </w:r>
            <w:r w:rsidRPr="00BA77A4">
              <w:br/>
            </w:r>
            <w:r w:rsidRPr="00BA77A4">
              <w:rPr>
                <w:b/>
                <w:bCs/>
              </w:rPr>
              <w:t>(NECESARIO/DESEABLE)</w:t>
            </w:r>
            <w:r w:rsidRPr="00BA77A4">
              <w:t xml:space="preserve"> </w:t>
            </w:r>
            <w:r w:rsidRPr="00BA77A4">
              <w:br/>
              <w:t>Necesario</w:t>
            </w:r>
            <w:r w:rsidRPr="00BA77A4">
              <w:br/>
            </w:r>
            <w:r w:rsidRPr="00BA77A4">
              <w:rPr>
                <w:b/>
                <w:bCs/>
              </w:rPr>
              <w:t xml:space="preserve">  </w:t>
            </w:r>
          </w:p>
        </w:tc>
        <w:tc>
          <w:tcPr>
            <w:tcW w:w="4988" w:type="dxa"/>
            <w:gridSpan w:val="2"/>
            <w:hideMark/>
          </w:tcPr>
          <w:p w14:paraId="36331598" w14:textId="560E8307" w:rsidR="00BA77A4" w:rsidRPr="00BA77A4" w:rsidRDefault="00BA77A4" w:rsidP="00BA77A4">
            <w:pPr>
              <w:rPr>
                <w:b/>
                <w:bCs/>
              </w:rPr>
            </w:pPr>
            <w:r w:rsidRPr="00BA77A4">
              <w:rPr>
                <w:b/>
                <w:bCs/>
              </w:rPr>
              <w:br/>
              <w:t xml:space="preserve">PRIORIDAD DE </w:t>
            </w:r>
            <w:r w:rsidRPr="00BA77A4">
              <w:rPr>
                <w:b/>
                <w:bCs/>
              </w:rPr>
              <w:br/>
              <w:t xml:space="preserve">DESARROLLO: </w:t>
            </w:r>
            <w:r w:rsidRPr="00BA77A4">
              <w:br/>
              <w:t xml:space="preserve">Alta </w:t>
            </w:r>
            <w:r w:rsidRPr="00BA77A4">
              <w:rPr>
                <w:b/>
                <w:bCs/>
              </w:rPr>
              <w:t xml:space="preserve"> </w:t>
            </w:r>
          </w:p>
        </w:tc>
      </w:tr>
      <w:tr w:rsidR="00BA77A4" w:rsidRPr="00BA77A4" w14:paraId="5F723AA6" w14:textId="77777777" w:rsidTr="00BA77A4">
        <w:trPr>
          <w:trHeight w:val="3195"/>
        </w:trPr>
        <w:tc>
          <w:tcPr>
            <w:tcW w:w="4723" w:type="dxa"/>
            <w:gridSpan w:val="2"/>
            <w:hideMark/>
          </w:tcPr>
          <w:p w14:paraId="30550D31" w14:textId="77777777" w:rsidR="00BA77A4" w:rsidRPr="00BA77A4" w:rsidRDefault="00BA77A4">
            <w:pPr>
              <w:rPr>
                <w:b/>
                <w:bCs/>
              </w:rPr>
            </w:pPr>
            <w:r w:rsidRPr="00BA77A4">
              <w:rPr>
                <w:b/>
                <w:bCs/>
              </w:rPr>
              <w:t xml:space="preserve">ENTRADA: </w:t>
            </w:r>
            <w:r w:rsidRPr="00BA77A4">
              <w:br/>
            </w:r>
            <w:r w:rsidRPr="00BA77A4">
              <w:br/>
              <w:t>1. Mes y Año Seleccionados: El usuario selecciona el mes y el año para los cuales desea generar el informe de ganancias mensuales.</w:t>
            </w:r>
          </w:p>
        </w:tc>
        <w:tc>
          <w:tcPr>
            <w:tcW w:w="4303" w:type="dxa"/>
            <w:hideMark/>
          </w:tcPr>
          <w:p w14:paraId="49E7DF66" w14:textId="047649A1" w:rsidR="00BA77A4" w:rsidRPr="00BA77A4" w:rsidRDefault="00BA77A4">
            <w:pPr>
              <w:rPr>
                <w:b/>
                <w:bCs/>
              </w:rPr>
            </w:pPr>
            <w:r w:rsidRPr="00BA77A4">
              <w:rPr>
                <w:b/>
                <w:bCs/>
              </w:rPr>
              <w:t xml:space="preserve">SALIDA: </w:t>
            </w:r>
            <w:r w:rsidRPr="00BA77A4">
              <w:rPr>
                <w:b/>
                <w:bCs/>
              </w:rPr>
              <w:br/>
            </w:r>
            <w:r w:rsidRPr="00BA77A4">
              <w:t>Informe de Ganancias Mensuales: El sistema genera un informe que muestra las ganancias netas para el mes seleccionado, calculadas restando los costos operativos de los ingresos totales.</w:t>
            </w:r>
            <w:r w:rsidRPr="00BA77A4">
              <w:br/>
              <w:t>Detalles del Informe: El informe incluye detalles sobre los ingresos totales por tipo de vehículo y medios de pago y las ganancias netas para el mes seleccionado.</w:t>
            </w:r>
            <w:r w:rsidRPr="00BA77A4">
              <w:br/>
              <w:t>Total de Ganancias: Al final del informe, se muestra el total de ganancias netas para el mes seleccionado.</w:t>
            </w:r>
          </w:p>
        </w:tc>
      </w:tr>
      <w:tr w:rsidR="00BA77A4" w:rsidRPr="00BA77A4" w14:paraId="1D79F264" w14:textId="77777777" w:rsidTr="00BA77A4">
        <w:trPr>
          <w:trHeight w:val="1395"/>
        </w:trPr>
        <w:tc>
          <w:tcPr>
            <w:tcW w:w="9026" w:type="dxa"/>
            <w:gridSpan w:val="3"/>
            <w:hideMark/>
          </w:tcPr>
          <w:p w14:paraId="3C40D00A" w14:textId="785C3201" w:rsidR="00BA77A4" w:rsidRPr="00BA77A4" w:rsidRDefault="00BA77A4">
            <w:pPr>
              <w:rPr>
                <w:b/>
                <w:bCs/>
              </w:rPr>
            </w:pPr>
            <w:r w:rsidRPr="00BA77A4">
              <w:rPr>
                <w:b/>
                <w:bCs/>
              </w:rPr>
              <w:t>DESCRIPCIÓN:</w:t>
            </w:r>
            <w:r w:rsidRPr="00BA77A4">
              <w:rPr>
                <w:b/>
                <w:bCs/>
              </w:rPr>
              <w:br/>
            </w:r>
            <w:r w:rsidRPr="00BA77A4">
              <w:t>El Sistema deberá permitir al usuario colaborador generar informes mensuales de las ganancias de la actividad económica del parqueadero, esto con fines de evaluación de rendimientos y contables. Debe generar el reporte discriminando el monto por tipo de vehículos y medios de pago y un total global.</w:t>
            </w:r>
          </w:p>
        </w:tc>
      </w:tr>
      <w:tr w:rsidR="00BA77A4" w:rsidRPr="00BA77A4" w14:paraId="4CED6ADE" w14:textId="77777777" w:rsidTr="00BA77A4">
        <w:trPr>
          <w:trHeight w:val="960"/>
        </w:trPr>
        <w:tc>
          <w:tcPr>
            <w:tcW w:w="9026" w:type="dxa"/>
            <w:gridSpan w:val="3"/>
            <w:hideMark/>
          </w:tcPr>
          <w:p w14:paraId="6A54A93D" w14:textId="77777777" w:rsidR="00BA77A4" w:rsidRPr="00BA77A4" w:rsidRDefault="00BA77A4">
            <w:pPr>
              <w:rPr>
                <w:b/>
                <w:bCs/>
              </w:rPr>
            </w:pPr>
            <w:r w:rsidRPr="00BA77A4">
              <w:rPr>
                <w:b/>
                <w:bCs/>
              </w:rPr>
              <w:t xml:space="preserve">PRECONDICIÓN: </w:t>
            </w:r>
            <w:r w:rsidRPr="00BA77A4">
              <w:rPr>
                <w:b/>
                <w:bCs/>
              </w:rPr>
              <w:br/>
            </w:r>
            <w:r w:rsidRPr="00BA77A4">
              <w:t>El usuario tiene acceso al sistema de gestión del parqueadero.</w:t>
            </w:r>
            <w:r w:rsidRPr="00BA77A4">
              <w:br/>
              <w:t>El sistema está operativo y tiene la funcionalidad de generar informes de ganancias disponibles.</w:t>
            </w:r>
          </w:p>
        </w:tc>
      </w:tr>
      <w:tr w:rsidR="00BA77A4" w:rsidRPr="00BA77A4" w14:paraId="162FB665" w14:textId="77777777" w:rsidTr="00BA77A4">
        <w:trPr>
          <w:trHeight w:val="630"/>
        </w:trPr>
        <w:tc>
          <w:tcPr>
            <w:tcW w:w="9026" w:type="dxa"/>
            <w:gridSpan w:val="3"/>
            <w:hideMark/>
          </w:tcPr>
          <w:p w14:paraId="4B299B18" w14:textId="77777777" w:rsidR="00BA77A4" w:rsidRPr="00BA77A4" w:rsidRDefault="00BA77A4">
            <w:pPr>
              <w:rPr>
                <w:b/>
                <w:bCs/>
              </w:rPr>
            </w:pPr>
            <w:r w:rsidRPr="00BA77A4">
              <w:rPr>
                <w:b/>
                <w:bCs/>
              </w:rPr>
              <w:t>POSCONDICIÓN:</w:t>
            </w:r>
            <w:r w:rsidRPr="00BA77A4">
              <w:rPr>
                <w:b/>
                <w:bCs/>
              </w:rPr>
              <w:br/>
            </w:r>
            <w:r w:rsidRPr="00BA77A4">
              <w:t>Se genera un informe de ganancias mensuales con éxito.</w:t>
            </w:r>
          </w:p>
        </w:tc>
      </w:tr>
      <w:tr w:rsidR="00BA77A4" w:rsidRPr="00BA77A4" w14:paraId="08EF7772" w14:textId="77777777" w:rsidTr="00BA77A4">
        <w:trPr>
          <w:trHeight w:val="2085"/>
        </w:trPr>
        <w:tc>
          <w:tcPr>
            <w:tcW w:w="9026" w:type="dxa"/>
            <w:gridSpan w:val="3"/>
            <w:hideMark/>
          </w:tcPr>
          <w:p w14:paraId="3F750FE4" w14:textId="77777777" w:rsidR="00BA77A4" w:rsidRPr="00BA77A4" w:rsidRDefault="00BA77A4">
            <w:pPr>
              <w:rPr>
                <w:b/>
                <w:bCs/>
              </w:rPr>
            </w:pPr>
            <w:r w:rsidRPr="00BA77A4">
              <w:rPr>
                <w:b/>
                <w:bCs/>
              </w:rPr>
              <w:t xml:space="preserve">MANEJO DE SITUACIONES ANORMALES </w:t>
            </w:r>
            <w:r w:rsidRPr="00BA77A4">
              <w:rPr>
                <w:b/>
                <w:bCs/>
              </w:rPr>
              <w:br/>
            </w:r>
            <w:r w:rsidRPr="00BA77A4">
              <w:t>Si no hay datos disponibles para el mes seleccionado, el sistema debe mostrar un mensaje indicando que no hay información para mostrar en el informe.</w:t>
            </w:r>
            <w:r w:rsidRPr="00BA77A4">
              <w:br/>
              <w:t>Errores de Generación:</w:t>
            </w:r>
            <w:r w:rsidRPr="00BA77A4">
              <w:br/>
            </w:r>
            <w:r w:rsidRPr="00BA77A4">
              <w:br/>
              <w:t>Si se producen errores durante la generación del informe, como problemas de conexión o datos incorrectos, el sistema debe informar al usuario sobre el problema y proporcionar instrucciones sobre cómo proceder.</w:t>
            </w:r>
          </w:p>
        </w:tc>
      </w:tr>
      <w:tr w:rsidR="00BA77A4" w:rsidRPr="00BA77A4" w14:paraId="79F48376" w14:textId="77777777" w:rsidTr="00BA77A4">
        <w:trPr>
          <w:trHeight w:val="5535"/>
        </w:trPr>
        <w:tc>
          <w:tcPr>
            <w:tcW w:w="9026" w:type="dxa"/>
            <w:gridSpan w:val="3"/>
            <w:hideMark/>
          </w:tcPr>
          <w:p w14:paraId="65C60D2E" w14:textId="77777777" w:rsidR="00BA77A4" w:rsidRPr="00BA77A4" w:rsidRDefault="00BA77A4">
            <w:pPr>
              <w:rPr>
                <w:b/>
                <w:bCs/>
              </w:rPr>
            </w:pPr>
            <w:r w:rsidRPr="00BA77A4">
              <w:rPr>
                <w:b/>
                <w:bCs/>
              </w:rPr>
              <w:lastRenderedPageBreak/>
              <w:t xml:space="preserve">CRITERIOS DE ACEPTACIÓN: </w:t>
            </w:r>
            <w:r w:rsidRPr="00BA77A4">
              <w:rPr>
                <w:b/>
                <w:bCs/>
              </w:rPr>
              <w:br/>
            </w:r>
            <w:r w:rsidRPr="00BA77A4">
              <w:t>Interfaz de Generación de Informe:</w:t>
            </w:r>
            <w:r w:rsidRPr="00BA77A4">
              <w:br/>
            </w:r>
            <w:r w:rsidRPr="00BA77A4">
              <w:br/>
              <w:t>El sistema proporciona una interfaz clara y fácil de usar para que el usuario seleccione la opción de generar un informe de ganancias mensuales.</w:t>
            </w:r>
            <w:r w:rsidRPr="00BA77A4">
              <w:br/>
              <w:t>Selección del Mes y Año:</w:t>
            </w:r>
            <w:r w:rsidRPr="00BA77A4">
              <w:br/>
            </w:r>
            <w:r w:rsidRPr="00BA77A4">
              <w:br/>
              <w:t>El usuario puede seleccionar el mes y año específicos para los cuales desea generar el informe de ganancias.</w:t>
            </w:r>
            <w:r w:rsidRPr="00BA77A4">
              <w:br/>
              <w:t>Cálculo de Ganancias:</w:t>
            </w:r>
            <w:r w:rsidRPr="00BA77A4">
              <w:br/>
            </w:r>
            <w:r w:rsidRPr="00BA77A4">
              <w:br/>
              <w:t>El sistema calcula las ganancias mensuales restando los costos operativos (gastos) de los ingresos totales para el mes seleccionado.</w:t>
            </w:r>
            <w:r w:rsidRPr="00BA77A4">
              <w:br/>
              <w:t>Visualización de Detalles:</w:t>
            </w:r>
            <w:r w:rsidRPr="00BA77A4">
              <w:br/>
            </w:r>
            <w:r w:rsidRPr="00BA77A4">
              <w:br/>
              <w:t>El informe muestra detalles completos de las ganancias mensuales, incluyendo ingresos totales, costos operativos, y ganancias netas.</w:t>
            </w:r>
            <w:r w:rsidRPr="00BA77A4">
              <w:br/>
              <w:t>Total de Ganancias:</w:t>
            </w:r>
            <w:r w:rsidRPr="00BA77A4">
              <w:br/>
            </w:r>
            <w:r w:rsidRPr="00BA77A4">
              <w:br/>
              <w:t>Al final del informe, se muestra el total de ganancias netas para el mes seleccionado</w:t>
            </w:r>
          </w:p>
        </w:tc>
      </w:tr>
    </w:tbl>
    <w:p w14:paraId="2D91AADC" w14:textId="77777777" w:rsidR="00BA77A4" w:rsidRDefault="00BA77A4" w:rsidP="005F43D2"/>
    <w:p w14:paraId="35806B7A" w14:textId="77777777" w:rsidR="00BA77A4" w:rsidRDefault="00BA77A4" w:rsidP="005F43D2"/>
    <w:p w14:paraId="38BA6528" w14:textId="77777777" w:rsidR="00BA77A4" w:rsidRDefault="00BA77A4" w:rsidP="005F43D2"/>
    <w:p w14:paraId="3C9DADD3" w14:textId="77777777" w:rsidR="00BA77A4" w:rsidRDefault="00BA77A4" w:rsidP="005F43D2"/>
    <w:p w14:paraId="47F06F80" w14:textId="77777777" w:rsidR="006D0EAD" w:rsidRDefault="006D0EAD" w:rsidP="005F43D2"/>
    <w:p w14:paraId="042B7B5A" w14:textId="77777777" w:rsidR="006D0EAD" w:rsidRDefault="006D0EAD" w:rsidP="005F43D2"/>
    <w:p w14:paraId="7CA66146" w14:textId="77777777" w:rsidR="006D0EAD" w:rsidRDefault="006D0EAD" w:rsidP="005F43D2"/>
    <w:p w14:paraId="7FCE8960" w14:textId="77777777" w:rsidR="006D0EAD" w:rsidRDefault="006D0EAD" w:rsidP="005F43D2"/>
    <w:p w14:paraId="0E7F4A66" w14:textId="77777777" w:rsidR="006D0EAD" w:rsidRDefault="006D0EAD" w:rsidP="005F43D2"/>
    <w:p w14:paraId="3018589E" w14:textId="77777777" w:rsidR="006D0EAD" w:rsidRDefault="006D0EAD" w:rsidP="005F43D2"/>
    <w:p w14:paraId="479F7727" w14:textId="77777777" w:rsidR="006D0EAD" w:rsidRDefault="006D0EAD" w:rsidP="005F43D2"/>
    <w:p w14:paraId="74FA726D" w14:textId="77777777" w:rsidR="006D0EAD" w:rsidRDefault="006D0EAD" w:rsidP="005F43D2"/>
    <w:p w14:paraId="1905F244" w14:textId="77777777" w:rsidR="006D0EAD" w:rsidRDefault="006D0EAD" w:rsidP="005F43D2"/>
    <w:p w14:paraId="6E863868" w14:textId="77777777" w:rsidR="006D0EAD" w:rsidRDefault="006D0EAD" w:rsidP="005F43D2"/>
    <w:p w14:paraId="5108C938" w14:textId="77777777" w:rsidR="008D5674" w:rsidRDefault="008D5674" w:rsidP="00E11257">
      <w:pPr>
        <w:ind w:firstLine="0"/>
      </w:pPr>
    </w:p>
    <w:p w14:paraId="051A98E2" w14:textId="6F1680B2" w:rsidR="00BA77A4" w:rsidRDefault="00BA77A4" w:rsidP="00BA77A4">
      <w:pPr>
        <w:jc w:val="center"/>
      </w:pPr>
      <w:r>
        <w:lastRenderedPageBreak/>
        <w:t>Requerimientos no funcionales</w:t>
      </w:r>
    </w:p>
    <w:p w14:paraId="365304AA" w14:textId="67D566C8" w:rsidR="00BA77A4" w:rsidRPr="00BA77A4" w:rsidRDefault="00BA77A4" w:rsidP="00BA77A4">
      <w:pPr>
        <w:pStyle w:val="Descripcin"/>
        <w:keepNext/>
        <w:rPr>
          <w:b/>
          <w:bCs/>
          <w:i w:val="0"/>
          <w:iCs w:val="0"/>
          <w:sz w:val="24"/>
          <w:szCs w:val="20"/>
        </w:rPr>
      </w:pPr>
      <w:r w:rsidRPr="00BA77A4">
        <w:rPr>
          <w:b/>
          <w:bCs/>
          <w:i w:val="0"/>
          <w:iCs w:val="0"/>
          <w:sz w:val="24"/>
          <w:szCs w:val="20"/>
        </w:rPr>
        <w:t xml:space="preserve">Tabla </w:t>
      </w:r>
      <w:r w:rsidRPr="00BA77A4">
        <w:rPr>
          <w:b/>
          <w:bCs/>
          <w:i w:val="0"/>
          <w:iCs w:val="0"/>
          <w:sz w:val="24"/>
          <w:szCs w:val="20"/>
        </w:rPr>
        <w:fldChar w:fldCharType="begin"/>
      </w:r>
      <w:r w:rsidRPr="00BA77A4">
        <w:rPr>
          <w:b/>
          <w:bCs/>
          <w:i w:val="0"/>
          <w:iCs w:val="0"/>
          <w:sz w:val="24"/>
          <w:szCs w:val="20"/>
        </w:rPr>
        <w:instrText xml:space="preserve"> SEQ Tabla \* ARABIC </w:instrText>
      </w:r>
      <w:r w:rsidRPr="00BA77A4">
        <w:rPr>
          <w:b/>
          <w:bCs/>
          <w:i w:val="0"/>
          <w:iCs w:val="0"/>
          <w:sz w:val="24"/>
          <w:szCs w:val="20"/>
        </w:rPr>
        <w:fldChar w:fldCharType="separate"/>
      </w:r>
      <w:r>
        <w:rPr>
          <w:b/>
          <w:bCs/>
          <w:i w:val="0"/>
          <w:iCs w:val="0"/>
          <w:noProof/>
          <w:sz w:val="24"/>
          <w:szCs w:val="20"/>
        </w:rPr>
        <w:t>36</w:t>
      </w:r>
      <w:r w:rsidRPr="00BA77A4">
        <w:rPr>
          <w:b/>
          <w:bCs/>
          <w:i w:val="0"/>
          <w:iCs w:val="0"/>
          <w:sz w:val="24"/>
          <w:szCs w:val="20"/>
        </w:rPr>
        <w:fldChar w:fldCharType="end"/>
      </w:r>
      <w:r w:rsidRPr="00BA77A4">
        <w:rPr>
          <w:b/>
          <w:bCs/>
          <w:i w:val="0"/>
          <w:iCs w:val="0"/>
          <w:sz w:val="24"/>
          <w:szCs w:val="20"/>
        </w:rPr>
        <w:t xml:space="preserve"> </w:t>
      </w:r>
    </w:p>
    <w:p w14:paraId="79A5FB42" w14:textId="03F703A2" w:rsidR="00BA77A4" w:rsidRPr="00BA77A4" w:rsidRDefault="00BA77A4" w:rsidP="00BA77A4">
      <w:pPr>
        <w:pStyle w:val="Descripcin"/>
        <w:keepNext/>
        <w:rPr>
          <w:sz w:val="24"/>
          <w:szCs w:val="20"/>
        </w:rPr>
      </w:pPr>
      <w:r w:rsidRPr="00BA77A4">
        <w:rPr>
          <w:sz w:val="24"/>
          <w:szCs w:val="20"/>
        </w:rPr>
        <w:t>Requerimiento NO funcional No.1</w:t>
      </w:r>
    </w:p>
    <w:tbl>
      <w:tblPr>
        <w:tblStyle w:val="Tablaconcuadrcula"/>
        <w:tblpPr w:leftFromText="141" w:rightFromText="141" w:vertAnchor="text" w:horzAnchor="margin" w:tblpY="221"/>
        <w:tblW w:w="0" w:type="auto"/>
        <w:tblLook w:val="04A0" w:firstRow="1" w:lastRow="0" w:firstColumn="1" w:lastColumn="0" w:noHBand="0" w:noVBand="1"/>
      </w:tblPr>
      <w:tblGrid>
        <w:gridCol w:w="4414"/>
        <w:gridCol w:w="4414"/>
      </w:tblGrid>
      <w:tr w:rsidR="00BA77A4" w:rsidRPr="00BA77A4" w14:paraId="0353D260" w14:textId="77777777" w:rsidTr="0073647B">
        <w:tc>
          <w:tcPr>
            <w:tcW w:w="8828" w:type="dxa"/>
            <w:gridSpan w:val="2"/>
          </w:tcPr>
          <w:p w14:paraId="150531CA" w14:textId="77777777" w:rsidR="00BA77A4" w:rsidRPr="00BA77A4" w:rsidRDefault="00BA77A4" w:rsidP="00BA77A4">
            <w:pPr>
              <w:spacing w:line="480" w:lineRule="auto"/>
              <w:rPr>
                <w:b/>
                <w:bCs/>
                <w:lang w:val="es-CO"/>
              </w:rPr>
            </w:pPr>
            <w:r w:rsidRPr="00BA77A4">
              <w:rPr>
                <w:b/>
                <w:bCs/>
                <w:lang w:val="es-CO"/>
              </w:rPr>
              <w:t>REQUERIMIENTO NO FUNCIONAL</w:t>
            </w:r>
          </w:p>
        </w:tc>
      </w:tr>
      <w:tr w:rsidR="00BA77A4" w:rsidRPr="00BA77A4" w14:paraId="47E6537C" w14:textId="77777777" w:rsidTr="0073647B">
        <w:tc>
          <w:tcPr>
            <w:tcW w:w="4414" w:type="dxa"/>
          </w:tcPr>
          <w:p w14:paraId="41BA64FF" w14:textId="77777777" w:rsidR="00BA77A4" w:rsidRPr="00BA77A4" w:rsidRDefault="00BA77A4" w:rsidP="00BA77A4">
            <w:pPr>
              <w:spacing w:line="480" w:lineRule="auto"/>
              <w:rPr>
                <w:b/>
                <w:bCs/>
                <w:lang w:val="es-CO"/>
              </w:rPr>
            </w:pPr>
            <w:r w:rsidRPr="00BA77A4">
              <w:rPr>
                <w:b/>
                <w:bCs/>
                <w:lang w:val="es-CO"/>
              </w:rPr>
              <w:t xml:space="preserve">ID REQUERIMIENTO: </w:t>
            </w:r>
          </w:p>
          <w:p w14:paraId="26C1665A" w14:textId="77777777" w:rsidR="00BA77A4" w:rsidRPr="00BA77A4" w:rsidRDefault="00BA77A4" w:rsidP="00BA77A4">
            <w:pPr>
              <w:spacing w:line="480" w:lineRule="auto"/>
              <w:rPr>
                <w:lang w:val="es-CO"/>
              </w:rPr>
            </w:pPr>
            <w:r w:rsidRPr="00BA77A4">
              <w:rPr>
                <w:lang w:val="es-CO"/>
              </w:rPr>
              <w:t>RNF01</w:t>
            </w:r>
          </w:p>
        </w:tc>
        <w:tc>
          <w:tcPr>
            <w:tcW w:w="4414" w:type="dxa"/>
          </w:tcPr>
          <w:p w14:paraId="648061C3" w14:textId="77777777" w:rsidR="00BA77A4" w:rsidRPr="00BA77A4" w:rsidRDefault="00BA77A4" w:rsidP="00BA77A4">
            <w:pPr>
              <w:spacing w:line="480" w:lineRule="auto"/>
              <w:rPr>
                <w:b/>
                <w:bCs/>
                <w:lang w:val="es-CO"/>
              </w:rPr>
            </w:pPr>
            <w:r w:rsidRPr="00BA77A4">
              <w:rPr>
                <w:b/>
                <w:bCs/>
                <w:lang w:val="es-CO"/>
              </w:rPr>
              <w:t>NOMBRE REQUERIMIENTO:</w:t>
            </w:r>
          </w:p>
          <w:p w14:paraId="2C33523A" w14:textId="77777777" w:rsidR="00BA77A4" w:rsidRPr="00BA77A4" w:rsidRDefault="00BA77A4" w:rsidP="00BA77A4">
            <w:pPr>
              <w:spacing w:line="480" w:lineRule="auto"/>
              <w:rPr>
                <w:lang w:val="es-CO"/>
              </w:rPr>
            </w:pPr>
            <w:r w:rsidRPr="00BA77A4">
              <w:rPr>
                <w:lang w:val="es-CO"/>
              </w:rPr>
              <w:t>Cifrado de información</w:t>
            </w:r>
          </w:p>
        </w:tc>
      </w:tr>
      <w:tr w:rsidR="00BA77A4" w:rsidRPr="00BA77A4" w14:paraId="13BAB57E" w14:textId="77777777" w:rsidTr="0073647B">
        <w:tc>
          <w:tcPr>
            <w:tcW w:w="4414" w:type="dxa"/>
          </w:tcPr>
          <w:p w14:paraId="6A1DA2C5" w14:textId="77777777" w:rsidR="00BA77A4" w:rsidRPr="00BA77A4" w:rsidRDefault="00BA77A4" w:rsidP="00BA77A4">
            <w:pPr>
              <w:spacing w:line="480" w:lineRule="auto"/>
              <w:rPr>
                <w:lang w:val="es-CO"/>
              </w:rPr>
            </w:pPr>
            <w:r w:rsidRPr="00BA77A4">
              <w:rPr>
                <w:b/>
                <w:bCs/>
                <w:lang w:val="es-CO"/>
              </w:rPr>
              <w:t>TIPO REQUERIMIENTO:</w:t>
            </w:r>
            <w:r w:rsidRPr="00BA77A4">
              <w:rPr>
                <w:lang w:val="es-CO"/>
              </w:rPr>
              <w:t xml:space="preserve"> Seguridad</w:t>
            </w:r>
          </w:p>
          <w:p w14:paraId="0DFA60E5" w14:textId="77777777" w:rsidR="00BA77A4" w:rsidRPr="00BA77A4" w:rsidRDefault="00BA77A4" w:rsidP="00BA77A4">
            <w:pPr>
              <w:spacing w:line="480" w:lineRule="auto"/>
              <w:rPr>
                <w:b/>
                <w:bCs/>
                <w:lang w:val="es-CO"/>
              </w:rPr>
            </w:pPr>
          </w:p>
        </w:tc>
        <w:tc>
          <w:tcPr>
            <w:tcW w:w="4414" w:type="dxa"/>
          </w:tcPr>
          <w:p w14:paraId="5963F84C" w14:textId="77777777" w:rsidR="00BA77A4" w:rsidRPr="00BA77A4" w:rsidRDefault="00BA77A4" w:rsidP="00BA77A4">
            <w:pPr>
              <w:spacing w:line="480" w:lineRule="auto"/>
              <w:rPr>
                <w:lang w:val="es-CO"/>
              </w:rPr>
            </w:pPr>
            <w:r w:rsidRPr="00BA77A4">
              <w:rPr>
                <w:b/>
                <w:bCs/>
                <w:lang w:val="es-CO"/>
              </w:rPr>
              <w:t>PRIORIDAD</w:t>
            </w:r>
            <w:r w:rsidRPr="00BA77A4">
              <w:rPr>
                <w:lang w:val="es-CO"/>
              </w:rPr>
              <w:t>: Alta</w:t>
            </w:r>
          </w:p>
          <w:p w14:paraId="6B3963E8" w14:textId="77777777" w:rsidR="00BA77A4" w:rsidRPr="00BA77A4" w:rsidRDefault="00BA77A4" w:rsidP="00BA77A4">
            <w:pPr>
              <w:spacing w:line="480" w:lineRule="auto"/>
              <w:rPr>
                <w:b/>
                <w:bCs/>
                <w:lang w:val="es-CO"/>
              </w:rPr>
            </w:pPr>
          </w:p>
        </w:tc>
      </w:tr>
      <w:tr w:rsidR="00BA77A4" w:rsidRPr="00BA77A4" w14:paraId="076215DB" w14:textId="77777777" w:rsidTr="0073647B">
        <w:tc>
          <w:tcPr>
            <w:tcW w:w="8828" w:type="dxa"/>
            <w:gridSpan w:val="2"/>
          </w:tcPr>
          <w:p w14:paraId="7CD16023" w14:textId="77777777" w:rsidR="00BA77A4" w:rsidRPr="00BA77A4" w:rsidRDefault="00BA77A4" w:rsidP="00BA77A4">
            <w:pPr>
              <w:spacing w:line="480" w:lineRule="auto"/>
              <w:rPr>
                <w:b/>
                <w:bCs/>
                <w:lang w:val="es-CO"/>
              </w:rPr>
            </w:pPr>
            <w:r w:rsidRPr="00BA77A4">
              <w:rPr>
                <w:b/>
                <w:bCs/>
                <w:lang w:val="es-CO"/>
              </w:rPr>
              <w:t>DESCRIPCIÓN REQUERIMIENTO NO FUNCIONAL</w:t>
            </w:r>
          </w:p>
        </w:tc>
      </w:tr>
      <w:tr w:rsidR="00BA77A4" w:rsidRPr="00BA77A4" w14:paraId="559BB051" w14:textId="77777777" w:rsidTr="0073647B">
        <w:tc>
          <w:tcPr>
            <w:tcW w:w="8828" w:type="dxa"/>
            <w:gridSpan w:val="2"/>
          </w:tcPr>
          <w:p w14:paraId="58ED1ED7" w14:textId="77777777" w:rsidR="00BA77A4" w:rsidRPr="00BA77A4" w:rsidRDefault="00BA77A4" w:rsidP="00BA77A4">
            <w:pPr>
              <w:spacing w:line="480" w:lineRule="auto"/>
              <w:rPr>
                <w:lang w:val="es-CO"/>
              </w:rPr>
            </w:pPr>
            <w:r w:rsidRPr="00BA77A4">
              <w:rPr>
                <w:lang w:val="es-CO"/>
              </w:rPr>
              <w:t>La información de los usuarios y transacciones debe estar cifrada, para garantizar un software seguro y confiable para los usuarios</w:t>
            </w:r>
          </w:p>
          <w:p w14:paraId="1BC5055C" w14:textId="77777777" w:rsidR="00BA77A4" w:rsidRPr="00BA77A4" w:rsidRDefault="00BA77A4" w:rsidP="00BA77A4">
            <w:pPr>
              <w:spacing w:line="480" w:lineRule="auto"/>
              <w:rPr>
                <w:lang w:val="es-CO"/>
              </w:rPr>
            </w:pPr>
          </w:p>
          <w:p w14:paraId="706B596F" w14:textId="77777777" w:rsidR="00BA77A4" w:rsidRPr="00BA77A4" w:rsidRDefault="00BA77A4" w:rsidP="00BA77A4">
            <w:pPr>
              <w:spacing w:line="480" w:lineRule="auto"/>
              <w:rPr>
                <w:lang w:val="es-CO"/>
              </w:rPr>
            </w:pPr>
          </w:p>
          <w:p w14:paraId="6152EE4F" w14:textId="77777777" w:rsidR="00BA77A4" w:rsidRPr="00BA77A4" w:rsidRDefault="00BA77A4" w:rsidP="00BA77A4">
            <w:pPr>
              <w:spacing w:line="480" w:lineRule="auto"/>
              <w:rPr>
                <w:lang w:val="es-CO"/>
              </w:rPr>
            </w:pPr>
          </w:p>
          <w:p w14:paraId="458D379F" w14:textId="77777777" w:rsidR="00BA77A4" w:rsidRPr="00BA77A4" w:rsidRDefault="00BA77A4" w:rsidP="00BA77A4">
            <w:pPr>
              <w:spacing w:line="480" w:lineRule="auto"/>
              <w:rPr>
                <w:lang w:val="es-CO"/>
              </w:rPr>
            </w:pPr>
          </w:p>
        </w:tc>
      </w:tr>
      <w:tr w:rsidR="00BA77A4" w:rsidRPr="00BA77A4" w14:paraId="20921B7F" w14:textId="77777777" w:rsidTr="0073647B">
        <w:tc>
          <w:tcPr>
            <w:tcW w:w="8828" w:type="dxa"/>
            <w:gridSpan w:val="2"/>
          </w:tcPr>
          <w:p w14:paraId="50C8004C" w14:textId="77777777" w:rsidR="00BA77A4" w:rsidRPr="00BA77A4" w:rsidRDefault="00BA77A4" w:rsidP="00BA77A4">
            <w:pPr>
              <w:spacing w:line="480" w:lineRule="auto"/>
              <w:rPr>
                <w:b/>
                <w:bCs/>
                <w:lang w:val="es-CO"/>
              </w:rPr>
            </w:pPr>
            <w:r w:rsidRPr="00BA77A4">
              <w:rPr>
                <w:b/>
                <w:bCs/>
                <w:lang w:val="es-CO"/>
              </w:rPr>
              <w:t>OBSERVACIONES:</w:t>
            </w:r>
          </w:p>
          <w:p w14:paraId="23C03A87" w14:textId="77777777" w:rsidR="00BA77A4" w:rsidRPr="00BA77A4" w:rsidRDefault="00BA77A4" w:rsidP="00BA77A4">
            <w:pPr>
              <w:spacing w:line="480" w:lineRule="auto"/>
              <w:rPr>
                <w:lang w:val="es-CO"/>
              </w:rPr>
            </w:pPr>
          </w:p>
        </w:tc>
      </w:tr>
      <w:tr w:rsidR="00BA77A4" w:rsidRPr="00BA77A4" w14:paraId="42190EF0" w14:textId="77777777" w:rsidTr="0073647B">
        <w:tc>
          <w:tcPr>
            <w:tcW w:w="8828" w:type="dxa"/>
            <w:gridSpan w:val="2"/>
          </w:tcPr>
          <w:p w14:paraId="2035916F" w14:textId="77777777" w:rsidR="00BA77A4" w:rsidRPr="00BA77A4" w:rsidRDefault="00BA77A4" w:rsidP="00BA77A4">
            <w:pPr>
              <w:spacing w:line="480" w:lineRule="auto"/>
              <w:rPr>
                <w:b/>
                <w:bCs/>
                <w:lang w:val="es-CO"/>
              </w:rPr>
            </w:pPr>
            <w:r w:rsidRPr="00BA77A4">
              <w:rPr>
                <w:b/>
                <w:bCs/>
                <w:lang w:val="es-CO"/>
              </w:rPr>
              <w:t>ELABORADO POR: Jhoan Marin</w:t>
            </w:r>
          </w:p>
        </w:tc>
      </w:tr>
    </w:tbl>
    <w:p w14:paraId="2F6FC7CF" w14:textId="77777777" w:rsidR="00BA77A4" w:rsidRDefault="00BA77A4" w:rsidP="00BA77A4"/>
    <w:p w14:paraId="655BC23D" w14:textId="77777777" w:rsidR="00BA77A4" w:rsidRDefault="00BA77A4" w:rsidP="00BA77A4"/>
    <w:p w14:paraId="49B26AC3" w14:textId="77777777" w:rsidR="00BA77A4" w:rsidRDefault="00BA77A4" w:rsidP="00BA77A4"/>
    <w:p w14:paraId="6541740F" w14:textId="77777777" w:rsidR="00BA77A4" w:rsidRDefault="00BA77A4" w:rsidP="00BA77A4"/>
    <w:p w14:paraId="104E83A6" w14:textId="77777777" w:rsidR="00BA77A4" w:rsidRDefault="00BA77A4" w:rsidP="00BA77A4"/>
    <w:p w14:paraId="0CC1D62E" w14:textId="77777777" w:rsidR="00BA77A4" w:rsidRPr="00BA77A4" w:rsidRDefault="00BA77A4" w:rsidP="006D0EAD">
      <w:pPr>
        <w:ind w:firstLine="0"/>
        <w:rPr>
          <w:b/>
          <w:bCs/>
        </w:rPr>
      </w:pPr>
    </w:p>
    <w:p w14:paraId="61AB0DF7" w14:textId="77777777" w:rsidR="00BA77A4" w:rsidRPr="00BA77A4" w:rsidRDefault="00BA77A4" w:rsidP="00BA77A4">
      <w:pPr>
        <w:pStyle w:val="Descripcin"/>
        <w:keepNext/>
        <w:rPr>
          <w:b/>
          <w:bCs/>
          <w:i w:val="0"/>
          <w:iCs w:val="0"/>
          <w:sz w:val="24"/>
          <w:szCs w:val="20"/>
        </w:rPr>
      </w:pPr>
      <w:r w:rsidRPr="00BA77A4">
        <w:rPr>
          <w:b/>
          <w:bCs/>
          <w:i w:val="0"/>
          <w:iCs w:val="0"/>
          <w:sz w:val="24"/>
          <w:szCs w:val="20"/>
        </w:rPr>
        <w:lastRenderedPageBreak/>
        <w:t xml:space="preserve">Tabla </w:t>
      </w:r>
      <w:r w:rsidRPr="00BA77A4">
        <w:rPr>
          <w:b/>
          <w:bCs/>
          <w:i w:val="0"/>
          <w:iCs w:val="0"/>
          <w:sz w:val="24"/>
          <w:szCs w:val="20"/>
        </w:rPr>
        <w:fldChar w:fldCharType="begin"/>
      </w:r>
      <w:r w:rsidRPr="00BA77A4">
        <w:rPr>
          <w:b/>
          <w:bCs/>
          <w:i w:val="0"/>
          <w:iCs w:val="0"/>
          <w:sz w:val="24"/>
          <w:szCs w:val="20"/>
        </w:rPr>
        <w:instrText xml:space="preserve"> SEQ Tabla \* ARABIC </w:instrText>
      </w:r>
      <w:r w:rsidRPr="00BA77A4">
        <w:rPr>
          <w:b/>
          <w:bCs/>
          <w:i w:val="0"/>
          <w:iCs w:val="0"/>
          <w:sz w:val="24"/>
          <w:szCs w:val="20"/>
        </w:rPr>
        <w:fldChar w:fldCharType="separate"/>
      </w:r>
      <w:r w:rsidRPr="00BA77A4">
        <w:rPr>
          <w:b/>
          <w:bCs/>
          <w:i w:val="0"/>
          <w:iCs w:val="0"/>
          <w:noProof/>
          <w:sz w:val="24"/>
          <w:szCs w:val="20"/>
        </w:rPr>
        <w:t>37</w:t>
      </w:r>
      <w:r w:rsidRPr="00BA77A4">
        <w:rPr>
          <w:b/>
          <w:bCs/>
          <w:i w:val="0"/>
          <w:iCs w:val="0"/>
          <w:sz w:val="24"/>
          <w:szCs w:val="20"/>
        </w:rPr>
        <w:fldChar w:fldCharType="end"/>
      </w:r>
    </w:p>
    <w:p w14:paraId="15B73A2C" w14:textId="1D0B9DA2" w:rsidR="00BA77A4" w:rsidRPr="00BA77A4" w:rsidRDefault="00BA77A4" w:rsidP="00BA77A4">
      <w:pPr>
        <w:pStyle w:val="Descripcin"/>
        <w:keepNext/>
        <w:rPr>
          <w:sz w:val="24"/>
          <w:szCs w:val="20"/>
        </w:rPr>
      </w:pPr>
      <w:r w:rsidRPr="00BA77A4">
        <w:rPr>
          <w:sz w:val="24"/>
          <w:szCs w:val="20"/>
        </w:rPr>
        <w:t>Requerimiento NO funcional No.2</w:t>
      </w:r>
    </w:p>
    <w:tbl>
      <w:tblPr>
        <w:tblStyle w:val="Tablaconcuadrcula"/>
        <w:tblpPr w:leftFromText="141" w:rightFromText="141" w:vertAnchor="text" w:horzAnchor="margin" w:tblpY="221"/>
        <w:tblW w:w="0" w:type="auto"/>
        <w:tblLook w:val="04A0" w:firstRow="1" w:lastRow="0" w:firstColumn="1" w:lastColumn="0" w:noHBand="0" w:noVBand="1"/>
      </w:tblPr>
      <w:tblGrid>
        <w:gridCol w:w="4414"/>
        <w:gridCol w:w="4414"/>
      </w:tblGrid>
      <w:tr w:rsidR="00BA77A4" w:rsidRPr="00BA77A4" w14:paraId="2DA54F45" w14:textId="77777777" w:rsidTr="0073647B">
        <w:tc>
          <w:tcPr>
            <w:tcW w:w="8828" w:type="dxa"/>
            <w:gridSpan w:val="2"/>
          </w:tcPr>
          <w:p w14:paraId="63E6F080" w14:textId="77777777" w:rsidR="00BA77A4" w:rsidRPr="00BA77A4" w:rsidRDefault="00BA77A4" w:rsidP="00BA77A4">
            <w:pPr>
              <w:spacing w:line="480" w:lineRule="auto"/>
              <w:rPr>
                <w:b/>
                <w:bCs/>
                <w:lang w:val="es-CO"/>
              </w:rPr>
            </w:pPr>
            <w:r w:rsidRPr="00BA77A4">
              <w:rPr>
                <w:b/>
                <w:bCs/>
                <w:lang w:val="es-CO"/>
              </w:rPr>
              <w:t>REQUERIMIENTO NO FUNCIONAL</w:t>
            </w:r>
          </w:p>
        </w:tc>
      </w:tr>
      <w:tr w:rsidR="00BA77A4" w:rsidRPr="00BA77A4" w14:paraId="681D5803" w14:textId="77777777" w:rsidTr="0073647B">
        <w:tc>
          <w:tcPr>
            <w:tcW w:w="4414" w:type="dxa"/>
          </w:tcPr>
          <w:p w14:paraId="39DECBB4" w14:textId="77777777" w:rsidR="00BA77A4" w:rsidRPr="00BA77A4" w:rsidRDefault="00BA77A4" w:rsidP="00BA77A4">
            <w:pPr>
              <w:spacing w:line="480" w:lineRule="auto"/>
              <w:rPr>
                <w:b/>
                <w:bCs/>
                <w:lang w:val="es-CO"/>
              </w:rPr>
            </w:pPr>
            <w:r w:rsidRPr="00BA77A4">
              <w:rPr>
                <w:b/>
                <w:bCs/>
                <w:lang w:val="es-CO"/>
              </w:rPr>
              <w:t xml:space="preserve">ID REQUERIMIENTO: </w:t>
            </w:r>
          </w:p>
          <w:p w14:paraId="333996BA" w14:textId="77777777" w:rsidR="00BA77A4" w:rsidRPr="00BA77A4" w:rsidRDefault="00BA77A4" w:rsidP="00BA77A4">
            <w:pPr>
              <w:spacing w:line="480" w:lineRule="auto"/>
              <w:rPr>
                <w:b/>
                <w:bCs/>
                <w:lang w:val="es-CO"/>
              </w:rPr>
            </w:pPr>
            <w:r w:rsidRPr="00BA77A4">
              <w:rPr>
                <w:lang w:val="es-CO"/>
              </w:rPr>
              <w:t>RNF02</w:t>
            </w:r>
          </w:p>
          <w:p w14:paraId="43582B59" w14:textId="77777777" w:rsidR="00BA77A4" w:rsidRPr="00BA77A4" w:rsidRDefault="00BA77A4" w:rsidP="00BA77A4">
            <w:pPr>
              <w:spacing w:line="480" w:lineRule="auto"/>
              <w:rPr>
                <w:lang w:val="es-CO"/>
              </w:rPr>
            </w:pPr>
          </w:p>
        </w:tc>
        <w:tc>
          <w:tcPr>
            <w:tcW w:w="4414" w:type="dxa"/>
          </w:tcPr>
          <w:p w14:paraId="2883BDA4" w14:textId="77777777" w:rsidR="00BA77A4" w:rsidRPr="00BA77A4" w:rsidRDefault="00BA77A4" w:rsidP="00BA77A4">
            <w:pPr>
              <w:spacing w:line="480" w:lineRule="auto"/>
              <w:rPr>
                <w:b/>
                <w:bCs/>
                <w:lang w:val="es-CO"/>
              </w:rPr>
            </w:pPr>
            <w:r w:rsidRPr="00BA77A4">
              <w:rPr>
                <w:b/>
                <w:bCs/>
                <w:lang w:val="es-CO"/>
              </w:rPr>
              <w:t xml:space="preserve">NOMBRE REQUERIMIENTO: </w:t>
            </w:r>
          </w:p>
          <w:p w14:paraId="610EFAEB" w14:textId="77777777" w:rsidR="00BA77A4" w:rsidRPr="00BA77A4" w:rsidRDefault="00BA77A4" w:rsidP="00BA77A4">
            <w:pPr>
              <w:spacing w:line="480" w:lineRule="auto"/>
              <w:rPr>
                <w:b/>
                <w:bCs/>
                <w:lang w:val="es-CO"/>
              </w:rPr>
            </w:pPr>
            <w:r w:rsidRPr="00BA77A4">
              <w:rPr>
                <w:b/>
                <w:bCs/>
                <w:lang w:val="es-CO"/>
              </w:rPr>
              <w:t>Validación y Autenticación de Usuarios</w:t>
            </w:r>
          </w:p>
          <w:p w14:paraId="16BCE802" w14:textId="77777777" w:rsidR="00BA77A4" w:rsidRPr="00BA77A4" w:rsidRDefault="00BA77A4" w:rsidP="00BA77A4">
            <w:pPr>
              <w:spacing w:line="480" w:lineRule="auto"/>
              <w:rPr>
                <w:lang w:val="es-CO"/>
              </w:rPr>
            </w:pPr>
          </w:p>
        </w:tc>
      </w:tr>
      <w:tr w:rsidR="00BA77A4" w:rsidRPr="00BA77A4" w14:paraId="35220247" w14:textId="77777777" w:rsidTr="0073647B">
        <w:tc>
          <w:tcPr>
            <w:tcW w:w="4414" w:type="dxa"/>
          </w:tcPr>
          <w:p w14:paraId="48C64946" w14:textId="77777777" w:rsidR="00BA77A4" w:rsidRPr="00BA77A4" w:rsidRDefault="00BA77A4" w:rsidP="00BA77A4">
            <w:pPr>
              <w:spacing w:line="480" w:lineRule="auto"/>
              <w:rPr>
                <w:lang w:val="es-CO"/>
              </w:rPr>
            </w:pPr>
            <w:r w:rsidRPr="00BA77A4">
              <w:rPr>
                <w:b/>
                <w:bCs/>
                <w:lang w:val="es-CO"/>
              </w:rPr>
              <w:t>TIPO REQUERIMIENTO:</w:t>
            </w:r>
            <w:r w:rsidRPr="00BA77A4">
              <w:rPr>
                <w:lang w:val="es-CO"/>
              </w:rPr>
              <w:t xml:space="preserve"> Seguridad</w:t>
            </w:r>
          </w:p>
          <w:p w14:paraId="79F5E8A1" w14:textId="77777777" w:rsidR="00BA77A4" w:rsidRPr="00BA77A4" w:rsidRDefault="00BA77A4" w:rsidP="00BA77A4">
            <w:pPr>
              <w:spacing w:line="480" w:lineRule="auto"/>
              <w:rPr>
                <w:b/>
                <w:bCs/>
                <w:lang w:val="es-CO"/>
              </w:rPr>
            </w:pPr>
          </w:p>
        </w:tc>
        <w:tc>
          <w:tcPr>
            <w:tcW w:w="4414" w:type="dxa"/>
          </w:tcPr>
          <w:p w14:paraId="69EA5F66" w14:textId="77777777" w:rsidR="00BA77A4" w:rsidRPr="00BA77A4" w:rsidRDefault="00BA77A4" w:rsidP="00BA77A4">
            <w:pPr>
              <w:spacing w:line="480" w:lineRule="auto"/>
              <w:rPr>
                <w:lang w:val="es-CO"/>
              </w:rPr>
            </w:pPr>
            <w:r w:rsidRPr="00BA77A4">
              <w:rPr>
                <w:b/>
                <w:bCs/>
                <w:lang w:val="es-CO"/>
              </w:rPr>
              <w:t>PRIORIDAD</w:t>
            </w:r>
            <w:r w:rsidRPr="00BA77A4">
              <w:rPr>
                <w:lang w:val="es-CO"/>
              </w:rPr>
              <w:t>:  Alta</w:t>
            </w:r>
          </w:p>
          <w:p w14:paraId="5F5AB015" w14:textId="77777777" w:rsidR="00BA77A4" w:rsidRPr="00BA77A4" w:rsidRDefault="00BA77A4" w:rsidP="00BA77A4">
            <w:pPr>
              <w:spacing w:line="480" w:lineRule="auto"/>
              <w:rPr>
                <w:b/>
                <w:bCs/>
                <w:lang w:val="es-CO"/>
              </w:rPr>
            </w:pPr>
          </w:p>
        </w:tc>
      </w:tr>
      <w:tr w:rsidR="00BA77A4" w:rsidRPr="00BA77A4" w14:paraId="3CD6FCA6" w14:textId="77777777" w:rsidTr="0073647B">
        <w:tc>
          <w:tcPr>
            <w:tcW w:w="8828" w:type="dxa"/>
            <w:gridSpan w:val="2"/>
          </w:tcPr>
          <w:p w14:paraId="74BE1FCD" w14:textId="77777777" w:rsidR="00BA77A4" w:rsidRPr="00BA77A4" w:rsidRDefault="00BA77A4" w:rsidP="00BA77A4">
            <w:pPr>
              <w:spacing w:line="480" w:lineRule="auto"/>
              <w:rPr>
                <w:b/>
                <w:bCs/>
                <w:lang w:val="es-CO"/>
              </w:rPr>
            </w:pPr>
            <w:r w:rsidRPr="00BA77A4">
              <w:rPr>
                <w:b/>
                <w:bCs/>
                <w:lang w:val="es-CO"/>
              </w:rPr>
              <w:t>DESCRIPCIÓN REQUERIMIENTO NO FUNCIONAL</w:t>
            </w:r>
          </w:p>
        </w:tc>
      </w:tr>
      <w:tr w:rsidR="00BA77A4" w:rsidRPr="00BA77A4" w14:paraId="256551BC" w14:textId="77777777" w:rsidTr="0073647B">
        <w:tc>
          <w:tcPr>
            <w:tcW w:w="8828" w:type="dxa"/>
            <w:gridSpan w:val="2"/>
          </w:tcPr>
          <w:p w14:paraId="1EA74BD7" w14:textId="7A43ACD2" w:rsidR="00BA77A4" w:rsidRPr="00BA77A4" w:rsidRDefault="00BA77A4" w:rsidP="00BA77A4">
            <w:pPr>
              <w:spacing w:line="480" w:lineRule="auto"/>
              <w:rPr>
                <w:lang w:val="es-CO"/>
              </w:rPr>
            </w:pPr>
            <w:r w:rsidRPr="00BA77A4">
              <w:rPr>
                <w:lang w:val="es-CO"/>
              </w:rPr>
              <w:t>Acceso seguro al sistema con validación optima de credenciales de los usuarios y autenticación, de esta manera se evitará que personas no autorizadas ingresen a las cuentas que tienen información privada, garantizando la ley de Habeas data.</w:t>
            </w:r>
          </w:p>
          <w:p w14:paraId="1315414A" w14:textId="77777777" w:rsidR="00BA77A4" w:rsidRPr="00BA77A4" w:rsidRDefault="00BA77A4" w:rsidP="00BA77A4">
            <w:pPr>
              <w:spacing w:line="480" w:lineRule="auto"/>
              <w:rPr>
                <w:lang w:val="es-CO"/>
              </w:rPr>
            </w:pPr>
          </w:p>
          <w:p w14:paraId="3176609E" w14:textId="77777777" w:rsidR="00BA77A4" w:rsidRPr="00BA77A4" w:rsidRDefault="00BA77A4" w:rsidP="00BA77A4">
            <w:pPr>
              <w:spacing w:line="480" w:lineRule="auto"/>
              <w:rPr>
                <w:lang w:val="es-CO"/>
              </w:rPr>
            </w:pPr>
          </w:p>
        </w:tc>
      </w:tr>
      <w:tr w:rsidR="00BA77A4" w:rsidRPr="00BA77A4" w14:paraId="0A88FD9A" w14:textId="77777777" w:rsidTr="0073647B">
        <w:tc>
          <w:tcPr>
            <w:tcW w:w="8828" w:type="dxa"/>
            <w:gridSpan w:val="2"/>
          </w:tcPr>
          <w:p w14:paraId="3AFD65F3" w14:textId="77777777" w:rsidR="00BA77A4" w:rsidRPr="00BA77A4" w:rsidRDefault="00BA77A4" w:rsidP="00BA77A4">
            <w:pPr>
              <w:spacing w:line="480" w:lineRule="auto"/>
              <w:rPr>
                <w:b/>
                <w:bCs/>
                <w:lang w:val="es-CO"/>
              </w:rPr>
            </w:pPr>
            <w:r w:rsidRPr="00BA77A4">
              <w:rPr>
                <w:b/>
                <w:bCs/>
                <w:lang w:val="es-CO"/>
              </w:rPr>
              <w:t>OBSERVACIONES:</w:t>
            </w:r>
          </w:p>
          <w:p w14:paraId="263CEE26" w14:textId="77777777" w:rsidR="00BA77A4" w:rsidRPr="00BA77A4" w:rsidRDefault="00BA77A4" w:rsidP="00BA77A4">
            <w:pPr>
              <w:spacing w:line="480" w:lineRule="auto"/>
              <w:rPr>
                <w:lang w:val="es-CO"/>
              </w:rPr>
            </w:pPr>
          </w:p>
        </w:tc>
      </w:tr>
      <w:tr w:rsidR="00BA77A4" w:rsidRPr="00BA77A4" w14:paraId="71DE5253" w14:textId="77777777" w:rsidTr="0073647B">
        <w:tc>
          <w:tcPr>
            <w:tcW w:w="8828" w:type="dxa"/>
            <w:gridSpan w:val="2"/>
          </w:tcPr>
          <w:p w14:paraId="4475AF99" w14:textId="77777777" w:rsidR="00BA77A4" w:rsidRPr="00BA77A4" w:rsidRDefault="00BA77A4" w:rsidP="00BA77A4">
            <w:pPr>
              <w:spacing w:line="480" w:lineRule="auto"/>
              <w:rPr>
                <w:b/>
                <w:bCs/>
                <w:lang w:val="es-CO"/>
              </w:rPr>
            </w:pPr>
            <w:r w:rsidRPr="00BA77A4">
              <w:rPr>
                <w:b/>
                <w:bCs/>
                <w:lang w:val="es-CO"/>
              </w:rPr>
              <w:t>ELABORADO POR:</w:t>
            </w:r>
          </w:p>
        </w:tc>
      </w:tr>
    </w:tbl>
    <w:p w14:paraId="25F0BE95" w14:textId="77777777" w:rsidR="00BA77A4" w:rsidRDefault="00BA77A4" w:rsidP="00BA77A4"/>
    <w:p w14:paraId="7336A735" w14:textId="77777777" w:rsidR="00BA77A4" w:rsidRDefault="00BA77A4" w:rsidP="00BA77A4">
      <w:pPr>
        <w:jc w:val="center"/>
      </w:pPr>
    </w:p>
    <w:p w14:paraId="5E701527" w14:textId="77777777" w:rsidR="00BA77A4" w:rsidRDefault="00BA77A4" w:rsidP="00BA77A4">
      <w:pPr>
        <w:jc w:val="center"/>
      </w:pPr>
    </w:p>
    <w:p w14:paraId="4B153F3F" w14:textId="77777777" w:rsidR="00BA77A4" w:rsidRDefault="00BA77A4" w:rsidP="00BA77A4">
      <w:pPr>
        <w:jc w:val="center"/>
      </w:pPr>
    </w:p>
    <w:p w14:paraId="03D9AB87" w14:textId="77777777" w:rsidR="008D5674" w:rsidRDefault="008D5674" w:rsidP="00BA77A4">
      <w:pPr>
        <w:jc w:val="center"/>
      </w:pPr>
    </w:p>
    <w:p w14:paraId="2904484F" w14:textId="77777777" w:rsidR="008D5674" w:rsidRDefault="008D5674" w:rsidP="00BA77A4">
      <w:pPr>
        <w:jc w:val="center"/>
      </w:pPr>
    </w:p>
    <w:p w14:paraId="2DBED15B" w14:textId="77777777" w:rsidR="008D5674" w:rsidRDefault="008D5674" w:rsidP="00BA77A4">
      <w:pPr>
        <w:jc w:val="center"/>
      </w:pPr>
    </w:p>
    <w:p w14:paraId="1B21DC11" w14:textId="77777777" w:rsidR="008D5674" w:rsidRDefault="008D5674" w:rsidP="00BA77A4">
      <w:pPr>
        <w:jc w:val="center"/>
      </w:pPr>
    </w:p>
    <w:p w14:paraId="26D17766" w14:textId="77777777" w:rsidR="008D5674" w:rsidRDefault="008D5674" w:rsidP="00BA77A4">
      <w:pPr>
        <w:jc w:val="center"/>
      </w:pPr>
    </w:p>
    <w:tbl>
      <w:tblPr>
        <w:tblStyle w:val="Tablaconcuadrcula"/>
        <w:tblpPr w:leftFromText="141" w:rightFromText="141" w:vertAnchor="text" w:horzAnchor="margin" w:tblpY="221"/>
        <w:tblW w:w="0" w:type="auto"/>
        <w:tblLook w:val="04A0" w:firstRow="1" w:lastRow="0" w:firstColumn="1" w:lastColumn="0" w:noHBand="0" w:noVBand="1"/>
      </w:tblPr>
      <w:tblGrid>
        <w:gridCol w:w="4414"/>
        <w:gridCol w:w="4414"/>
      </w:tblGrid>
      <w:tr w:rsidR="00BA77A4" w:rsidRPr="00BA77A4" w14:paraId="4FCF84F5" w14:textId="77777777" w:rsidTr="0073647B">
        <w:tc>
          <w:tcPr>
            <w:tcW w:w="8828" w:type="dxa"/>
            <w:gridSpan w:val="2"/>
          </w:tcPr>
          <w:p w14:paraId="3682B7BC" w14:textId="77777777" w:rsidR="00BA77A4" w:rsidRPr="00BA77A4" w:rsidRDefault="00BA77A4" w:rsidP="00BA77A4">
            <w:pPr>
              <w:spacing w:line="480" w:lineRule="auto"/>
              <w:rPr>
                <w:b/>
                <w:bCs/>
                <w:lang w:val="es-CO"/>
              </w:rPr>
            </w:pPr>
            <w:r w:rsidRPr="00BA77A4">
              <w:rPr>
                <w:b/>
                <w:bCs/>
                <w:lang w:val="es-CO"/>
              </w:rPr>
              <w:t>REQUERIMIENTO NO FUNCIONAL</w:t>
            </w:r>
          </w:p>
        </w:tc>
      </w:tr>
      <w:tr w:rsidR="00BA77A4" w:rsidRPr="00BA77A4" w14:paraId="0F6F055C" w14:textId="77777777" w:rsidTr="0073647B">
        <w:tc>
          <w:tcPr>
            <w:tcW w:w="4414" w:type="dxa"/>
          </w:tcPr>
          <w:p w14:paraId="672C86CA" w14:textId="77777777" w:rsidR="00BA77A4" w:rsidRPr="00BA77A4" w:rsidRDefault="00BA77A4" w:rsidP="00BA77A4">
            <w:pPr>
              <w:spacing w:line="480" w:lineRule="auto"/>
              <w:rPr>
                <w:b/>
                <w:bCs/>
                <w:lang w:val="es-CO"/>
              </w:rPr>
            </w:pPr>
            <w:r w:rsidRPr="00BA77A4">
              <w:rPr>
                <w:b/>
                <w:bCs/>
                <w:lang w:val="es-CO"/>
              </w:rPr>
              <w:t xml:space="preserve">ID REQUERIMIENTO: </w:t>
            </w:r>
          </w:p>
          <w:p w14:paraId="323BE0C7" w14:textId="77777777" w:rsidR="00BA77A4" w:rsidRPr="00BA77A4" w:rsidRDefault="00BA77A4" w:rsidP="00BA77A4">
            <w:pPr>
              <w:spacing w:line="480" w:lineRule="auto"/>
              <w:rPr>
                <w:b/>
                <w:bCs/>
                <w:lang w:val="es-CO"/>
              </w:rPr>
            </w:pPr>
            <w:r w:rsidRPr="00BA77A4">
              <w:rPr>
                <w:lang w:val="es-CO"/>
              </w:rPr>
              <w:t>RNF03</w:t>
            </w:r>
          </w:p>
          <w:p w14:paraId="3E2B13A0" w14:textId="77777777" w:rsidR="00BA77A4" w:rsidRPr="00BA77A4" w:rsidRDefault="00BA77A4" w:rsidP="00BA77A4">
            <w:pPr>
              <w:spacing w:line="480" w:lineRule="auto"/>
              <w:rPr>
                <w:lang w:val="es-CO"/>
              </w:rPr>
            </w:pPr>
          </w:p>
        </w:tc>
        <w:tc>
          <w:tcPr>
            <w:tcW w:w="4414" w:type="dxa"/>
          </w:tcPr>
          <w:p w14:paraId="159CB918" w14:textId="77777777" w:rsidR="00BA77A4" w:rsidRPr="00BA77A4" w:rsidRDefault="00BA77A4" w:rsidP="00BA77A4">
            <w:pPr>
              <w:spacing w:line="480" w:lineRule="auto"/>
              <w:rPr>
                <w:b/>
                <w:bCs/>
                <w:lang w:val="es-CO"/>
              </w:rPr>
            </w:pPr>
            <w:r w:rsidRPr="00BA77A4">
              <w:rPr>
                <w:b/>
                <w:bCs/>
                <w:lang w:val="es-CO"/>
              </w:rPr>
              <w:t>NOMBRE REQUERIMIENTO:</w:t>
            </w:r>
          </w:p>
          <w:p w14:paraId="38758AA3" w14:textId="77777777" w:rsidR="00BA77A4" w:rsidRPr="00BA77A4" w:rsidRDefault="00BA77A4" w:rsidP="00BA77A4">
            <w:pPr>
              <w:spacing w:line="480" w:lineRule="auto"/>
              <w:rPr>
                <w:b/>
                <w:bCs/>
                <w:lang w:val="es-CO"/>
              </w:rPr>
            </w:pPr>
            <w:proofErr w:type="spellStart"/>
            <w:r w:rsidRPr="00BA77A4">
              <w:rPr>
                <w:b/>
                <w:bCs/>
                <w:lang w:val="es-CO"/>
              </w:rPr>
              <w:t>Backup</w:t>
            </w:r>
            <w:proofErr w:type="spellEnd"/>
            <w:r w:rsidRPr="00BA77A4">
              <w:rPr>
                <w:b/>
                <w:bCs/>
                <w:lang w:val="es-CO"/>
              </w:rPr>
              <w:t xml:space="preserve"> Base de Datos</w:t>
            </w:r>
          </w:p>
          <w:p w14:paraId="10545C8B" w14:textId="77777777" w:rsidR="00BA77A4" w:rsidRPr="00BA77A4" w:rsidRDefault="00BA77A4" w:rsidP="00BA77A4">
            <w:pPr>
              <w:spacing w:line="480" w:lineRule="auto"/>
              <w:rPr>
                <w:lang w:val="es-CO"/>
              </w:rPr>
            </w:pPr>
          </w:p>
        </w:tc>
      </w:tr>
      <w:tr w:rsidR="00BA77A4" w:rsidRPr="00BA77A4" w14:paraId="4B2950D1" w14:textId="77777777" w:rsidTr="0073647B">
        <w:tc>
          <w:tcPr>
            <w:tcW w:w="4414" w:type="dxa"/>
          </w:tcPr>
          <w:p w14:paraId="312D4B20" w14:textId="77777777" w:rsidR="00BA77A4" w:rsidRPr="00BA77A4" w:rsidRDefault="00BA77A4" w:rsidP="00BA77A4">
            <w:pPr>
              <w:spacing w:line="480" w:lineRule="auto"/>
              <w:rPr>
                <w:lang w:val="es-CO"/>
              </w:rPr>
            </w:pPr>
            <w:r w:rsidRPr="00BA77A4">
              <w:rPr>
                <w:b/>
                <w:bCs/>
                <w:lang w:val="es-CO"/>
              </w:rPr>
              <w:t>TIPO REQUERIMIENTO:</w:t>
            </w:r>
            <w:r w:rsidRPr="00BA77A4">
              <w:rPr>
                <w:lang w:val="es-CO"/>
              </w:rPr>
              <w:t xml:space="preserve"> Seguridad</w:t>
            </w:r>
          </w:p>
          <w:p w14:paraId="31A7E703" w14:textId="77777777" w:rsidR="00BA77A4" w:rsidRPr="00BA77A4" w:rsidRDefault="00BA77A4" w:rsidP="00BA77A4">
            <w:pPr>
              <w:spacing w:line="480" w:lineRule="auto"/>
              <w:rPr>
                <w:b/>
                <w:bCs/>
                <w:lang w:val="es-CO"/>
              </w:rPr>
            </w:pPr>
          </w:p>
        </w:tc>
        <w:tc>
          <w:tcPr>
            <w:tcW w:w="4414" w:type="dxa"/>
          </w:tcPr>
          <w:p w14:paraId="11563682" w14:textId="77777777" w:rsidR="00BA77A4" w:rsidRPr="00BA77A4" w:rsidRDefault="00BA77A4" w:rsidP="00BA77A4">
            <w:pPr>
              <w:spacing w:line="480" w:lineRule="auto"/>
              <w:rPr>
                <w:lang w:val="es-CO"/>
              </w:rPr>
            </w:pPr>
            <w:r w:rsidRPr="00BA77A4">
              <w:rPr>
                <w:b/>
                <w:bCs/>
                <w:lang w:val="es-CO"/>
              </w:rPr>
              <w:t>PRIORIDAD</w:t>
            </w:r>
            <w:r w:rsidRPr="00BA77A4">
              <w:rPr>
                <w:lang w:val="es-CO"/>
              </w:rPr>
              <w:t>:  Alta</w:t>
            </w:r>
          </w:p>
          <w:p w14:paraId="3375D997" w14:textId="77777777" w:rsidR="00BA77A4" w:rsidRPr="00BA77A4" w:rsidRDefault="00BA77A4" w:rsidP="00BA77A4">
            <w:pPr>
              <w:spacing w:line="480" w:lineRule="auto"/>
              <w:rPr>
                <w:b/>
                <w:bCs/>
                <w:lang w:val="es-CO"/>
              </w:rPr>
            </w:pPr>
          </w:p>
        </w:tc>
      </w:tr>
      <w:tr w:rsidR="00BA77A4" w:rsidRPr="00BA77A4" w14:paraId="3F08BDFE" w14:textId="77777777" w:rsidTr="0073647B">
        <w:tc>
          <w:tcPr>
            <w:tcW w:w="8828" w:type="dxa"/>
            <w:gridSpan w:val="2"/>
          </w:tcPr>
          <w:p w14:paraId="0B0E4F66" w14:textId="77777777" w:rsidR="00BA77A4" w:rsidRPr="00BA77A4" w:rsidRDefault="00BA77A4" w:rsidP="00BA77A4">
            <w:pPr>
              <w:spacing w:line="480" w:lineRule="auto"/>
              <w:rPr>
                <w:b/>
                <w:bCs/>
                <w:lang w:val="es-CO"/>
              </w:rPr>
            </w:pPr>
            <w:r w:rsidRPr="00BA77A4">
              <w:rPr>
                <w:b/>
                <w:bCs/>
                <w:lang w:val="es-CO"/>
              </w:rPr>
              <w:t>DESCRIPCIÓN REQUERIMIENTO NO FUNCIONAL</w:t>
            </w:r>
          </w:p>
        </w:tc>
      </w:tr>
      <w:tr w:rsidR="00BA77A4" w:rsidRPr="00BA77A4" w14:paraId="59EF39EC" w14:textId="77777777" w:rsidTr="0073647B">
        <w:tc>
          <w:tcPr>
            <w:tcW w:w="8828" w:type="dxa"/>
            <w:gridSpan w:val="2"/>
          </w:tcPr>
          <w:p w14:paraId="4D6D8D1E" w14:textId="77777777" w:rsidR="00BA77A4" w:rsidRPr="00BA77A4" w:rsidRDefault="00BA77A4" w:rsidP="00BA77A4">
            <w:pPr>
              <w:spacing w:line="480" w:lineRule="auto"/>
              <w:rPr>
                <w:lang w:val="es-CO"/>
              </w:rPr>
            </w:pPr>
          </w:p>
          <w:p w14:paraId="7ECB9B8D" w14:textId="77777777" w:rsidR="00BA77A4" w:rsidRPr="00BA77A4" w:rsidRDefault="00BA77A4" w:rsidP="00BA77A4">
            <w:pPr>
              <w:spacing w:line="480" w:lineRule="auto"/>
              <w:rPr>
                <w:lang w:val="es-CO"/>
              </w:rPr>
            </w:pPr>
            <w:r w:rsidRPr="00BA77A4">
              <w:rPr>
                <w:lang w:val="es-CO"/>
              </w:rPr>
              <w:t>Respaldo regular de la base de datos para evitar pérdida de datos.</w:t>
            </w:r>
          </w:p>
          <w:p w14:paraId="641B6063" w14:textId="77777777" w:rsidR="00BA77A4" w:rsidRPr="00BA77A4" w:rsidRDefault="00BA77A4" w:rsidP="00BA77A4">
            <w:pPr>
              <w:spacing w:line="480" w:lineRule="auto"/>
              <w:rPr>
                <w:lang w:val="es-CO"/>
              </w:rPr>
            </w:pPr>
          </w:p>
          <w:p w14:paraId="094DB306" w14:textId="77777777" w:rsidR="00BA77A4" w:rsidRPr="00BA77A4" w:rsidRDefault="00BA77A4" w:rsidP="00BA77A4">
            <w:pPr>
              <w:spacing w:line="480" w:lineRule="auto"/>
              <w:rPr>
                <w:lang w:val="es-CO"/>
              </w:rPr>
            </w:pPr>
          </w:p>
          <w:p w14:paraId="04D9A6BB" w14:textId="77777777" w:rsidR="00BA77A4" w:rsidRPr="00BA77A4" w:rsidRDefault="00BA77A4" w:rsidP="00BA77A4">
            <w:pPr>
              <w:spacing w:line="480" w:lineRule="auto"/>
              <w:rPr>
                <w:lang w:val="es-CO"/>
              </w:rPr>
            </w:pPr>
          </w:p>
          <w:p w14:paraId="2CDDF43B" w14:textId="77777777" w:rsidR="00BA77A4" w:rsidRPr="00BA77A4" w:rsidRDefault="00BA77A4" w:rsidP="00BA77A4">
            <w:pPr>
              <w:spacing w:line="480" w:lineRule="auto"/>
              <w:rPr>
                <w:lang w:val="es-CO"/>
              </w:rPr>
            </w:pPr>
          </w:p>
        </w:tc>
      </w:tr>
      <w:tr w:rsidR="00BA77A4" w:rsidRPr="00BA77A4" w14:paraId="6F5C3BF4" w14:textId="77777777" w:rsidTr="0073647B">
        <w:tc>
          <w:tcPr>
            <w:tcW w:w="8828" w:type="dxa"/>
            <w:gridSpan w:val="2"/>
          </w:tcPr>
          <w:p w14:paraId="498DFF4E" w14:textId="77777777" w:rsidR="00BA77A4" w:rsidRPr="00BA77A4" w:rsidRDefault="00BA77A4" w:rsidP="00BA77A4">
            <w:pPr>
              <w:spacing w:line="480" w:lineRule="auto"/>
              <w:rPr>
                <w:b/>
                <w:bCs/>
                <w:lang w:val="es-CO"/>
              </w:rPr>
            </w:pPr>
            <w:r w:rsidRPr="00BA77A4">
              <w:rPr>
                <w:b/>
                <w:bCs/>
                <w:lang w:val="es-CO"/>
              </w:rPr>
              <w:t>OBSERVACIONES:</w:t>
            </w:r>
          </w:p>
          <w:p w14:paraId="678834BE" w14:textId="77777777" w:rsidR="00BA77A4" w:rsidRPr="00BA77A4" w:rsidRDefault="00BA77A4" w:rsidP="00BA77A4">
            <w:pPr>
              <w:spacing w:line="480" w:lineRule="auto"/>
              <w:rPr>
                <w:lang w:val="es-CO"/>
              </w:rPr>
            </w:pPr>
          </w:p>
        </w:tc>
      </w:tr>
      <w:tr w:rsidR="00BA77A4" w:rsidRPr="00BA77A4" w14:paraId="6453EA1B" w14:textId="77777777" w:rsidTr="0073647B">
        <w:tc>
          <w:tcPr>
            <w:tcW w:w="8828" w:type="dxa"/>
            <w:gridSpan w:val="2"/>
          </w:tcPr>
          <w:p w14:paraId="4075052A" w14:textId="77777777" w:rsidR="00BA77A4" w:rsidRPr="00BA77A4" w:rsidRDefault="00BA77A4" w:rsidP="00BA77A4">
            <w:pPr>
              <w:spacing w:line="480" w:lineRule="auto"/>
              <w:rPr>
                <w:b/>
                <w:bCs/>
                <w:lang w:val="es-CO"/>
              </w:rPr>
            </w:pPr>
            <w:r w:rsidRPr="00BA77A4">
              <w:rPr>
                <w:b/>
                <w:bCs/>
                <w:lang w:val="es-CO"/>
              </w:rPr>
              <w:t>ELABORADO POR:</w:t>
            </w:r>
          </w:p>
        </w:tc>
      </w:tr>
    </w:tbl>
    <w:p w14:paraId="6726D674" w14:textId="77777777" w:rsidR="00BA77A4" w:rsidRDefault="00BA77A4" w:rsidP="00BA77A4"/>
    <w:p w14:paraId="16B000AC" w14:textId="77777777" w:rsidR="00BA77A4" w:rsidRDefault="00BA77A4" w:rsidP="00BA77A4"/>
    <w:p w14:paraId="713D0269" w14:textId="77777777" w:rsidR="00BA77A4" w:rsidRDefault="00BA77A4" w:rsidP="00BA77A4"/>
    <w:p w14:paraId="2A2F01F1" w14:textId="77777777" w:rsidR="00BA77A4" w:rsidRDefault="00BA77A4" w:rsidP="00BA77A4"/>
    <w:p w14:paraId="50AA83B8" w14:textId="77777777" w:rsidR="00BA77A4" w:rsidRDefault="00BA77A4" w:rsidP="00BA77A4"/>
    <w:p w14:paraId="6CC415C6" w14:textId="77777777" w:rsidR="00BA77A4" w:rsidRDefault="00BA77A4" w:rsidP="00BA77A4"/>
    <w:p w14:paraId="1F03B78D" w14:textId="77777777" w:rsidR="00BA77A4" w:rsidRDefault="00BA77A4" w:rsidP="00BA77A4"/>
    <w:p w14:paraId="21DD3EED" w14:textId="77777777" w:rsidR="00BA77A4" w:rsidRDefault="00BA77A4" w:rsidP="00BA77A4"/>
    <w:p w14:paraId="627DFF5A" w14:textId="77777777" w:rsidR="008D5674" w:rsidRDefault="008D5674" w:rsidP="00BA77A4"/>
    <w:p w14:paraId="77A9AE4F" w14:textId="77777777" w:rsidR="008D5674" w:rsidRDefault="008D5674" w:rsidP="00BA77A4"/>
    <w:p w14:paraId="2DF973A1" w14:textId="77777777" w:rsidR="008D5674" w:rsidRDefault="008D5674" w:rsidP="00BA77A4"/>
    <w:tbl>
      <w:tblPr>
        <w:tblStyle w:val="Tablaconcuadrcula"/>
        <w:tblpPr w:leftFromText="141" w:rightFromText="141" w:vertAnchor="text" w:horzAnchor="margin" w:tblpY="221"/>
        <w:tblW w:w="0" w:type="auto"/>
        <w:tblLook w:val="04A0" w:firstRow="1" w:lastRow="0" w:firstColumn="1" w:lastColumn="0" w:noHBand="0" w:noVBand="1"/>
      </w:tblPr>
      <w:tblGrid>
        <w:gridCol w:w="4414"/>
        <w:gridCol w:w="4414"/>
      </w:tblGrid>
      <w:tr w:rsidR="00BA77A4" w:rsidRPr="00BA77A4" w14:paraId="237F52C9" w14:textId="77777777" w:rsidTr="0073647B">
        <w:tc>
          <w:tcPr>
            <w:tcW w:w="8828" w:type="dxa"/>
            <w:gridSpan w:val="2"/>
          </w:tcPr>
          <w:p w14:paraId="0669CA37" w14:textId="77777777" w:rsidR="00BA77A4" w:rsidRPr="00BA77A4" w:rsidRDefault="00BA77A4" w:rsidP="00BA77A4">
            <w:pPr>
              <w:spacing w:line="480" w:lineRule="auto"/>
              <w:rPr>
                <w:b/>
                <w:bCs/>
                <w:lang w:val="es-CO"/>
              </w:rPr>
            </w:pPr>
            <w:r w:rsidRPr="00BA77A4">
              <w:rPr>
                <w:b/>
                <w:bCs/>
                <w:lang w:val="es-CO"/>
              </w:rPr>
              <w:t>REQUERIMIENTO NO FUNCIONAL</w:t>
            </w:r>
          </w:p>
        </w:tc>
      </w:tr>
      <w:tr w:rsidR="00BA77A4" w:rsidRPr="00BA77A4" w14:paraId="62160CB2" w14:textId="77777777" w:rsidTr="0073647B">
        <w:tc>
          <w:tcPr>
            <w:tcW w:w="4414" w:type="dxa"/>
          </w:tcPr>
          <w:p w14:paraId="6697A256" w14:textId="77777777" w:rsidR="00BA77A4" w:rsidRPr="00BA77A4" w:rsidRDefault="00BA77A4" w:rsidP="00BA77A4">
            <w:pPr>
              <w:spacing w:line="480" w:lineRule="auto"/>
              <w:rPr>
                <w:b/>
                <w:bCs/>
                <w:lang w:val="es-CO"/>
              </w:rPr>
            </w:pPr>
            <w:r w:rsidRPr="00BA77A4">
              <w:rPr>
                <w:b/>
                <w:bCs/>
                <w:lang w:val="es-CO"/>
              </w:rPr>
              <w:t xml:space="preserve">ID REQUERIMIENTO: </w:t>
            </w:r>
          </w:p>
          <w:p w14:paraId="623BBBB8" w14:textId="77777777" w:rsidR="00BA77A4" w:rsidRPr="00BA77A4" w:rsidRDefault="00BA77A4" w:rsidP="00BA77A4">
            <w:pPr>
              <w:spacing w:line="480" w:lineRule="auto"/>
              <w:rPr>
                <w:b/>
                <w:bCs/>
                <w:lang w:val="es-CO"/>
              </w:rPr>
            </w:pPr>
            <w:r w:rsidRPr="00BA77A4">
              <w:rPr>
                <w:lang w:val="es-CO"/>
              </w:rPr>
              <w:t>RNF04</w:t>
            </w:r>
          </w:p>
          <w:p w14:paraId="289D7310" w14:textId="77777777" w:rsidR="00BA77A4" w:rsidRPr="00BA77A4" w:rsidRDefault="00BA77A4" w:rsidP="00BA77A4">
            <w:pPr>
              <w:spacing w:line="480" w:lineRule="auto"/>
              <w:rPr>
                <w:b/>
                <w:bCs/>
                <w:lang w:val="es-CO"/>
              </w:rPr>
            </w:pPr>
          </w:p>
          <w:p w14:paraId="3B53F1E6" w14:textId="77777777" w:rsidR="00BA77A4" w:rsidRPr="00BA77A4" w:rsidRDefault="00BA77A4" w:rsidP="00BA77A4">
            <w:pPr>
              <w:spacing w:line="480" w:lineRule="auto"/>
              <w:rPr>
                <w:lang w:val="es-CO"/>
              </w:rPr>
            </w:pPr>
          </w:p>
        </w:tc>
        <w:tc>
          <w:tcPr>
            <w:tcW w:w="4414" w:type="dxa"/>
          </w:tcPr>
          <w:p w14:paraId="1E73CA2A" w14:textId="77777777" w:rsidR="00BA77A4" w:rsidRPr="00BA77A4" w:rsidRDefault="00BA77A4" w:rsidP="00BA77A4">
            <w:pPr>
              <w:spacing w:line="480" w:lineRule="auto"/>
              <w:rPr>
                <w:b/>
                <w:bCs/>
                <w:lang w:val="es-CO"/>
              </w:rPr>
            </w:pPr>
            <w:r w:rsidRPr="00BA77A4">
              <w:rPr>
                <w:b/>
                <w:bCs/>
                <w:lang w:val="es-CO"/>
              </w:rPr>
              <w:t>NOMBRE REQUERIMIENTO:</w:t>
            </w:r>
          </w:p>
          <w:p w14:paraId="5B1F7D48" w14:textId="77777777" w:rsidR="00BA77A4" w:rsidRPr="00BA77A4" w:rsidRDefault="00BA77A4" w:rsidP="00BA77A4">
            <w:pPr>
              <w:spacing w:line="480" w:lineRule="auto"/>
              <w:rPr>
                <w:lang w:val="es-CO"/>
              </w:rPr>
            </w:pPr>
            <w:r w:rsidRPr="00BA77A4">
              <w:rPr>
                <w:lang w:val="es-CO"/>
              </w:rPr>
              <w:t>Consultas Rápidas</w:t>
            </w:r>
          </w:p>
        </w:tc>
      </w:tr>
      <w:tr w:rsidR="00BA77A4" w:rsidRPr="00BA77A4" w14:paraId="537CADC0" w14:textId="77777777" w:rsidTr="0073647B">
        <w:tc>
          <w:tcPr>
            <w:tcW w:w="4414" w:type="dxa"/>
          </w:tcPr>
          <w:p w14:paraId="02F1E4D4" w14:textId="77777777" w:rsidR="00BA77A4" w:rsidRPr="00BA77A4" w:rsidRDefault="00BA77A4" w:rsidP="00BA77A4">
            <w:pPr>
              <w:spacing w:line="480" w:lineRule="auto"/>
              <w:rPr>
                <w:lang w:val="es-CO"/>
              </w:rPr>
            </w:pPr>
            <w:r w:rsidRPr="00BA77A4">
              <w:rPr>
                <w:b/>
                <w:bCs/>
                <w:lang w:val="es-CO"/>
              </w:rPr>
              <w:t>TIPO REQUERIMIENTO:</w:t>
            </w:r>
            <w:r w:rsidRPr="00BA77A4">
              <w:rPr>
                <w:lang w:val="es-CO"/>
              </w:rPr>
              <w:t xml:space="preserve"> Rendimiento</w:t>
            </w:r>
          </w:p>
          <w:p w14:paraId="14E45C87" w14:textId="77777777" w:rsidR="00BA77A4" w:rsidRPr="00BA77A4" w:rsidRDefault="00BA77A4" w:rsidP="00BA77A4">
            <w:pPr>
              <w:spacing w:line="480" w:lineRule="auto"/>
              <w:rPr>
                <w:b/>
                <w:bCs/>
                <w:lang w:val="es-CO"/>
              </w:rPr>
            </w:pPr>
          </w:p>
        </w:tc>
        <w:tc>
          <w:tcPr>
            <w:tcW w:w="4414" w:type="dxa"/>
          </w:tcPr>
          <w:p w14:paraId="17BE73C6" w14:textId="77777777" w:rsidR="00BA77A4" w:rsidRPr="00BA77A4" w:rsidRDefault="00BA77A4" w:rsidP="00BA77A4">
            <w:pPr>
              <w:spacing w:line="480" w:lineRule="auto"/>
              <w:rPr>
                <w:lang w:val="es-CO"/>
              </w:rPr>
            </w:pPr>
            <w:r w:rsidRPr="00BA77A4">
              <w:rPr>
                <w:b/>
                <w:bCs/>
                <w:lang w:val="es-CO"/>
              </w:rPr>
              <w:t>PRIORIDAD</w:t>
            </w:r>
            <w:r w:rsidRPr="00BA77A4">
              <w:rPr>
                <w:lang w:val="es-CO"/>
              </w:rPr>
              <w:t>: Alta</w:t>
            </w:r>
          </w:p>
          <w:p w14:paraId="006C3D6A" w14:textId="77777777" w:rsidR="00BA77A4" w:rsidRPr="00BA77A4" w:rsidRDefault="00BA77A4" w:rsidP="00BA77A4">
            <w:pPr>
              <w:spacing w:line="480" w:lineRule="auto"/>
              <w:rPr>
                <w:b/>
                <w:bCs/>
                <w:lang w:val="es-CO"/>
              </w:rPr>
            </w:pPr>
          </w:p>
        </w:tc>
      </w:tr>
      <w:tr w:rsidR="00BA77A4" w:rsidRPr="00BA77A4" w14:paraId="52877558" w14:textId="77777777" w:rsidTr="0073647B">
        <w:tc>
          <w:tcPr>
            <w:tcW w:w="8828" w:type="dxa"/>
            <w:gridSpan w:val="2"/>
          </w:tcPr>
          <w:p w14:paraId="712278F6" w14:textId="77777777" w:rsidR="00BA77A4" w:rsidRPr="00BA77A4" w:rsidRDefault="00BA77A4" w:rsidP="00BA77A4">
            <w:pPr>
              <w:spacing w:line="480" w:lineRule="auto"/>
              <w:rPr>
                <w:b/>
                <w:bCs/>
                <w:lang w:val="es-CO"/>
              </w:rPr>
            </w:pPr>
            <w:r w:rsidRPr="00BA77A4">
              <w:rPr>
                <w:b/>
                <w:bCs/>
                <w:lang w:val="es-CO"/>
              </w:rPr>
              <w:t>DESCRIPCIÓN REQUERIMIENTO NO FUNCIONAL</w:t>
            </w:r>
          </w:p>
        </w:tc>
      </w:tr>
      <w:tr w:rsidR="00BA77A4" w:rsidRPr="00BA77A4" w14:paraId="27B893B5" w14:textId="77777777" w:rsidTr="0073647B">
        <w:tc>
          <w:tcPr>
            <w:tcW w:w="8828" w:type="dxa"/>
            <w:gridSpan w:val="2"/>
          </w:tcPr>
          <w:p w14:paraId="31AD941A" w14:textId="77777777" w:rsidR="00BA77A4" w:rsidRPr="00BA77A4" w:rsidRDefault="00BA77A4" w:rsidP="00BA77A4">
            <w:pPr>
              <w:spacing w:line="480" w:lineRule="auto"/>
              <w:rPr>
                <w:lang w:val="es-CO"/>
              </w:rPr>
            </w:pPr>
            <w:r w:rsidRPr="00BA77A4">
              <w:rPr>
                <w:lang w:val="es-CO"/>
              </w:rPr>
              <w:t>Respuesta rápida a consultas y transacciones, con tiempos de carga mínimos.</w:t>
            </w:r>
          </w:p>
          <w:p w14:paraId="6B1768D5" w14:textId="77777777" w:rsidR="00BA77A4" w:rsidRPr="00BA77A4" w:rsidRDefault="00BA77A4" w:rsidP="00BA77A4">
            <w:pPr>
              <w:spacing w:line="480" w:lineRule="auto"/>
              <w:rPr>
                <w:lang w:val="es-CO"/>
              </w:rPr>
            </w:pPr>
          </w:p>
          <w:p w14:paraId="7C1DA6D7" w14:textId="77777777" w:rsidR="00BA77A4" w:rsidRPr="00BA77A4" w:rsidRDefault="00BA77A4" w:rsidP="00BA77A4">
            <w:pPr>
              <w:spacing w:line="480" w:lineRule="auto"/>
              <w:rPr>
                <w:u w:val="single"/>
                <w:lang w:val="es-CO"/>
              </w:rPr>
            </w:pPr>
          </w:p>
          <w:p w14:paraId="189682DD" w14:textId="77777777" w:rsidR="00BA77A4" w:rsidRPr="00BA77A4" w:rsidRDefault="00BA77A4" w:rsidP="00BA77A4">
            <w:pPr>
              <w:spacing w:line="480" w:lineRule="auto"/>
              <w:rPr>
                <w:lang w:val="es-CO"/>
              </w:rPr>
            </w:pPr>
          </w:p>
          <w:p w14:paraId="61271C65" w14:textId="77777777" w:rsidR="00BA77A4" w:rsidRPr="00BA77A4" w:rsidRDefault="00BA77A4" w:rsidP="00BA77A4">
            <w:pPr>
              <w:spacing w:line="480" w:lineRule="auto"/>
              <w:rPr>
                <w:lang w:val="es-CO"/>
              </w:rPr>
            </w:pPr>
          </w:p>
          <w:p w14:paraId="34792CCD" w14:textId="77777777" w:rsidR="00BA77A4" w:rsidRPr="00BA77A4" w:rsidRDefault="00BA77A4" w:rsidP="00BA77A4">
            <w:pPr>
              <w:spacing w:line="480" w:lineRule="auto"/>
              <w:rPr>
                <w:lang w:val="es-CO"/>
              </w:rPr>
            </w:pPr>
          </w:p>
        </w:tc>
      </w:tr>
      <w:tr w:rsidR="00BA77A4" w:rsidRPr="00BA77A4" w14:paraId="455D11D6" w14:textId="77777777" w:rsidTr="0073647B">
        <w:tc>
          <w:tcPr>
            <w:tcW w:w="8828" w:type="dxa"/>
            <w:gridSpan w:val="2"/>
          </w:tcPr>
          <w:p w14:paraId="6F075B6C" w14:textId="77777777" w:rsidR="00BA77A4" w:rsidRPr="00BA77A4" w:rsidRDefault="00BA77A4" w:rsidP="00BA77A4">
            <w:pPr>
              <w:spacing w:line="480" w:lineRule="auto"/>
              <w:rPr>
                <w:b/>
                <w:bCs/>
                <w:lang w:val="es-CO"/>
              </w:rPr>
            </w:pPr>
            <w:r w:rsidRPr="00BA77A4">
              <w:rPr>
                <w:b/>
                <w:bCs/>
                <w:lang w:val="es-CO"/>
              </w:rPr>
              <w:t>OBSERVACIONES:</w:t>
            </w:r>
          </w:p>
          <w:p w14:paraId="084B21D1" w14:textId="77777777" w:rsidR="00BA77A4" w:rsidRPr="00BA77A4" w:rsidRDefault="00BA77A4" w:rsidP="00BA77A4">
            <w:pPr>
              <w:spacing w:line="480" w:lineRule="auto"/>
              <w:rPr>
                <w:lang w:val="es-CO"/>
              </w:rPr>
            </w:pPr>
          </w:p>
        </w:tc>
      </w:tr>
      <w:tr w:rsidR="00BA77A4" w:rsidRPr="00BA77A4" w14:paraId="0123B03A" w14:textId="77777777" w:rsidTr="0073647B">
        <w:tc>
          <w:tcPr>
            <w:tcW w:w="8828" w:type="dxa"/>
            <w:gridSpan w:val="2"/>
          </w:tcPr>
          <w:p w14:paraId="1E822073" w14:textId="77777777" w:rsidR="00BA77A4" w:rsidRPr="00BA77A4" w:rsidRDefault="00BA77A4" w:rsidP="00BA77A4">
            <w:pPr>
              <w:spacing w:line="480" w:lineRule="auto"/>
              <w:rPr>
                <w:b/>
                <w:bCs/>
                <w:lang w:val="es-CO"/>
              </w:rPr>
            </w:pPr>
            <w:r w:rsidRPr="00BA77A4">
              <w:rPr>
                <w:b/>
                <w:bCs/>
                <w:lang w:val="es-CO"/>
              </w:rPr>
              <w:t>ELABORADO POR:</w:t>
            </w:r>
          </w:p>
        </w:tc>
      </w:tr>
    </w:tbl>
    <w:p w14:paraId="58150AFB" w14:textId="77777777" w:rsidR="00BA77A4" w:rsidRDefault="00BA77A4" w:rsidP="00BA77A4"/>
    <w:p w14:paraId="43981178" w14:textId="77777777" w:rsidR="00BA77A4" w:rsidRDefault="00BA77A4" w:rsidP="006D0EAD">
      <w:pPr>
        <w:ind w:firstLine="0"/>
      </w:pPr>
    </w:p>
    <w:p w14:paraId="4EB43F58" w14:textId="77777777" w:rsidR="00BA77A4" w:rsidRDefault="00BA77A4" w:rsidP="00BA77A4"/>
    <w:p w14:paraId="577A7B08" w14:textId="77777777" w:rsidR="008D5674" w:rsidRDefault="008D5674" w:rsidP="00BA77A4"/>
    <w:p w14:paraId="6932DB75" w14:textId="04ADC7B8" w:rsidR="008D5674" w:rsidRDefault="008D5674" w:rsidP="00BA77A4"/>
    <w:tbl>
      <w:tblPr>
        <w:tblStyle w:val="Tablaconcuadrcula"/>
        <w:tblpPr w:leftFromText="141" w:rightFromText="141" w:vertAnchor="text" w:horzAnchor="margin" w:tblpY="221"/>
        <w:tblW w:w="0" w:type="auto"/>
        <w:tblLook w:val="04A0" w:firstRow="1" w:lastRow="0" w:firstColumn="1" w:lastColumn="0" w:noHBand="0" w:noVBand="1"/>
      </w:tblPr>
      <w:tblGrid>
        <w:gridCol w:w="4414"/>
        <w:gridCol w:w="4414"/>
      </w:tblGrid>
      <w:tr w:rsidR="00BA77A4" w:rsidRPr="00BA77A4" w14:paraId="4B851D5C" w14:textId="77777777" w:rsidTr="0073647B">
        <w:tc>
          <w:tcPr>
            <w:tcW w:w="8828" w:type="dxa"/>
            <w:gridSpan w:val="2"/>
          </w:tcPr>
          <w:p w14:paraId="6058D8E1" w14:textId="77777777" w:rsidR="00BA77A4" w:rsidRPr="00BA77A4" w:rsidRDefault="00BA77A4" w:rsidP="00BA77A4">
            <w:pPr>
              <w:spacing w:line="480" w:lineRule="auto"/>
              <w:rPr>
                <w:b/>
                <w:bCs/>
                <w:lang w:val="es-CO"/>
              </w:rPr>
            </w:pPr>
            <w:r w:rsidRPr="00BA77A4">
              <w:rPr>
                <w:b/>
                <w:bCs/>
                <w:lang w:val="es-CO"/>
              </w:rPr>
              <w:t>REQUERIMIENTO NO FUNCIONAL</w:t>
            </w:r>
          </w:p>
        </w:tc>
      </w:tr>
      <w:tr w:rsidR="00BA77A4" w:rsidRPr="00BA77A4" w14:paraId="6E3F6B99" w14:textId="77777777" w:rsidTr="0073647B">
        <w:tc>
          <w:tcPr>
            <w:tcW w:w="4414" w:type="dxa"/>
          </w:tcPr>
          <w:p w14:paraId="4CC4224C" w14:textId="77777777" w:rsidR="00BA77A4" w:rsidRPr="00BA77A4" w:rsidRDefault="00BA77A4" w:rsidP="00BA77A4">
            <w:pPr>
              <w:spacing w:line="480" w:lineRule="auto"/>
              <w:rPr>
                <w:b/>
                <w:bCs/>
                <w:lang w:val="es-CO"/>
              </w:rPr>
            </w:pPr>
            <w:r w:rsidRPr="00BA77A4">
              <w:rPr>
                <w:b/>
                <w:bCs/>
                <w:lang w:val="es-CO"/>
              </w:rPr>
              <w:t xml:space="preserve">ID REQUERIMIENTO: </w:t>
            </w:r>
          </w:p>
          <w:p w14:paraId="1B648937" w14:textId="77777777" w:rsidR="00BA77A4" w:rsidRPr="00BA77A4" w:rsidRDefault="00BA77A4" w:rsidP="00BA77A4">
            <w:pPr>
              <w:spacing w:line="480" w:lineRule="auto"/>
              <w:rPr>
                <w:b/>
                <w:bCs/>
                <w:lang w:val="es-CO"/>
              </w:rPr>
            </w:pPr>
            <w:r w:rsidRPr="00BA77A4">
              <w:rPr>
                <w:lang w:val="es-CO"/>
              </w:rPr>
              <w:t>RNF05</w:t>
            </w:r>
          </w:p>
          <w:p w14:paraId="7AF0C105" w14:textId="77777777" w:rsidR="00BA77A4" w:rsidRPr="00BA77A4" w:rsidRDefault="00BA77A4" w:rsidP="00BA77A4">
            <w:pPr>
              <w:spacing w:line="480" w:lineRule="auto"/>
              <w:rPr>
                <w:b/>
                <w:bCs/>
                <w:lang w:val="es-CO"/>
              </w:rPr>
            </w:pPr>
          </w:p>
          <w:p w14:paraId="0129C5F2" w14:textId="77777777" w:rsidR="00BA77A4" w:rsidRPr="00BA77A4" w:rsidRDefault="00BA77A4" w:rsidP="00BA77A4">
            <w:pPr>
              <w:spacing w:line="480" w:lineRule="auto"/>
              <w:rPr>
                <w:lang w:val="es-CO"/>
              </w:rPr>
            </w:pPr>
          </w:p>
        </w:tc>
        <w:tc>
          <w:tcPr>
            <w:tcW w:w="4414" w:type="dxa"/>
          </w:tcPr>
          <w:p w14:paraId="3A9B8265" w14:textId="77777777" w:rsidR="00BA77A4" w:rsidRPr="00BA77A4" w:rsidRDefault="00BA77A4" w:rsidP="00BA77A4">
            <w:pPr>
              <w:spacing w:line="480" w:lineRule="auto"/>
              <w:rPr>
                <w:b/>
                <w:bCs/>
                <w:lang w:val="es-CO"/>
              </w:rPr>
            </w:pPr>
            <w:r w:rsidRPr="00BA77A4">
              <w:rPr>
                <w:b/>
                <w:bCs/>
                <w:lang w:val="es-CO"/>
              </w:rPr>
              <w:t>NOMBRE REQUERIMIENTO:</w:t>
            </w:r>
          </w:p>
          <w:p w14:paraId="7AE64058" w14:textId="77777777" w:rsidR="00BA77A4" w:rsidRPr="00BA77A4" w:rsidRDefault="00BA77A4" w:rsidP="00BA77A4">
            <w:pPr>
              <w:spacing w:line="480" w:lineRule="auto"/>
              <w:rPr>
                <w:lang w:val="es-CO"/>
              </w:rPr>
            </w:pPr>
            <w:r w:rsidRPr="00BA77A4">
              <w:rPr>
                <w:lang w:val="es-CO"/>
              </w:rPr>
              <w:t>Transacciones simultáneas</w:t>
            </w:r>
          </w:p>
        </w:tc>
      </w:tr>
      <w:tr w:rsidR="00BA77A4" w:rsidRPr="00BA77A4" w14:paraId="3E8F36E4" w14:textId="77777777" w:rsidTr="0073647B">
        <w:tc>
          <w:tcPr>
            <w:tcW w:w="4414" w:type="dxa"/>
          </w:tcPr>
          <w:p w14:paraId="120FC1B3" w14:textId="77777777" w:rsidR="00BA77A4" w:rsidRPr="00BA77A4" w:rsidRDefault="00BA77A4" w:rsidP="00BA77A4">
            <w:pPr>
              <w:spacing w:line="480" w:lineRule="auto"/>
              <w:rPr>
                <w:lang w:val="es-CO"/>
              </w:rPr>
            </w:pPr>
            <w:r w:rsidRPr="00BA77A4">
              <w:rPr>
                <w:b/>
                <w:bCs/>
                <w:lang w:val="es-CO"/>
              </w:rPr>
              <w:t>TIPO REQUERIMIENTO:</w:t>
            </w:r>
            <w:r w:rsidRPr="00BA77A4">
              <w:rPr>
                <w:lang w:val="es-CO"/>
              </w:rPr>
              <w:t xml:space="preserve"> Rendimiento</w:t>
            </w:r>
          </w:p>
          <w:p w14:paraId="01869FE9" w14:textId="77777777" w:rsidR="00BA77A4" w:rsidRPr="00BA77A4" w:rsidRDefault="00BA77A4" w:rsidP="00BA77A4">
            <w:pPr>
              <w:spacing w:line="480" w:lineRule="auto"/>
              <w:rPr>
                <w:b/>
                <w:bCs/>
                <w:lang w:val="es-CO"/>
              </w:rPr>
            </w:pPr>
          </w:p>
        </w:tc>
        <w:tc>
          <w:tcPr>
            <w:tcW w:w="4414" w:type="dxa"/>
          </w:tcPr>
          <w:p w14:paraId="24B163BF" w14:textId="77777777" w:rsidR="00BA77A4" w:rsidRPr="00BA77A4" w:rsidRDefault="00BA77A4" w:rsidP="00BA77A4">
            <w:pPr>
              <w:spacing w:line="480" w:lineRule="auto"/>
              <w:rPr>
                <w:lang w:val="es-CO"/>
              </w:rPr>
            </w:pPr>
            <w:r w:rsidRPr="00BA77A4">
              <w:rPr>
                <w:b/>
                <w:bCs/>
                <w:lang w:val="es-CO"/>
              </w:rPr>
              <w:t>PRIORIDAD</w:t>
            </w:r>
            <w:r w:rsidRPr="00BA77A4">
              <w:rPr>
                <w:lang w:val="es-CO"/>
              </w:rPr>
              <w:t>: Alta</w:t>
            </w:r>
          </w:p>
          <w:p w14:paraId="444C4F69" w14:textId="77777777" w:rsidR="00BA77A4" w:rsidRPr="00BA77A4" w:rsidRDefault="00BA77A4" w:rsidP="00BA77A4">
            <w:pPr>
              <w:spacing w:line="480" w:lineRule="auto"/>
              <w:rPr>
                <w:b/>
                <w:bCs/>
                <w:lang w:val="es-CO"/>
              </w:rPr>
            </w:pPr>
          </w:p>
        </w:tc>
      </w:tr>
      <w:tr w:rsidR="00BA77A4" w:rsidRPr="00BA77A4" w14:paraId="15CC9235" w14:textId="77777777" w:rsidTr="0073647B">
        <w:tc>
          <w:tcPr>
            <w:tcW w:w="8828" w:type="dxa"/>
            <w:gridSpan w:val="2"/>
          </w:tcPr>
          <w:p w14:paraId="17398C6B" w14:textId="77777777" w:rsidR="00BA77A4" w:rsidRPr="00BA77A4" w:rsidRDefault="00BA77A4" w:rsidP="00BA77A4">
            <w:pPr>
              <w:spacing w:line="480" w:lineRule="auto"/>
              <w:rPr>
                <w:b/>
                <w:bCs/>
                <w:lang w:val="es-CO"/>
              </w:rPr>
            </w:pPr>
            <w:r w:rsidRPr="00BA77A4">
              <w:rPr>
                <w:b/>
                <w:bCs/>
                <w:lang w:val="es-CO"/>
              </w:rPr>
              <w:t>DESCRIPCIÓN REQUERIMIENTO NO FUNCIONAL</w:t>
            </w:r>
          </w:p>
        </w:tc>
      </w:tr>
      <w:tr w:rsidR="00BA77A4" w:rsidRPr="00BA77A4" w14:paraId="491B0CB6" w14:textId="77777777" w:rsidTr="0073647B">
        <w:tc>
          <w:tcPr>
            <w:tcW w:w="8828" w:type="dxa"/>
            <w:gridSpan w:val="2"/>
          </w:tcPr>
          <w:p w14:paraId="6411AA9B" w14:textId="77777777" w:rsidR="00BA77A4" w:rsidRPr="00BA77A4" w:rsidRDefault="00BA77A4" w:rsidP="00BA77A4">
            <w:pPr>
              <w:spacing w:line="480" w:lineRule="auto"/>
              <w:rPr>
                <w:lang w:val="es-CO"/>
              </w:rPr>
            </w:pPr>
            <w:r w:rsidRPr="00BA77A4">
              <w:rPr>
                <w:lang w:val="es-CO"/>
              </w:rPr>
              <w:t>Capacidad para manejar un gran volumen de transacciones simultáneas durante las horas pico.</w:t>
            </w:r>
          </w:p>
          <w:p w14:paraId="14CAF4B9" w14:textId="77777777" w:rsidR="00BA77A4" w:rsidRPr="00BA77A4" w:rsidRDefault="00BA77A4" w:rsidP="00BA77A4">
            <w:pPr>
              <w:spacing w:line="480" w:lineRule="auto"/>
              <w:rPr>
                <w:lang w:val="es-CO"/>
              </w:rPr>
            </w:pPr>
          </w:p>
        </w:tc>
      </w:tr>
      <w:tr w:rsidR="00BA77A4" w:rsidRPr="00BA77A4" w14:paraId="2E2DAC46" w14:textId="77777777" w:rsidTr="0073647B">
        <w:tc>
          <w:tcPr>
            <w:tcW w:w="8828" w:type="dxa"/>
            <w:gridSpan w:val="2"/>
          </w:tcPr>
          <w:p w14:paraId="2DC3821A" w14:textId="77777777" w:rsidR="00BA77A4" w:rsidRPr="00BA77A4" w:rsidRDefault="00BA77A4" w:rsidP="00BA77A4">
            <w:pPr>
              <w:spacing w:line="480" w:lineRule="auto"/>
              <w:rPr>
                <w:b/>
                <w:bCs/>
                <w:lang w:val="es-CO"/>
              </w:rPr>
            </w:pPr>
            <w:r w:rsidRPr="00BA77A4">
              <w:rPr>
                <w:b/>
                <w:bCs/>
                <w:lang w:val="es-CO"/>
              </w:rPr>
              <w:t>OBSERVACIONES:</w:t>
            </w:r>
          </w:p>
          <w:p w14:paraId="4062ED12" w14:textId="77777777" w:rsidR="00BA77A4" w:rsidRPr="00BA77A4" w:rsidRDefault="00BA77A4" w:rsidP="00BA77A4">
            <w:pPr>
              <w:spacing w:line="480" w:lineRule="auto"/>
              <w:rPr>
                <w:lang w:val="es-CO"/>
              </w:rPr>
            </w:pPr>
          </w:p>
        </w:tc>
      </w:tr>
      <w:tr w:rsidR="00BA77A4" w:rsidRPr="00BA77A4" w14:paraId="347110FA" w14:textId="77777777" w:rsidTr="0073647B">
        <w:tc>
          <w:tcPr>
            <w:tcW w:w="8828" w:type="dxa"/>
            <w:gridSpan w:val="2"/>
          </w:tcPr>
          <w:p w14:paraId="2936C004" w14:textId="77777777" w:rsidR="00BA77A4" w:rsidRPr="00BA77A4" w:rsidRDefault="00BA77A4" w:rsidP="00BA77A4">
            <w:pPr>
              <w:spacing w:line="480" w:lineRule="auto"/>
              <w:rPr>
                <w:b/>
                <w:bCs/>
                <w:lang w:val="es-CO"/>
              </w:rPr>
            </w:pPr>
            <w:r w:rsidRPr="00BA77A4">
              <w:rPr>
                <w:b/>
                <w:bCs/>
                <w:lang w:val="es-CO"/>
              </w:rPr>
              <w:t>ELABORADO POR:</w:t>
            </w:r>
          </w:p>
        </w:tc>
      </w:tr>
    </w:tbl>
    <w:p w14:paraId="33526C97" w14:textId="77777777" w:rsidR="00BA77A4" w:rsidRDefault="00BA77A4" w:rsidP="00BA77A4"/>
    <w:p w14:paraId="7C00409A" w14:textId="77777777" w:rsidR="0002762A" w:rsidRDefault="0002762A" w:rsidP="00BA77A4"/>
    <w:p w14:paraId="1F4CF3E5" w14:textId="77777777" w:rsidR="0002762A" w:rsidRDefault="0002762A" w:rsidP="00BA77A4"/>
    <w:p w14:paraId="2A7B990E" w14:textId="77777777" w:rsidR="0002762A" w:rsidRDefault="0002762A" w:rsidP="00BA77A4"/>
    <w:p w14:paraId="67C15555" w14:textId="77777777" w:rsidR="0002762A" w:rsidRDefault="0002762A" w:rsidP="00BA77A4"/>
    <w:p w14:paraId="5DA93AFD" w14:textId="77777777" w:rsidR="0002762A" w:rsidRDefault="0002762A" w:rsidP="00BA77A4"/>
    <w:p w14:paraId="46902929" w14:textId="77777777" w:rsidR="0002762A" w:rsidRDefault="0002762A" w:rsidP="00BA77A4"/>
    <w:p w14:paraId="31046047" w14:textId="77777777" w:rsidR="0002762A" w:rsidRDefault="0002762A" w:rsidP="00BA77A4"/>
    <w:p w14:paraId="4565AEB7" w14:textId="77777777" w:rsidR="0002762A" w:rsidRDefault="0002762A" w:rsidP="00BA77A4"/>
    <w:p w14:paraId="7B0A9755" w14:textId="77777777" w:rsidR="008D5674" w:rsidRDefault="008D5674" w:rsidP="00BA77A4"/>
    <w:p w14:paraId="5319AB15" w14:textId="77777777" w:rsidR="0002762A" w:rsidRDefault="0002762A" w:rsidP="00BA77A4"/>
    <w:tbl>
      <w:tblPr>
        <w:tblStyle w:val="Tablaconcuadrcula"/>
        <w:tblpPr w:leftFromText="141" w:rightFromText="141" w:vertAnchor="text" w:horzAnchor="margin" w:tblpY="221"/>
        <w:tblW w:w="0" w:type="auto"/>
        <w:tblLook w:val="04A0" w:firstRow="1" w:lastRow="0" w:firstColumn="1" w:lastColumn="0" w:noHBand="0" w:noVBand="1"/>
      </w:tblPr>
      <w:tblGrid>
        <w:gridCol w:w="4414"/>
        <w:gridCol w:w="4414"/>
      </w:tblGrid>
      <w:tr w:rsidR="0002762A" w:rsidRPr="0002762A" w14:paraId="04D45CAD" w14:textId="77777777" w:rsidTr="0073647B">
        <w:tc>
          <w:tcPr>
            <w:tcW w:w="8828" w:type="dxa"/>
            <w:gridSpan w:val="2"/>
          </w:tcPr>
          <w:p w14:paraId="37F9CA58" w14:textId="77777777" w:rsidR="0002762A" w:rsidRPr="0002762A" w:rsidRDefault="0002762A" w:rsidP="0002762A">
            <w:pPr>
              <w:spacing w:line="480" w:lineRule="auto"/>
              <w:rPr>
                <w:b/>
                <w:bCs/>
                <w:lang w:val="es-CO"/>
              </w:rPr>
            </w:pPr>
            <w:r w:rsidRPr="0002762A">
              <w:rPr>
                <w:b/>
                <w:bCs/>
                <w:lang w:val="es-CO"/>
              </w:rPr>
              <w:t>REQUERIMIENTO NO FUNCIONAL</w:t>
            </w:r>
          </w:p>
        </w:tc>
      </w:tr>
      <w:tr w:rsidR="0002762A" w:rsidRPr="0002762A" w14:paraId="275C1454" w14:textId="77777777" w:rsidTr="0073647B">
        <w:tc>
          <w:tcPr>
            <w:tcW w:w="4414" w:type="dxa"/>
          </w:tcPr>
          <w:p w14:paraId="61F40FFE" w14:textId="77777777" w:rsidR="0002762A" w:rsidRPr="0002762A" w:rsidRDefault="0002762A" w:rsidP="0002762A">
            <w:pPr>
              <w:spacing w:line="480" w:lineRule="auto"/>
              <w:rPr>
                <w:b/>
                <w:bCs/>
                <w:lang w:val="es-CO"/>
              </w:rPr>
            </w:pPr>
            <w:r w:rsidRPr="0002762A">
              <w:rPr>
                <w:b/>
                <w:bCs/>
                <w:lang w:val="es-CO"/>
              </w:rPr>
              <w:t xml:space="preserve">ID REQUERIMIENTO: </w:t>
            </w:r>
          </w:p>
          <w:p w14:paraId="6B16777C" w14:textId="77777777" w:rsidR="0002762A" w:rsidRPr="0002762A" w:rsidRDefault="0002762A" w:rsidP="0002762A">
            <w:pPr>
              <w:spacing w:line="480" w:lineRule="auto"/>
              <w:rPr>
                <w:b/>
                <w:bCs/>
                <w:lang w:val="es-CO"/>
              </w:rPr>
            </w:pPr>
            <w:r w:rsidRPr="0002762A">
              <w:rPr>
                <w:lang w:val="es-CO"/>
              </w:rPr>
              <w:t>RNF06</w:t>
            </w:r>
          </w:p>
          <w:p w14:paraId="57F2C5AF" w14:textId="77777777" w:rsidR="0002762A" w:rsidRPr="0002762A" w:rsidRDefault="0002762A" w:rsidP="0002762A">
            <w:pPr>
              <w:spacing w:line="480" w:lineRule="auto"/>
              <w:rPr>
                <w:b/>
                <w:bCs/>
                <w:lang w:val="es-CO"/>
              </w:rPr>
            </w:pPr>
          </w:p>
          <w:p w14:paraId="1796AB4F" w14:textId="77777777" w:rsidR="0002762A" w:rsidRPr="0002762A" w:rsidRDefault="0002762A" w:rsidP="0002762A">
            <w:pPr>
              <w:spacing w:line="480" w:lineRule="auto"/>
              <w:rPr>
                <w:lang w:val="es-CO"/>
              </w:rPr>
            </w:pPr>
          </w:p>
        </w:tc>
        <w:tc>
          <w:tcPr>
            <w:tcW w:w="4414" w:type="dxa"/>
          </w:tcPr>
          <w:p w14:paraId="0A36BC49" w14:textId="77777777" w:rsidR="0002762A" w:rsidRPr="0002762A" w:rsidRDefault="0002762A" w:rsidP="0002762A">
            <w:pPr>
              <w:spacing w:line="480" w:lineRule="auto"/>
              <w:rPr>
                <w:b/>
                <w:bCs/>
                <w:lang w:val="es-CO"/>
              </w:rPr>
            </w:pPr>
            <w:r w:rsidRPr="0002762A">
              <w:rPr>
                <w:b/>
                <w:bCs/>
                <w:lang w:val="es-CO"/>
              </w:rPr>
              <w:t>NOMBRE REQUERIMIENTO:</w:t>
            </w:r>
          </w:p>
          <w:p w14:paraId="70E1F40A" w14:textId="77777777" w:rsidR="0002762A" w:rsidRPr="0002762A" w:rsidRDefault="0002762A" w:rsidP="0002762A">
            <w:pPr>
              <w:spacing w:line="480" w:lineRule="auto"/>
              <w:rPr>
                <w:lang w:val="es-CO"/>
              </w:rPr>
            </w:pPr>
          </w:p>
        </w:tc>
      </w:tr>
      <w:tr w:rsidR="0002762A" w:rsidRPr="0002762A" w14:paraId="1EBE307E" w14:textId="77777777" w:rsidTr="0073647B">
        <w:tc>
          <w:tcPr>
            <w:tcW w:w="4414" w:type="dxa"/>
          </w:tcPr>
          <w:p w14:paraId="12849530" w14:textId="77777777" w:rsidR="0002762A" w:rsidRPr="0002762A" w:rsidRDefault="0002762A" w:rsidP="0002762A">
            <w:pPr>
              <w:spacing w:line="480" w:lineRule="auto"/>
              <w:rPr>
                <w:lang w:val="es-CO"/>
              </w:rPr>
            </w:pPr>
            <w:r w:rsidRPr="0002762A">
              <w:rPr>
                <w:b/>
                <w:bCs/>
                <w:lang w:val="es-CO"/>
              </w:rPr>
              <w:t>TIPO REQUERIMIENTO: Escalabilidad</w:t>
            </w:r>
          </w:p>
          <w:p w14:paraId="035C0E89" w14:textId="77777777" w:rsidR="0002762A" w:rsidRPr="0002762A" w:rsidRDefault="0002762A" w:rsidP="0002762A">
            <w:pPr>
              <w:spacing w:line="480" w:lineRule="auto"/>
              <w:rPr>
                <w:b/>
                <w:bCs/>
                <w:lang w:val="es-CO"/>
              </w:rPr>
            </w:pPr>
          </w:p>
        </w:tc>
        <w:tc>
          <w:tcPr>
            <w:tcW w:w="4414" w:type="dxa"/>
          </w:tcPr>
          <w:p w14:paraId="7DA644CE" w14:textId="77777777" w:rsidR="0002762A" w:rsidRPr="0002762A" w:rsidRDefault="0002762A" w:rsidP="0002762A">
            <w:pPr>
              <w:spacing w:line="480" w:lineRule="auto"/>
              <w:rPr>
                <w:lang w:val="es-CO"/>
              </w:rPr>
            </w:pPr>
            <w:r w:rsidRPr="0002762A">
              <w:rPr>
                <w:b/>
                <w:bCs/>
                <w:lang w:val="es-CO"/>
              </w:rPr>
              <w:t>PRIORIDAD</w:t>
            </w:r>
            <w:r w:rsidRPr="0002762A">
              <w:rPr>
                <w:lang w:val="es-CO"/>
              </w:rPr>
              <w:t>: Alta</w:t>
            </w:r>
          </w:p>
          <w:p w14:paraId="6EAA8506" w14:textId="77777777" w:rsidR="0002762A" w:rsidRPr="0002762A" w:rsidRDefault="0002762A" w:rsidP="0002762A">
            <w:pPr>
              <w:spacing w:line="480" w:lineRule="auto"/>
              <w:rPr>
                <w:b/>
                <w:bCs/>
                <w:lang w:val="es-CO"/>
              </w:rPr>
            </w:pPr>
          </w:p>
        </w:tc>
      </w:tr>
      <w:tr w:rsidR="0002762A" w:rsidRPr="0002762A" w14:paraId="02E434C1" w14:textId="77777777" w:rsidTr="0073647B">
        <w:tc>
          <w:tcPr>
            <w:tcW w:w="8828" w:type="dxa"/>
            <w:gridSpan w:val="2"/>
          </w:tcPr>
          <w:p w14:paraId="01570840" w14:textId="77777777" w:rsidR="0002762A" w:rsidRPr="0002762A" w:rsidRDefault="0002762A" w:rsidP="0002762A">
            <w:pPr>
              <w:spacing w:line="480" w:lineRule="auto"/>
              <w:rPr>
                <w:b/>
                <w:bCs/>
                <w:lang w:val="es-CO"/>
              </w:rPr>
            </w:pPr>
            <w:r w:rsidRPr="0002762A">
              <w:rPr>
                <w:b/>
                <w:bCs/>
                <w:lang w:val="es-CO"/>
              </w:rPr>
              <w:t>DESCRIPCIÓN REQUERIMIENTO NO FUNCIONAL</w:t>
            </w:r>
          </w:p>
        </w:tc>
      </w:tr>
      <w:tr w:rsidR="0002762A" w:rsidRPr="0002762A" w14:paraId="0E5723DE" w14:textId="77777777" w:rsidTr="0073647B">
        <w:tc>
          <w:tcPr>
            <w:tcW w:w="8828" w:type="dxa"/>
            <w:gridSpan w:val="2"/>
          </w:tcPr>
          <w:p w14:paraId="07C877C1" w14:textId="77777777" w:rsidR="0002762A" w:rsidRPr="0002762A" w:rsidRDefault="0002762A" w:rsidP="0002762A">
            <w:pPr>
              <w:spacing w:line="480" w:lineRule="auto"/>
              <w:rPr>
                <w:lang w:val="es-CO"/>
              </w:rPr>
            </w:pPr>
            <w:r w:rsidRPr="0002762A">
              <w:rPr>
                <w:lang w:val="es-CO"/>
              </w:rPr>
              <w:t>La capacidad del sistema debe ser escalable para adaptarse a un aumento en la demanda.</w:t>
            </w:r>
          </w:p>
          <w:p w14:paraId="30A6E976" w14:textId="77777777" w:rsidR="0002762A" w:rsidRPr="0002762A" w:rsidRDefault="0002762A" w:rsidP="0002762A">
            <w:pPr>
              <w:spacing w:line="480" w:lineRule="auto"/>
              <w:rPr>
                <w:lang w:val="es-CO"/>
              </w:rPr>
            </w:pPr>
          </w:p>
        </w:tc>
      </w:tr>
      <w:tr w:rsidR="0002762A" w:rsidRPr="0002762A" w14:paraId="32B31243" w14:textId="77777777" w:rsidTr="0073647B">
        <w:tc>
          <w:tcPr>
            <w:tcW w:w="8828" w:type="dxa"/>
            <w:gridSpan w:val="2"/>
          </w:tcPr>
          <w:p w14:paraId="4007A768" w14:textId="77777777" w:rsidR="0002762A" w:rsidRPr="0002762A" w:rsidRDefault="0002762A" w:rsidP="0002762A">
            <w:pPr>
              <w:spacing w:line="480" w:lineRule="auto"/>
              <w:rPr>
                <w:b/>
                <w:bCs/>
                <w:lang w:val="es-CO"/>
              </w:rPr>
            </w:pPr>
            <w:r w:rsidRPr="0002762A">
              <w:rPr>
                <w:b/>
                <w:bCs/>
                <w:lang w:val="es-CO"/>
              </w:rPr>
              <w:t>OBSERVACIONES:</w:t>
            </w:r>
          </w:p>
          <w:p w14:paraId="00AE1D9F" w14:textId="77777777" w:rsidR="0002762A" w:rsidRPr="0002762A" w:rsidRDefault="0002762A" w:rsidP="0002762A">
            <w:pPr>
              <w:spacing w:line="480" w:lineRule="auto"/>
              <w:rPr>
                <w:lang w:val="es-CO"/>
              </w:rPr>
            </w:pPr>
          </w:p>
        </w:tc>
      </w:tr>
      <w:tr w:rsidR="0002762A" w:rsidRPr="0002762A" w14:paraId="47598C51" w14:textId="77777777" w:rsidTr="0073647B">
        <w:tc>
          <w:tcPr>
            <w:tcW w:w="8828" w:type="dxa"/>
            <w:gridSpan w:val="2"/>
          </w:tcPr>
          <w:p w14:paraId="1AD06258" w14:textId="77777777" w:rsidR="0002762A" w:rsidRPr="0002762A" w:rsidRDefault="0002762A" w:rsidP="0002762A">
            <w:pPr>
              <w:spacing w:line="480" w:lineRule="auto"/>
              <w:rPr>
                <w:b/>
                <w:bCs/>
                <w:lang w:val="es-CO"/>
              </w:rPr>
            </w:pPr>
            <w:r w:rsidRPr="0002762A">
              <w:rPr>
                <w:b/>
                <w:bCs/>
                <w:lang w:val="es-CO"/>
              </w:rPr>
              <w:t>ELABORADO POR:</w:t>
            </w:r>
          </w:p>
        </w:tc>
      </w:tr>
    </w:tbl>
    <w:p w14:paraId="1728F387" w14:textId="77777777" w:rsidR="0002762A" w:rsidRDefault="0002762A" w:rsidP="00BA77A4"/>
    <w:p w14:paraId="10E19F94" w14:textId="77777777" w:rsidR="0002762A" w:rsidRDefault="0002762A" w:rsidP="00BA77A4"/>
    <w:p w14:paraId="186E9EAD" w14:textId="77777777" w:rsidR="0002762A" w:rsidRDefault="0002762A" w:rsidP="00BA77A4"/>
    <w:p w14:paraId="6E789A4C" w14:textId="77777777" w:rsidR="0002762A" w:rsidRDefault="0002762A" w:rsidP="00BA77A4"/>
    <w:p w14:paraId="3C53D2CC" w14:textId="77777777" w:rsidR="0002762A" w:rsidRDefault="0002762A" w:rsidP="00BA77A4"/>
    <w:p w14:paraId="5A17986C" w14:textId="77777777" w:rsidR="0002762A" w:rsidRDefault="0002762A" w:rsidP="00BA77A4"/>
    <w:p w14:paraId="55037850" w14:textId="77777777" w:rsidR="0002762A" w:rsidRDefault="0002762A" w:rsidP="00BA77A4"/>
    <w:p w14:paraId="7C1650E5" w14:textId="77777777" w:rsidR="0002762A" w:rsidRDefault="0002762A" w:rsidP="00BA77A4"/>
    <w:p w14:paraId="16C20A2C" w14:textId="77777777" w:rsidR="0002762A" w:rsidRDefault="0002762A" w:rsidP="00BA77A4"/>
    <w:p w14:paraId="649412D0" w14:textId="77777777" w:rsidR="0002762A" w:rsidRDefault="0002762A" w:rsidP="00BA77A4"/>
    <w:tbl>
      <w:tblPr>
        <w:tblStyle w:val="Tablaconcuadrcula"/>
        <w:tblpPr w:leftFromText="141" w:rightFromText="141" w:vertAnchor="text" w:horzAnchor="margin" w:tblpY="221"/>
        <w:tblW w:w="0" w:type="auto"/>
        <w:tblLook w:val="04A0" w:firstRow="1" w:lastRow="0" w:firstColumn="1" w:lastColumn="0" w:noHBand="0" w:noVBand="1"/>
      </w:tblPr>
      <w:tblGrid>
        <w:gridCol w:w="4414"/>
        <w:gridCol w:w="4414"/>
      </w:tblGrid>
      <w:tr w:rsidR="0002762A" w:rsidRPr="0002762A" w14:paraId="129595ED" w14:textId="77777777" w:rsidTr="0073647B">
        <w:tc>
          <w:tcPr>
            <w:tcW w:w="8828" w:type="dxa"/>
            <w:gridSpan w:val="2"/>
          </w:tcPr>
          <w:p w14:paraId="488788BD" w14:textId="77777777" w:rsidR="0002762A" w:rsidRPr="0002762A" w:rsidRDefault="0002762A" w:rsidP="0002762A">
            <w:pPr>
              <w:spacing w:line="480" w:lineRule="auto"/>
              <w:rPr>
                <w:b/>
                <w:bCs/>
                <w:lang w:val="es-CO"/>
              </w:rPr>
            </w:pPr>
            <w:r w:rsidRPr="0002762A">
              <w:rPr>
                <w:b/>
                <w:bCs/>
                <w:lang w:val="es-CO"/>
              </w:rPr>
              <w:t>REQUERIMIENTO NO FUNCIONAL</w:t>
            </w:r>
          </w:p>
        </w:tc>
      </w:tr>
      <w:tr w:rsidR="0002762A" w:rsidRPr="0002762A" w14:paraId="5B32B172" w14:textId="77777777" w:rsidTr="0073647B">
        <w:tc>
          <w:tcPr>
            <w:tcW w:w="4414" w:type="dxa"/>
          </w:tcPr>
          <w:p w14:paraId="0FA561B8" w14:textId="77777777" w:rsidR="0002762A" w:rsidRPr="0002762A" w:rsidRDefault="0002762A" w:rsidP="0002762A">
            <w:pPr>
              <w:spacing w:line="480" w:lineRule="auto"/>
              <w:rPr>
                <w:b/>
                <w:bCs/>
                <w:lang w:val="es-CO"/>
              </w:rPr>
            </w:pPr>
            <w:r w:rsidRPr="0002762A">
              <w:rPr>
                <w:b/>
                <w:bCs/>
                <w:lang w:val="es-CO"/>
              </w:rPr>
              <w:t xml:space="preserve">ID REQUERIMIENTO: </w:t>
            </w:r>
          </w:p>
          <w:p w14:paraId="56A2814C" w14:textId="77777777" w:rsidR="0002762A" w:rsidRPr="0002762A" w:rsidRDefault="0002762A" w:rsidP="0002762A">
            <w:pPr>
              <w:spacing w:line="480" w:lineRule="auto"/>
              <w:rPr>
                <w:b/>
                <w:bCs/>
                <w:lang w:val="es-CO"/>
              </w:rPr>
            </w:pPr>
            <w:r w:rsidRPr="0002762A">
              <w:rPr>
                <w:lang w:val="es-CO"/>
              </w:rPr>
              <w:t>RNF07</w:t>
            </w:r>
          </w:p>
          <w:p w14:paraId="334715F4" w14:textId="77777777" w:rsidR="0002762A" w:rsidRPr="0002762A" w:rsidRDefault="0002762A" w:rsidP="0002762A">
            <w:pPr>
              <w:spacing w:line="480" w:lineRule="auto"/>
              <w:rPr>
                <w:b/>
                <w:bCs/>
                <w:lang w:val="es-CO"/>
              </w:rPr>
            </w:pPr>
          </w:p>
          <w:p w14:paraId="49220735" w14:textId="77777777" w:rsidR="0002762A" w:rsidRPr="0002762A" w:rsidRDefault="0002762A" w:rsidP="0002762A">
            <w:pPr>
              <w:spacing w:line="480" w:lineRule="auto"/>
              <w:rPr>
                <w:lang w:val="es-CO"/>
              </w:rPr>
            </w:pPr>
          </w:p>
        </w:tc>
        <w:tc>
          <w:tcPr>
            <w:tcW w:w="4414" w:type="dxa"/>
          </w:tcPr>
          <w:p w14:paraId="397B66BA" w14:textId="77777777" w:rsidR="0002762A" w:rsidRPr="0002762A" w:rsidRDefault="0002762A" w:rsidP="0002762A">
            <w:pPr>
              <w:spacing w:line="480" w:lineRule="auto"/>
              <w:rPr>
                <w:b/>
                <w:bCs/>
                <w:lang w:val="es-CO"/>
              </w:rPr>
            </w:pPr>
            <w:r w:rsidRPr="0002762A">
              <w:rPr>
                <w:b/>
                <w:bCs/>
                <w:lang w:val="es-CO"/>
              </w:rPr>
              <w:t>NOMBRE REQUERIMIENTO:</w:t>
            </w:r>
          </w:p>
          <w:p w14:paraId="4E20CBAE" w14:textId="77777777" w:rsidR="0002762A" w:rsidRPr="0002762A" w:rsidRDefault="0002762A" w:rsidP="0002762A">
            <w:pPr>
              <w:spacing w:line="480" w:lineRule="auto"/>
              <w:rPr>
                <w:lang w:val="es-CO"/>
              </w:rPr>
            </w:pPr>
          </w:p>
        </w:tc>
      </w:tr>
      <w:tr w:rsidR="0002762A" w:rsidRPr="0002762A" w14:paraId="1C379A4E" w14:textId="77777777" w:rsidTr="0073647B">
        <w:tc>
          <w:tcPr>
            <w:tcW w:w="4414" w:type="dxa"/>
          </w:tcPr>
          <w:p w14:paraId="42CE3715" w14:textId="77777777" w:rsidR="0002762A" w:rsidRPr="0002762A" w:rsidRDefault="0002762A" w:rsidP="0002762A">
            <w:pPr>
              <w:spacing w:line="480" w:lineRule="auto"/>
              <w:rPr>
                <w:lang w:val="es-CO"/>
              </w:rPr>
            </w:pPr>
            <w:r w:rsidRPr="0002762A">
              <w:rPr>
                <w:b/>
                <w:bCs/>
                <w:lang w:val="es-CO"/>
              </w:rPr>
              <w:t>TIPO REQUERIMIENTO:</w:t>
            </w:r>
            <w:r w:rsidRPr="0002762A">
              <w:rPr>
                <w:lang w:val="es-CO"/>
              </w:rPr>
              <w:t xml:space="preserve"> Disponibilidad</w:t>
            </w:r>
          </w:p>
          <w:p w14:paraId="7C240435" w14:textId="77777777" w:rsidR="0002762A" w:rsidRPr="0002762A" w:rsidRDefault="0002762A" w:rsidP="0002762A">
            <w:pPr>
              <w:spacing w:line="480" w:lineRule="auto"/>
              <w:rPr>
                <w:b/>
                <w:bCs/>
                <w:lang w:val="es-CO"/>
              </w:rPr>
            </w:pPr>
          </w:p>
        </w:tc>
        <w:tc>
          <w:tcPr>
            <w:tcW w:w="4414" w:type="dxa"/>
          </w:tcPr>
          <w:p w14:paraId="0CC24E75" w14:textId="77777777" w:rsidR="0002762A" w:rsidRPr="0002762A" w:rsidRDefault="0002762A" w:rsidP="0002762A">
            <w:pPr>
              <w:spacing w:line="480" w:lineRule="auto"/>
              <w:rPr>
                <w:lang w:val="es-CO"/>
              </w:rPr>
            </w:pPr>
            <w:r w:rsidRPr="0002762A">
              <w:rPr>
                <w:b/>
                <w:bCs/>
                <w:lang w:val="es-CO"/>
              </w:rPr>
              <w:t>PRIORIDAD</w:t>
            </w:r>
            <w:r w:rsidRPr="0002762A">
              <w:rPr>
                <w:lang w:val="es-CO"/>
              </w:rPr>
              <w:t>: Alta</w:t>
            </w:r>
          </w:p>
          <w:p w14:paraId="154892E2" w14:textId="77777777" w:rsidR="0002762A" w:rsidRPr="0002762A" w:rsidRDefault="0002762A" w:rsidP="0002762A">
            <w:pPr>
              <w:spacing w:line="480" w:lineRule="auto"/>
              <w:rPr>
                <w:b/>
                <w:bCs/>
                <w:lang w:val="es-CO"/>
              </w:rPr>
            </w:pPr>
          </w:p>
        </w:tc>
      </w:tr>
      <w:tr w:rsidR="0002762A" w:rsidRPr="0002762A" w14:paraId="3018EFF0" w14:textId="77777777" w:rsidTr="0073647B">
        <w:tc>
          <w:tcPr>
            <w:tcW w:w="8828" w:type="dxa"/>
            <w:gridSpan w:val="2"/>
          </w:tcPr>
          <w:p w14:paraId="1C2770A3" w14:textId="77777777" w:rsidR="0002762A" w:rsidRPr="0002762A" w:rsidRDefault="0002762A" w:rsidP="0002762A">
            <w:pPr>
              <w:spacing w:line="480" w:lineRule="auto"/>
              <w:rPr>
                <w:b/>
                <w:bCs/>
                <w:lang w:val="es-CO"/>
              </w:rPr>
            </w:pPr>
            <w:r w:rsidRPr="0002762A">
              <w:rPr>
                <w:b/>
                <w:bCs/>
                <w:lang w:val="es-CO"/>
              </w:rPr>
              <w:t>DESCRIPCIÓN REQUERIMIENTO NO FUNCIONAL</w:t>
            </w:r>
          </w:p>
        </w:tc>
      </w:tr>
      <w:tr w:rsidR="0002762A" w:rsidRPr="0002762A" w14:paraId="56E53B9C" w14:textId="77777777" w:rsidTr="0073647B">
        <w:tc>
          <w:tcPr>
            <w:tcW w:w="8828" w:type="dxa"/>
            <w:gridSpan w:val="2"/>
          </w:tcPr>
          <w:p w14:paraId="47B9920B" w14:textId="77777777" w:rsidR="0002762A" w:rsidRPr="0002762A" w:rsidRDefault="0002762A" w:rsidP="0002762A">
            <w:pPr>
              <w:spacing w:line="480" w:lineRule="auto"/>
              <w:rPr>
                <w:lang w:val="es-CO"/>
              </w:rPr>
            </w:pPr>
            <w:r w:rsidRPr="0002762A">
              <w:rPr>
                <w:lang w:val="es-CO"/>
              </w:rPr>
              <w:t>El sistema debe estar disponible las 24 horas, los 7 días de la semana.</w:t>
            </w:r>
          </w:p>
          <w:p w14:paraId="35249141" w14:textId="77777777" w:rsidR="0002762A" w:rsidRPr="0002762A" w:rsidRDefault="0002762A" w:rsidP="0002762A">
            <w:pPr>
              <w:spacing w:line="480" w:lineRule="auto"/>
              <w:rPr>
                <w:lang w:val="es-CO"/>
              </w:rPr>
            </w:pPr>
          </w:p>
        </w:tc>
      </w:tr>
      <w:tr w:rsidR="0002762A" w:rsidRPr="0002762A" w14:paraId="7C9139F0" w14:textId="77777777" w:rsidTr="0073647B">
        <w:tc>
          <w:tcPr>
            <w:tcW w:w="8828" w:type="dxa"/>
            <w:gridSpan w:val="2"/>
          </w:tcPr>
          <w:p w14:paraId="332CB713" w14:textId="77777777" w:rsidR="0002762A" w:rsidRPr="0002762A" w:rsidRDefault="0002762A" w:rsidP="0002762A">
            <w:pPr>
              <w:spacing w:line="480" w:lineRule="auto"/>
              <w:rPr>
                <w:b/>
                <w:bCs/>
                <w:lang w:val="es-CO"/>
              </w:rPr>
            </w:pPr>
            <w:r w:rsidRPr="0002762A">
              <w:rPr>
                <w:b/>
                <w:bCs/>
                <w:lang w:val="es-CO"/>
              </w:rPr>
              <w:t>OBSERVACIONES:</w:t>
            </w:r>
          </w:p>
          <w:p w14:paraId="557820DA" w14:textId="77777777" w:rsidR="0002762A" w:rsidRPr="0002762A" w:rsidRDefault="0002762A" w:rsidP="0002762A">
            <w:pPr>
              <w:spacing w:line="480" w:lineRule="auto"/>
              <w:rPr>
                <w:lang w:val="es-CO"/>
              </w:rPr>
            </w:pPr>
          </w:p>
        </w:tc>
      </w:tr>
      <w:tr w:rsidR="0002762A" w:rsidRPr="0002762A" w14:paraId="4996AD83" w14:textId="77777777" w:rsidTr="0073647B">
        <w:tc>
          <w:tcPr>
            <w:tcW w:w="8828" w:type="dxa"/>
            <w:gridSpan w:val="2"/>
          </w:tcPr>
          <w:p w14:paraId="6A6897DB" w14:textId="77777777" w:rsidR="0002762A" w:rsidRPr="0002762A" w:rsidRDefault="0002762A" w:rsidP="0002762A">
            <w:pPr>
              <w:spacing w:line="480" w:lineRule="auto"/>
              <w:rPr>
                <w:b/>
                <w:bCs/>
                <w:lang w:val="es-CO"/>
              </w:rPr>
            </w:pPr>
            <w:r w:rsidRPr="0002762A">
              <w:rPr>
                <w:b/>
                <w:bCs/>
                <w:lang w:val="es-CO"/>
              </w:rPr>
              <w:t>ELABORADO POR:</w:t>
            </w:r>
          </w:p>
        </w:tc>
      </w:tr>
    </w:tbl>
    <w:p w14:paraId="3CB45973" w14:textId="77777777" w:rsidR="0002762A" w:rsidRDefault="0002762A" w:rsidP="00BA77A4"/>
    <w:p w14:paraId="5CE8F81D" w14:textId="77777777" w:rsidR="0002762A" w:rsidRDefault="0002762A" w:rsidP="00BA77A4"/>
    <w:p w14:paraId="7B3E6EB6" w14:textId="77777777" w:rsidR="0002762A" w:rsidRDefault="0002762A" w:rsidP="00BA77A4"/>
    <w:p w14:paraId="5FCEEDBE" w14:textId="77777777" w:rsidR="0002762A" w:rsidRDefault="0002762A" w:rsidP="00BA77A4"/>
    <w:p w14:paraId="6EADD95B" w14:textId="77777777" w:rsidR="0002762A" w:rsidRDefault="0002762A" w:rsidP="00BA77A4"/>
    <w:p w14:paraId="0EF250C8" w14:textId="77777777" w:rsidR="0002762A" w:rsidRDefault="0002762A" w:rsidP="00BA77A4"/>
    <w:p w14:paraId="2228C1FB" w14:textId="77777777" w:rsidR="0002762A" w:rsidRDefault="0002762A" w:rsidP="00BA77A4"/>
    <w:p w14:paraId="5DBB1331" w14:textId="77777777" w:rsidR="0002762A" w:rsidRDefault="0002762A" w:rsidP="00BA77A4"/>
    <w:p w14:paraId="572F1928" w14:textId="77777777" w:rsidR="0002762A" w:rsidRDefault="0002762A" w:rsidP="00BA77A4"/>
    <w:p w14:paraId="21447B37" w14:textId="77777777" w:rsidR="0002762A" w:rsidRDefault="0002762A" w:rsidP="00BA77A4"/>
    <w:p w14:paraId="02BF9B66" w14:textId="77777777" w:rsidR="0002762A" w:rsidRDefault="0002762A" w:rsidP="00BA77A4"/>
    <w:tbl>
      <w:tblPr>
        <w:tblStyle w:val="Tablaconcuadrcula"/>
        <w:tblpPr w:leftFromText="141" w:rightFromText="141" w:vertAnchor="text" w:horzAnchor="margin" w:tblpY="221"/>
        <w:tblW w:w="0" w:type="auto"/>
        <w:tblLook w:val="04A0" w:firstRow="1" w:lastRow="0" w:firstColumn="1" w:lastColumn="0" w:noHBand="0" w:noVBand="1"/>
      </w:tblPr>
      <w:tblGrid>
        <w:gridCol w:w="4414"/>
        <w:gridCol w:w="4414"/>
      </w:tblGrid>
      <w:tr w:rsidR="0002762A" w:rsidRPr="0002762A" w14:paraId="63D1FB16" w14:textId="77777777" w:rsidTr="0073647B">
        <w:tc>
          <w:tcPr>
            <w:tcW w:w="8828" w:type="dxa"/>
            <w:gridSpan w:val="2"/>
          </w:tcPr>
          <w:p w14:paraId="5B40E65A" w14:textId="77777777" w:rsidR="0002762A" w:rsidRPr="0002762A" w:rsidRDefault="0002762A" w:rsidP="0002762A">
            <w:pPr>
              <w:spacing w:line="480" w:lineRule="auto"/>
              <w:rPr>
                <w:b/>
                <w:bCs/>
                <w:lang w:val="es-CO"/>
              </w:rPr>
            </w:pPr>
            <w:r w:rsidRPr="0002762A">
              <w:rPr>
                <w:b/>
                <w:bCs/>
                <w:lang w:val="es-CO"/>
              </w:rPr>
              <w:t>REQUERIMIENTO NO FUNCIONAL</w:t>
            </w:r>
          </w:p>
        </w:tc>
      </w:tr>
      <w:tr w:rsidR="0002762A" w:rsidRPr="0002762A" w14:paraId="469C8580" w14:textId="77777777" w:rsidTr="0073647B">
        <w:tc>
          <w:tcPr>
            <w:tcW w:w="4414" w:type="dxa"/>
          </w:tcPr>
          <w:p w14:paraId="099A6685" w14:textId="77777777" w:rsidR="0002762A" w:rsidRPr="0002762A" w:rsidRDefault="0002762A" w:rsidP="0002762A">
            <w:pPr>
              <w:spacing w:line="480" w:lineRule="auto"/>
              <w:rPr>
                <w:b/>
                <w:bCs/>
                <w:lang w:val="es-CO"/>
              </w:rPr>
            </w:pPr>
            <w:r w:rsidRPr="0002762A">
              <w:rPr>
                <w:b/>
                <w:bCs/>
                <w:lang w:val="es-CO"/>
              </w:rPr>
              <w:t xml:space="preserve">ID REQUERIMIENTO: </w:t>
            </w:r>
          </w:p>
          <w:p w14:paraId="035BA289" w14:textId="77777777" w:rsidR="0002762A" w:rsidRPr="0002762A" w:rsidRDefault="0002762A" w:rsidP="0002762A">
            <w:pPr>
              <w:spacing w:line="480" w:lineRule="auto"/>
              <w:rPr>
                <w:b/>
                <w:bCs/>
                <w:lang w:val="es-CO"/>
              </w:rPr>
            </w:pPr>
            <w:r w:rsidRPr="0002762A">
              <w:rPr>
                <w:lang w:val="es-CO"/>
              </w:rPr>
              <w:t>RNF08</w:t>
            </w:r>
          </w:p>
          <w:p w14:paraId="6D77074E" w14:textId="77777777" w:rsidR="0002762A" w:rsidRPr="0002762A" w:rsidRDefault="0002762A" w:rsidP="0002762A">
            <w:pPr>
              <w:spacing w:line="480" w:lineRule="auto"/>
              <w:rPr>
                <w:lang w:val="es-CO"/>
              </w:rPr>
            </w:pPr>
          </w:p>
        </w:tc>
        <w:tc>
          <w:tcPr>
            <w:tcW w:w="4414" w:type="dxa"/>
          </w:tcPr>
          <w:p w14:paraId="0A603B9E" w14:textId="77777777" w:rsidR="0002762A" w:rsidRPr="0002762A" w:rsidRDefault="0002762A" w:rsidP="0002762A">
            <w:pPr>
              <w:spacing w:line="480" w:lineRule="auto"/>
              <w:rPr>
                <w:b/>
                <w:bCs/>
                <w:lang w:val="es-CO"/>
              </w:rPr>
            </w:pPr>
            <w:r w:rsidRPr="0002762A">
              <w:rPr>
                <w:b/>
                <w:bCs/>
                <w:lang w:val="es-CO"/>
              </w:rPr>
              <w:t>NOMBRE REQUERIMIENTO:</w:t>
            </w:r>
          </w:p>
          <w:p w14:paraId="28DBCEAD" w14:textId="77777777" w:rsidR="0002762A" w:rsidRPr="0002762A" w:rsidRDefault="0002762A" w:rsidP="0002762A">
            <w:pPr>
              <w:spacing w:line="480" w:lineRule="auto"/>
              <w:rPr>
                <w:b/>
                <w:bCs/>
                <w:lang w:val="es-CO"/>
              </w:rPr>
            </w:pPr>
            <w:r w:rsidRPr="0002762A">
              <w:rPr>
                <w:b/>
                <w:bCs/>
                <w:lang w:val="es-CO"/>
              </w:rPr>
              <w:t xml:space="preserve">GUI intuitiva </w:t>
            </w:r>
          </w:p>
          <w:p w14:paraId="1394981E" w14:textId="77777777" w:rsidR="0002762A" w:rsidRPr="0002762A" w:rsidRDefault="0002762A" w:rsidP="0002762A">
            <w:pPr>
              <w:spacing w:line="480" w:lineRule="auto"/>
              <w:rPr>
                <w:lang w:val="es-CO"/>
              </w:rPr>
            </w:pPr>
          </w:p>
        </w:tc>
      </w:tr>
      <w:tr w:rsidR="0002762A" w:rsidRPr="0002762A" w14:paraId="166CD5C6" w14:textId="77777777" w:rsidTr="0073647B">
        <w:tc>
          <w:tcPr>
            <w:tcW w:w="4414" w:type="dxa"/>
          </w:tcPr>
          <w:p w14:paraId="7DBA47BA" w14:textId="77777777" w:rsidR="0002762A" w:rsidRPr="0002762A" w:rsidRDefault="0002762A" w:rsidP="0002762A">
            <w:pPr>
              <w:spacing w:line="480" w:lineRule="auto"/>
              <w:rPr>
                <w:lang w:val="es-CO"/>
              </w:rPr>
            </w:pPr>
            <w:r w:rsidRPr="0002762A">
              <w:rPr>
                <w:b/>
                <w:bCs/>
                <w:lang w:val="es-CO"/>
              </w:rPr>
              <w:t>TIPO REQUERIMIENTO:</w:t>
            </w:r>
            <w:r w:rsidRPr="0002762A">
              <w:rPr>
                <w:lang w:val="es-CO"/>
              </w:rPr>
              <w:t xml:space="preserve"> Usabilidad</w:t>
            </w:r>
          </w:p>
          <w:p w14:paraId="6E5EAEAB" w14:textId="77777777" w:rsidR="0002762A" w:rsidRPr="0002762A" w:rsidRDefault="0002762A" w:rsidP="0002762A">
            <w:pPr>
              <w:spacing w:line="480" w:lineRule="auto"/>
              <w:rPr>
                <w:b/>
                <w:bCs/>
                <w:lang w:val="es-CO"/>
              </w:rPr>
            </w:pPr>
          </w:p>
        </w:tc>
        <w:tc>
          <w:tcPr>
            <w:tcW w:w="4414" w:type="dxa"/>
          </w:tcPr>
          <w:p w14:paraId="415FB8F4" w14:textId="77777777" w:rsidR="0002762A" w:rsidRPr="0002762A" w:rsidRDefault="0002762A" w:rsidP="0002762A">
            <w:pPr>
              <w:spacing w:line="480" w:lineRule="auto"/>
              <w:rPr>
                <w:lang w:val="es-CO"/>
              </w:rPr>
            </w:pPr>
            <w:r w:rsidRPr="0002762A">
              <w:rPr>
                <w:b/>
                <w:bCs/>
                <w:lang w:val="es-CO"/>
              </w:rPr>
              <w:t>PRIORIDAD</w:t>
            </w:r>
            <w:r w:rsidRPr="0002762A">
              <w:rPr>
                <w:lang w:val="es-CO"/>
              </w:rPr>
              <w:t>: Alta</w:t>
            </w:r>
          </w:p>
          <w:p w14:paraId="10473299" w14:textId="77777777" w:rsidR="0002762A" w:rsidRPr="0002762A" w:rsidRDefault="0002762A" w:rsidP="0002762A">
            <w:pPr>
              <w:spacing w:line="480" w:lineRule="auto"/>
              <w:rPr>
                <w:b/>
                <w:bCs/>
                <w:lang w:val="es-CO"/>
              </w:rPr>
            </w:pPr>
          </w:p>
        </w:tc>
      </w:tr>
      <w:tr w:rsidR="0002762A" w:rsidRPr="0002762A" w14:paraId="27B03505" w14:textId="77777777" w:rsidTr="0073647B">
        <w:tc>
          <w:tcPr>
            <w:tcW w:w="8828" w:type="dxa"/>
            <w:gridSpan w:val="2"/>
          </w:tcPr>
          <w:p w14:paraId="6851DDA0" w14:textId="77777777" w:rsidR="0002762A" w:rsidRPr="0002762A" w:rsidRDefault="0002762A" w:rsidP="0002762A">
            <w:pPr>
              <w:spacing w:line="480" w:lineRule="auto"/>
              <w:rPr>
                <w:b/>
                <w:bCs/>
                <w:lang w:val="es-CO"/>
              </w:rPr>
            </w:pPr>
            <w:r w:rsidRPr="0002762A">
              <w:rPr>
                <w:b/>
                <w:bCs/>
                <w:lang w:val="es-CO"/>
              </w:rPr>
              <w:t>DESCRIPCIÓN REQUERIMIENTO NO FUNCIONAL</w:t>
            </w:r>
          </w:p>
        </w:tc>
      </w:tr>
      <w:tr w:rsidR="0002762A" w:rsidRPr="0002762A" w14:paraId="1D7D7ADB" w14:textId="77777777" w:rsidTr="0073647B">
        <w:tc>
          <w:tcPr>
            <w:tcW w:w="8828" w:type="dxa"/>
            <w:gridSpan w:val="2"/>
          </w:tcPr>
          <w:p w14:paraId="2DEEB7E4" w14:textId="77777777" w:rsidR="0002762A" w:rsidRPr="0002762A" w:rsidRDefault="0002762A" w:rsidP="0002762A">
            <w:pPr>
              <w:spacing w:line="480" w:lineRule="auto"/>
              <w:rPr>
                <w:lang w:val="es-CO"/>
              </w:rPr>
            </w:pPr>
            <w:r w:rsidRPr="0002762A">
              <w:rPr>
                <w:lang w:val="es-CO"/>
              </w:rPr>
              <w:t>Interfaz de usuario intuitiva y fácil de usar para clientes, Colaboradores y administradores.</w:t>
            </w:r>
          </w:p>
          <w:p w14:paraId="3A116CB6" w14:textId="77777777" w:rsidR="0002762A" w:rsidRPr="0002762A" w:rsidRDefault="0002762A" w:rsidP="0002762A">
            <w:pPr>
              <w:spacing w:line="480" w:lineRule="auto"/>
              <w:rPr>
                <w:lang w:val="es-CO"/>
              </w:rPr>
            </w:pPr>
          </w:p>
          <w:p w14:paraId="49845583" w14:textId="77777777" w:rsidR="0002762A" w:rsidRPr="0002762A" w:rsidRDefault="0002762A" w:rsidP="0002762A">
            <w:pPr>
              <w:spacing w:line="480" w:lineRule="auto"/>
              <w:rPr>
                <w:u w:val="single"/>
                <w:lang w:val="es-CO"/>
              </w:rPr>
            </w:pPr>
          </w:p>
          <w:p w14:paraId="74D162CB" w14:textId="77777777" w:rsidR="0002762A" w:rsidRPr="0002762A" w:rsidRDefault="0002762A" w:rsidP="0002762A">
            <w:pPr>
              <w:spacing w:line="480" w:lineRule="auto"/>
              <w:rPr>
                <w:lang w:val="es-CO"/>
              </w:rPr>
            </w:pPr>
          </w:p>
          <w:p w14:paraId="1FC80EA4" w14:textId="77777777" w:rsidR="0002762A" w:rsidRPr="0002762A" w:rsidRDefault="0002762A" w:rsidP="0002762A">
            <w:pPr>
              <w:spacing w:line="480" w:lineRule="auto"/>
              <w:rPr>
                <w:lang w:val="es-CO"/>
              </w:rPr>
            </w:pPr>
          </w:p>
          <w:p w14:paraId="58E67E05" w14:textId="77777777" w:rsidR="0002762A" w:rsidRPr="0002762A" w:rsidRDefault="0002762A" w:rsidP="0002762A">
            <w:pPr>
              <w:spacing w:line="480" w:lineRule="auto"/>
              <w:rPr>
                <w:lang w:val="es-CO"/>
              </w:rPr>
            </w:pPr>
          </w:p>
        </w:tc>
      </w:tr>
      <w:tr w:rsidR="0002762A" w:rsidRPr="0002762A" w14:paraId="4109137C" w14:textId="77777777" w:rsidTr="0073647B">
        <w:tc>
          <w:tcPr>
            <w:tcW w:w="8828" w:type="dxa"/>
            <w:gridSpan w:val="2"/>
          </w:tcPr>
          <w:p w14:paraId="71DEF2C1" w14:textId="77777777" w:rsidR="0002762A" w:rsidRPr="0002762A" w:rsidRDefault="0002762A" w:rsidP="0002762A">
            <w:pPr>
              <w:spacing w:line="480" w:lineRule="auto"/>
              <w:rPr>
                <w:b/>
                <w:bCs/>
                <w:lang w:val="es-CO"/>
              </w:rPr>
            </w:pPr>
            <w:r w:rsidRPr="0002762A">
              <w:rPr>
                <w:b/>
                <w:bCs/>
                <w:lang w:val="es-CO"/>
              </w:rPr>
              <w:t>OBSERVACIONES:</w:t>
            </w:r>
          </w:p>
          <w:p w14:paraId="1113D618" w14:textId="77777777" w:rsidR="0002762A" w:rsidRPr="0002762A" w:rsidRDefault="0002762A" w:rsidP="0002762A">
            <w:pPr>
              <w:spacing w:line="480" w:lineRule="auto"/>
              <w:rPr>
                <w:lang w:val="es-CO"/>
              </w:rPr>
            </w:pPr>
          </w:p>
        </w:tc>
      </w:tr>
      <w:tr w:rsidR="0002762A" w:rsidRPr="0002762A" w14:paraId="11DDC294" w14:textId="77777777" w:rsidTr="0073647B">
        <w:tc>
          <w:tcPr>
            <w:tcW w:w="8828" w:type="dxa"/>
            <w:gridSpan w:val="2"/>
          </w:tcPr>
          <w:p w14:paraId="143D61CD" w14:textId="77777777" w:rsidR="0002762A" w:rsidRPr="0002762A" w:rsidRDefault="0002762A" w:rsidP="0002762A">
            <w:pPr>
              <w:spacing w:line="480" w:lineRule="auto"/>
              <w:rPr>
                <w:b/>
                <w:bCs/>
                <w:lang w:val="es-CO"/>
              </w:rPr>
            </w:pPr>
            <w:r w:rsidRPr="0002762A">
              <w:rPr>
                <w:b/>
                <w:bCs/>
                <w:lang w:val="es-CO"/>
              </w:rPr>
              <w:t>ELABORADO POR:</w:t>
            </w:r>
          </w:p>
        </w:tc>
      </w:tr>
    </w:tbl>
    <w:p w14:paraId="61005625" w14:textId="77777777" w:rsidR="0002762A" w:rsidRDefault="0002762A" w:rsidP="00BA77A4"/>
    <w:p w14:paraId="1CE12DE5" w14:textId="77777777" w:rsidR="0002762A" w:rsidRDefault="0002762A" w:rsidP="00BA77A4"/>
    <w:p w14:paraId="76703CEA" w14:textId="77777777" w:rsidR="0002762A" w:rsidRDefault="0002762A" w:rsidP="00BA77A4"/>
    <w:p w14:paraId="246081E2" w14:textId="77777777" w:rsidR="0002762A" w:rsidRDefault="0002762A" w:rsidP="00BA77A4"/>
    <w:p w14:paraId="781F15AD" w14:textId="77777777" w:rsidR="0002762A" w:rsidRDefault="0002762A" w:rsidP="00BA77A4"/>
    <w:p w14:paraId="2D74789B" w14:textId="77777777" w:rsidR="0002762A" w:rsidRDefault="0002762A" w:rsidP="00BA77A4"/>
    <w:p w14:paraId="05B1B0AE" w14:textId="77777777" w:rsidR="0002762A" w:rsidRDefault="0002762A" w:rsidP="00BA77A4"/>
    <w:tbl>
      <w:tblPr>
        <w:tblStyle w:val="Tablaconcuadrcula"/>
        <w:tblpPr w:leftFromText="141" w:rightFromText="141" w:vertAnchor="text" w:horzAnchor="margin" w:tblpY="221"/>
        <w:tblW w:w="0" w:type="auto"/>
        <w:tblLook w:val="04A0" w:firstRow="1" w:lastRow="0" w:firstColumn="1" w:lastColumn="0" w:noHBand="0" w:noVBand="1"/>
      </w:tblPr>
      <w:tblGrid>
        <w:gridCol w:w="4414"/>
        <w:gridCol w:w="4414"/>
      </w:tblGrid>
      <w:tr w:rsidR="0002762A" w:rsidRPr="0002762A" w14:paraId="242AABB5" w14:textId="77777777" w:rsidTr="0073647B">
        <w:tc>
          <w:tcPr>
            <w:tcW w:w="8828" w:type="dxa"/>
            <w:gridSpan w:val="2"/>
          </w:tcPr>
          <w:p w14:paraId="53EF7364" w14:textId="77777777" w:rsidR="0002762A" w:rsidRPr="0002762A" w:rsidRDefault="0002762A" w:rsidP="0002762A">
            <w:pPr>
              <w:spacing w:line="480" w:lineRule="auto"/>
              <w:rPr>
                <w:b/>
                <w:bCs/>
                <w:lang w:val="es-CO"/>
              </w:rPr>
            </w:pPr>
            <w:r w:rsidRPr="0002762A">
              <w:rPr>
                <w:b/>
                <w:bCs/>
                <w:lang w:val="es-CO"/>
              </w:rPr>
              <w:t>REQUERIMIENTO NO FUNCIONAL</w:t>
            </w:r>
          </w:p>
        </w:tc>
      </w:tr>
      <w:tr w:rsidR="0002762A" w:rsidRPr="0002762A" w14:paraId="70CD093E" w14:textId="77777777" w:rsidTr="0073647B">
        <w:tc>
          <w:tcPr>
            <w:tcW w:w="4414" w:type="dxa"/>
          </w:tcPr>
          <w:p w14:paraId="1409F335" w14:textId="77777777" w:rsidR="0002762A" w:rsidRPr="0002762A" w:rsidRDefault="0002762A" w:rsidP="0002762A">
            <w:pPr>
              <w:spacing w:line="480" w:lineRule="auto"/>
              <w:rPr>
                <w:b/>
                <w:bCs/>
                <w:lang w:val="es-CO"/>
              </w:rPr>
            </w:pPr>
            <w:r w:rsidRPr="0002762A">
              <w:rPr>
                <w:b/>
                <w:bCs/>
                <w:lang w:val="es-CO"/>
              </w:rPr>
              <w:t xml:space="preserve">ID REQUERIMIENTO: </w:t>
            </w:r>
          </w:p>
          <w:p w14:paraId="5CC3F16C" w14:textId="77777777" w:rsidR="0002762A" w:rsidRPr="0002762A" w:rsidRDefault="0002762A" w:rsidP="0002762A">
            <w:pPr>
              <w:spacing w:line="480" w:lineRule="auto"/>
              <w:rPr>
                <w:b/>
                <w:bCs/>
                <w:lang w:val="es-CO"/>
              </w:rPr>
            </w:pPr>
            <w:r w:rsidRPr="0002762A">
              <w:rPr>
                <w:lang w:val="es-CO"/>
              </w:rPr>
              <w:t>RNF09</w:t>
            </w:r>
          </w:p>
          <w:p w14:paraId="6411ACC6" w14:textId="77777777" w:rsidR="0002762A" w:rsidRPr="0002762A" w:rsidRDefault="0002762A" w:rsidP="0002762A">
            <w:pPr>
              <w:spacing w:line="480" w:lineRule="auto"/>
              <w:rPr>
                <w:b/>
                <w:bCs/>
                <w:lang w:val="es-CO"/>
              </w:rPr>
            </w:pPr>
          </w:p>
          <w:p w14:paraId="151E2164" w14:textId="77777777" w:rsidR="0002762A" w:rsidRPr="0002762A" w:rsidRDefault="0002762A" w:rsidP="0002762A">
            <w:pPr>
              <w:spacing w:line="480" w:lineRule="auto"/>
              <w:rPr>
                <w:lang w:val="es-CO"/>
              </w:rPr>
            </w:pPr>
          </w:p>
        </w:tc>
        <w:tc>
          <w:tcPr>
            <w:tcW w:w="4414" w:type="dxa"/>
          </w:tcPr>
          <w:p w14:paraId="3FF3BDAA" w14:textId="77777777" w:rsidR="0002762A" w:rsidRPr="0002762A" w:rsidRDefault="0002762A" w:rsidP="0002762A">
            <w:pPr>
              <w:spacing w:line="480" w:lineRule="auto"/>
              <w:rPr>
                <w:b/>
                <w:bCs/>
                <w:lang w:val="es-CO"/>
              </w:rPr>
            </w:pPr>
            <w:r w:rsidRPr="0002762A">
              <w:rPr>
                <w:b/>
                <w:bCs/>
                <w:lang w:val="es-CO"/>
              </w:rPr>
              <w:t>NOMBRE REQUERIMIENTO:</w:t>
            </w:r>
          </w:p>
          <w:p w14:paraId="04BFEF6A" w14:textId="77777777" w:rsidR="0002762A" w:rsidRPr="0002762A" w:rsidRDefault="0002762A" w:rsidP="0002762A">
            <w:pPr>
              <w:spacing w:line="480" w:lineRule="auto"/>
              <w:rPr>
                <w:b/>
                <w:bCs/>
                <w:lang w:val="es-CO"/>
              </w:rPr>
            </w:pPr>
            <w:r w:rsidRPr="0002762A">
              <w:rPr>
                <w:b/>
                <w:bCs/>
                <w:lang w:val="es-CO"/>
              </w:rPr>
              <w:t>Alertas Claras</w:t>
            </w:r>
          </w:p>
          <w:p w14:paraId="52506204" w14:textId="77777777" w:rsidR="0002762A" w:rsidRPr="0002762A" w:rsidRDefault="0002762A" w:rsidP="0002762A">
            <w:pPr>
              <w:spacing w:line="480" w:lineRule="auto"/>
              <w:rPr>
                <w:lang w:val="es-CO"/>
              </w:rPr>
            </w:pPr>
          </w:p>
        </w:tc>
      </w:tr>
      <w:tr w:rsidR="0002762A" w:rsidRPr="0002762A" w14:paraId="2F5C3A7E" w14:textId="77777777" w:rsidTr="0073647B">
        <w:tc>
          <w:tcPr>
            <w:tcW w:w="4414" w:type="dxa"/>
          </w:tcPr>
          <w:p w14:paraId="04E88EE8" w14:textId="77777777" w:rsidR="0002762A" w:rsidRPr="0002762A" w:rsidRDefault="0002762A" w:rsidP="0002762A">
            <w:pPr>
              <w:spacing w:line="480" w:lineRule="auto"/>
              <w:rPr>
                <w:lang w:val="es-CO"/>
              </w:rPr>
            </w:pPr>
            <w:r w:rsidRPr="0002762A">
              <w:rPr>
                <w:b/>
                <w:bCs/>
                <w:lang w:val="es-CO"/>
              </w:rPr>
              <w:t>TIPO REQUERIMIENTO:</w:t>
            </w:r>
            <w:r w:rsidRPr="0002762A">
              <w:rPr>
                <w:lang w:val="es-CO"/>
              </w:rPr>
              <w:t xml:space="preserve"> Usabilidad</w:t>
            </w:r>
          </w:p>
          <w:p w14:paraId="68BF05AA" w14:textId="77777777" w:rsidR="0002762A" w:rsidRPr="0002762A" w:rsidRDefault="0002762A" w:rsidP="0002762A">
            <w:pPr>
              <w:spacing w:line="480" w:lineRule="auto"/>
              <w:rPr>
                <w:b/>
                <w:bCs/>
                <w:lang w:val="es-CO"/>
              </w:rPr>
            </w:pPr>
          </w:p>
        </w:tc>
        <w:tc>
          <w:tcPr>
            <w:tcW w:w="4414" w:type="dxa"/>
          </w:tcPr>
          <w:p w14:paraId="03492B1F" w14:textId="77777777" w:rsidR="0002762A" w:rsidRPr="0002762A" w:rsidRDefault="0002762A" w:rsidP="0002762A">
            <w:pPr>
              <w:spacing w:line="480" w:lineRule="auto"/>
              <w:rPr>
                <w:lang w:val="es-CO"/>
              </w:rPr>
            </w:pPr>
            <w:r w:rsidRPr="0002762A">
              <w:rPr>
                <w:b/>
                <w:bCs/>
                <w:lang w:val="es-CO"/>
              </w:rPr>
              <w:t>PRIORIDAD</w:t>
            </w:r>
            <w:r w:rsidRPr="0002762A">
              <w:rPr>
                <w:lang w:val="es-CO"/>
              </w:rPr>
              <w:t>: Alta</w:t>
            </w:r>
          </w:p>
          <w:p w14:paraId="2907E801" w14:textId="77777777" w:rsidR="0002762A" w:rsidRPr="0002762A" w:rsidRDefault="0002762A" w:rsidP="0002762A">
            <w:pPr>
              <w:spacing w:line="480" w:lineRule="auto"/>
              <w:rPr>
                <w:b/>
                <w:bCs/>
                <w:lang w:val="es-CO"/>
              </w:rPr>
            </w:pPr>
          </w:p>
        </w:tc>
      </w:tr>
      <w:tr w:rsidR="0002762A" w:rsidRPr="0002762A" w14:paraId="38806802" w14:textId="77777777" w:rsidTr="0073647B">
        <w:tc>
          <w:tcPr>
            <w:tcW w:w="8828" w:type="dxa"/>
            <w:gridSpan w:val="2"/>
          </w:tcPr>
          <w:p w14:paraId="003CD33C" w14:textId="77777777" w:rsidR="0002762A" w:rsidRPr="0002762A" w:rsidRDefault="0002762A" w:rsidP="0002762A">
            <w:pPr>
              <w:spacing w:line="480" w:lineRule="auto"/>
              <w:rPr>
                <w:b/>
                <w:bCs/>
                <w:lang w:val="es-CO"/>
              </w:rPr>
            </w:pPr>
            <w:r w:rsidRPr="0002762A">
              <w:rPr>
                <w:b/>
                <w:bCs/>
                <w:lang w:val="es-CO"/>
              </w:rPr>
              <w:t>DESCRIPCIÓN REQUERIMIENTO NO FUNCIONAL</w:t>
            </w:r>
          </w:p>
        </w:tc>
      </w:tr>
      <w:tr w:rsidR="0002762A" w:rsidRPr="0002762A" w14:paraId="0C1C8E3D" w14:textId="77777777" w:rsidTr="0073647B">
        <w:tc>
          <w:tcPr>
            <w:tcW w:w="8828" w:type="dxa"/>
            <w:gridSpan w:val="2"/>
          </w:tcPr>
          <w:p w14:paraId="3122EBF2" w14:textId="77777777" w:rsidR="0002762A" w:rsidRPr="0002762A" w:rsidRDefault="0002762A" w:rsidP="0002762A">
            <w:pPr>
              <w:spacing w:line="480" w:lineRule="auto"/>
              <w:rPr>
                <w:lang w:val="es-CO"/>
              </w:rPr>
            </w:pPr>
            <w:r w:rsidRPr="0002762A">
              <w:rPr>
                <w:lang w:val="es-CO"/>
              </w:rPr>
              <w:t>Inclusión de ayudas contextuales y mensajes de error claros, esto con el fin de facilitar el entendimiento optimo y puntual de lo que debe hacer el usuario frente a casos anormales (errores)</w:t>
            </w:r>
          </w:p>
          <w:p w14:paraId="23C27543" w14:textId="77777777" w:rsidR="0002762A" w:rsidRPr="0002762A" w:rsidRDefault="0002762A" w:rsidP="0002762A">
            <w:pPr>
              <w:spacing w:line="480" w:lineRule="auto"/>
              <w:rPr>
                <w:u w:val="single"/>
                <w:lang w:val="es-CO"/>
              </w:rPr>
            </w:pPr>
          </w:p>
          <w:p w14:paraId="761956B7" w14:textId="77777777" w:rsidR="0002762A" w:rsidRPr="0002762A" w:rsidRDefault="0002762A" w:rsidP="0002762A">
            <w:pPr>
              <w:spacing w:line="480" w:lineRule="auto"/>
              <w:rPr>
                <w:lang w:val="es-CO"/>
              </w:rPr>
            </w:pPr>
          </w:p>
          <w:p w14:paraId="4520A058" w14:textId="77777777" w:rsidR="0002762A" w:rsidRPr="0002762A" w:rsidRDefault="0002762A" w:rsidP="0002762A">
            <w:pPr>
              <w:spacing w:line="480" w:lineRule="auto"/>
              <w:rPr>
                <w:lang w:val="es-CO"/>
              </w:rPr>
            </w:pPr>
          </w:p>
          <w:p w14:paraId="0FB41F2C" w14:textId="77777777" w:rsidR="0002762A" w:rsidRPr="0002762A" w:rsidRDefault="0002762A" w:rsidP="0002762A">
            <w:pPr>
              <w:spacing w:line="480" w:lineRule="auto"/>
              <w:rPr>
                <w:lang w:val="es-CO"/>
              </w:rPr>
            </w:pPr>
          </w:p>
        </w:tc>
      </w:tr>
      <w:tr w:rsidR="0002762A" w:rsidRPr="0002762A" w14:paraId="4B65434C" w14:textId="77777777" w:rsidTr="0073647B">
        <w:tc>
          <w:tcPr>
            <w:tcW w:w="8828" w:type="dxa"/>
            <w:gridSpan w:val="2"/>
          </w:tcPr>
          <w:p w14:paraId="3E8976ED" w14:textId="77777777" w:rsidR="0002762A" w:rsidRPr="0002762A" w:rsidRDefault="0002762A" w:rsidP="0002762A">
            <w:pPr>
              <w:spacing w:line="480" w:lineRule="auto"/>
              <w:rPr>
                <w:b/>
                <w:bCs/>
                <w:lang w:val="es-CO"/>
              </w:rPr>
            </w:pPr>
            <w:r w:rsidRPr="0002762A">
              <w:rPr>
                <w:b/>
                <w:bCs/>
                <w:lang w:val="es-CO"/>
              </w:rPr>
              <w:t>OBSERVACIONES:</w:t>
            </w:r>
          </w:p>
          <w:p w14:paraId="3AA447DA" w14:textId="77777777" w:rsidR="0002762A" w:rsidRPr="0002762A" w:rsidRDefault="0002762A" w:rsidP="0002762A">
            <w:pPr>
              <w:spacing w:line="480" w:lineRule="auto"/>
              <w:rPr>
                <w:lang w:val="es-CO"/>
              </w:rPr>
            </w:pPr>
          </w:p>
        </w:tc>
      </w:tr>
      <w:tr w:rsidR="0002762A" w:rsidRPr="0002762A" w14:paraId="7D6BB786" w14:textId="77777777" w:rsidTr="0073647B">
        <w:tc>
          <w:tcPr>
            <w:tcW w:w="8828" w:type="dxa"/>
            <w:gridSpan w:val="2"/>
          </w:tcPr>
          <w:p w14:paraId="06D390EE" w14:textId="77777777" w:rsidR="0002762A" w:rsidRPr="0002762A" w:rsidRDefault="0002762A" w:rsidP="0002762A">
            <w:pPr>
              <w:spacing w:line="480" w:lineRule="auto"/>
              <w:rPr>
                <w:b/>
                <w:bCs/>
                <w:lang w:val="es-CO"/>
              </w:rPr>
            </w:pPr>
            <w:r w:rsidRPr="0002762A">
              <w:rPr>
                <w:b/>
                <w:bCs/>
                <w:lang w:val="es-CO"/>
              </w:rPr>
              <w:t>ELABORADO POR:</w:t>
            </w:r>
          </w:p>
        </w:tc>
      </w:tr>
    </w:tbl>
    <w:p w14:paraId="32A99D60" w14:textId="77777777" w:rsidR="0002762A" w:rsidRDefault="0002762A" w:rsidP="00BA77A4"/>
    <w:p w14:paraId="6F0A217C" w14:textId="77777777" w:rsidR="0002762A" w:rsidRDefault="0002762A" w:rsidP="00BA77A4"/>
    <w:p w14:paraId="6D1E3D15" w14:textId="77777777" w:rsidR="0002762A" w:rsidRDefault="0002762A" w:rsidP="00BA77A4"/>
    <w:p w14:paraId="55B9F0DF" w14:textId="77777777" w:rsidR="0002762A" w:rsidRDefault="0002762A" w:rsidP="00BA77A4"/>
    <w:p w14:paraId="7D8C8903" w14:textId="77777777" w:rsidR="0002762A" w:rsidRDefault="0002762A" w:rsidP="00BA77A4"/>
    <w:p w14:paraId="605DFDA7" w14:textId="77777777" w:rsidR="0002762A" w:rsidRDefault="0002762A" w:rsidP="00BA77A4"/>
    <w:tbl>
      <w:tblPr>
        <w:tblStyle w:val="Tablaconcuadrcula"/>
        <w:tblpPr w:leftFromText="141" w:rightFromText="141" w:vertAnchor="text" w:horzAnchor="margin" w:tblpY="221"/>
        <w:tblW w:w="0" w:type="auto"/>
        <w:tblLook w:val="04A0" w:firstRow="1" w:lastRow="0" w:firstColumn="1" w:lastColumn="0" w:noHBand="0" w:noVBand="1"/>
      </w:tblPr>
      <w:tblGrid>
        <w:gridCol w:w="4414"/>
        <w:gridCol w:w="4414"/>
      </w:tblGrid>
      <w:tr w:rsidR="0002762A" w:rsidRPr="0002762A" w14:paraId="2EB3F8BB" w14:textId="77777777" w:rsidTr="0073647B">
        <w:tc>
          <w:tcPr>
            <w:tcW w:w="8828" w:type="dxa"/>
            <w:gridSpan w:val="2"/>
          </w:tcPr>
          <w:p w14:paraId="6EF456D4" w14:textId="77777777" w:rsidR="0002762A" w:rsidRPr="0002762A" w:rsidRDefault="0002762A" w:rsidP="0002762A">
            <w:pPr>
              <w:spacing w:line="480" w:lineRule="auto"/>
              <w:rPr>
                <w:b/>
                <w:bCs/>
                <w:lang w:val="es-CO"/>
              </w:rPr>
            </w:pPr>
            <w:r w:rsidRPr="0002762A">
              <w:rPr>
                <w:b/>
                <w:bCs/>
                <w:lang w:val="es-CO"/>
              </w:rPr>
              <w:t>REQUERIMIENTO NO FUNCIONAL</w:t>
            </w:r>
          </w:p>
        </w:tc>
      </w:tr>
      <w:tr w:rsidR="0002762A" w:rsidRPr="0002762A" w14:paraId="0EB20BE0" w14:textId="77777777" w:rsidTr="0073647B">
        <w:tc>
          <w:tcPr>
            <w:tcW w:w="4414" w:type="dxa"/>
          </w:tcPr>
          <w:p w14:paraId="4959DF32" w14:textId="77777777" w:rsidR="0002762A" w:rsidRPr="0002762A" w:rsidRDefault="0002762A" w:rsidP="0002762A">
            <w:pPr>
              <w:spacing w:line="480" w:lineRule="auto"/>
              <w:rPr>
                <w:b/>
                <w:bCs/>
                <w:lang w:val="es-CO"/>
              </w:rPr>
            </w:pPr>
            <w:r w:rsidRPr="0002762A">
              <w:rPr>
                <w:b/>
                <w:bCs/>
                <w:lang w:val="es-CO"/>
              </w:rPr>
              <w:t xml:space="preserve">ID REQUERIMIENTO: </w:t>
            </w:r>
          </w:p>
          <w:p w14:paraId="17D46306" w14:textId="77777777" w:rsidR="0002762A" w:rsidRPr="0002762A" w:rsidRDefault="0002762A" w:rsidP="0002762A">
            <w:pPr>
              <w:spacing w:line="480" w:lineRule="auto"/>
              <w:rPr>
                <w:b/>
                <w:bCs/>
                <w:lang w:val="es-CO"/>
              </w:rPr>
            </w:pPr>
            <w:r w:rsidRPr="0002762A">
              <w:rPr>
                <w:lang w:val="es-CO"/>
              </w:rPr>
              <w:t>RNF10</w:t>
            </w:r>
          </w:p>
          <w:p w14:paraId="49E79932" w14:textId="77777777" w:rsidR="0002762A" w:rsidRPr="0002762A" w:rsidRDefault="0002762A" w:rsidP="0002762A">
            <w:pPr>
              <w:spacing w:line="480" w:lineRule="auto"/>
              <w:rPr>
                <w:b/>
                <w:bCs/>
                <w:lang w:val="es-CO"/>
              </w:rPr>
            </w:pPr>
          </w:p>
          <w:p w14:paraId="54ECFFF6" w14:textId="77777777" w:rsidR="0002762A" w:rsidRPr="0002762A" w:rsidRDefault="0002762A" w:rsidP="0002762A">
            <w:pPr>
              <w:spacing w:line="480" w:lineRule="auto"/>
              <w:rPr>
                <w:lang w:val="es-CO"/>
              </w:rPr>
            </w:pPr>
          </w:p>
        </w:tc>
        <w:tc>
          <w:tcPr>
            <w:tcW w:w="4414" w:type="dxa"/>
          </w:tcPr>
          <w:p w14:paraId="23245051" w14:textId="77777777" w:rsidR="0002762A" w:rsidRPr="0002762A" w:rsidRDefault="0002762A" w:rsidP="0002762A">
            <w:pPr>
              <w:spacing w:line="480" w:lineRule="auto"/>
              <w:rPr>
                <w:b/>
                <w:bCs/>
                <w:lang w:val="es-CO"/>
              </w:rPr>
            </w:pPr>
            <w:r w:rsidRPr="0002762A">
              <w:rPr>
                <w:b/>
                <w:bCs/>
                <w:lang w:val="es-CO"/>
              </w:rPr>
              <w:t>NOMBRE REQUERIMIENTO:</w:t>
            </w:r>
          </w:p>
          <w:p w14:paraId="432A05FF" w14:textId="77777777" w:rsidR="0002762A" w:rsidRPr="0002762A" w:rsidRDefault="0002762A" w:rsidP="0002762A">
            <w:pPr>
              <w:spacing w:line="480" w:lineRule="auto"/>
              <w:rPr>
                <w:b/>
                <w:bCs/>
                <w:lang w:val="es-CO"/>
              </w:rPr>
            </w:pPr>
            <w:r w:rsidRPr="0002762A">
              <w:rPr>
                <w:b/>
                <w:bCs/>
                <w:lang w:val="es-CO"/>
              </w:rPr>
              <w:t>Actualizaciones Optimas</w:t>
            </w:r>
          </w:p>
          <w:p w14:paraId="3E34E7EC" w14:textId="77777777" w:rsidR="0002762A" w:rsidRPr="0002762A" w:rsidRDefault="0002762A" w:rsidP="0002762A">
            <w:pPr>
              <w:spacing w:line="480" w:lineRule="auto"/>
              <w:rPr>
                <w:lang w:val="es-CO"/>
              </w:rPr>
            </w:pPr>
          </w:p>
        </w:tc>
      </w:tr>
      <w:tr w:rsidR="0002762A" w:rsidRPr="0002762A" w14:paraId="6B8ABA71" w14:textId="77777777" w:rsidTr="0073647B">
        <w:tc>
          <w:tcPr>
            <w:tcW w:w="4414" w:type="dxa"/>
          </w:tcPr>
          <w:p w14:paraId="5F7E3A42" w14:textId="77777777" w:rsidR="0002762A" w:rsidRPr="0002762A" w:rsidRDefault="0002762A" w:rsidP="0002762A">
            <w:pPr>
              <w:spacing w:line="480" w:lineRule="auto"/>
              <w:rPr>
                <w:lang w:val="es-CO"/>
              </w:rPr>
            </w:pPr>
            <w:r w:rsidRPr="0002762A">
              <w:rPr>
                <w:b/>
                <w:bCs/>
                <w:lang w:val="es-CO"/>
              </w:rPr>
              <w:t>TIPO REQUERIMIENTO:</w:t>
            </w:r>
            <w:r w:rsidRPr="0002762A">
              <w:rPr>
                <w:lang w:val="es-CO"/>
              </w:rPr>
              <w:t xml:space="preserve"> Mantenimiento</w:t>
            </w:r>
          </w:p>
          <w:p w14:paraId="088DE46D" w14:textId="77777777" w:rsidR="0002762A" w:rsidRPr="0002762A" w:rsidRDefault="0002762A" w:rsidP="0002762A">
            <w:pPr>
              <w:spacing w:line="480" w:lineRule="auto"/>
              <w:rPr>
                <w:b/>
                <w:bCs/>
                <w:lang w:val="es-CO"/>
              </w:rPr>
            </w:pPr>
          </w:p>
        </w:tc>
        <w:tc>
          <w:tcPr>
            <w:tcW w:w="4414" w:type="dxa"/>
          </w:tcPr>
          <w:p w14:paraId="4680D308" w14:textId="77777777" w:rsidR="0002762A" w:rsidRPr="0002762A" w:rsidRDefault="0002762A" w:rsidP="0002762A">
            <w:pPr>
              <w:spacing w:line="480" w:lineRule="auto"/>
              <w:rPr>
                <w:lang w:val="es-CO"/>
              </w:rPr>
            </w:pPr>
            <w:r w:rsidRPr="0002762A">
              <w:rPr>
                <w:b/>
                <w:bCs/>
                <w:lang w:val="es-CO"/>
              </w:rPr>
              <w:t>PRIORIDAD</w:t>
            </w:r>
            <w:r w:rsidRPr="0002762A">
              <w:rPr>
                <w:lang w:val="es-CO"/>
              </w:rPr>
              <w:t>: Alta</w:t>
            </w:r>
          </w:p>
          <w:p w14:paraId="572CC4E7" w14:textId="77777777" w:rsidR="0002762A" w:rsidRPr="0002762A" w:rsidRDefault="0002762A" w:rsidP="0002762A">
            <w:pPr>
              <w:spacing w:line="480" w:lineRule="auto"/>
              <w:rPr>
                <w:b/>
                <w:bCs/>
                <w:lang w:val="es-CO"/>
              </w:rPr>
            </w:pPr>
          </w:p>
        </w:tc>
      </w:tr>
      <w:tr w:rsidR="0002762A" w:rsidRPr="0002762A" w14:paraId="042AB4EB" w14:textId="77777777" w:rsidTr="0073647B">
        <w:tc>
          <w:tcPr>
            <w:tcW w:w="8828" w:type="dxa"/>
            <w:gridSpan w:val="2"/>
          </w:tcPr>
          <w:p w14:paraId="441F69CD" w14:textId="77777777" w:rsidR="0002762A" w:rsidRPr="0002762A" w:rsidRDefault="0002762A" w:rsidP="0002762A">
            <w:pPr>
              <w:spacing w:line="480" w:lineRule="auto"/>
              <w:rPr>
                <w:b/>
                <w:bCs/>
                <w:lang w:val="es-CO"/>
              </w:rPr>
            </w:pPr>
            <w:r w:rsidRPr="0002762A">
              <w:rPr>
                <w:b/>
                <w:bCs/>
                <w:lang w:val="es-CO"/>
              </w:rPr>
              <w:t>DESCRIPCIÓN REQUERIMIENTO NO FUNCIONAL</w:t>
            </w:r>
          </w:p>
        </w:tc>
      </w:tr>
      <w:tr w:rsidR="0002762A" w:rsidRPr="0002762A" w14:paraId="379F49C0" w14:textId="77777777" w:rsidTr="0073647B">
        <w:tc>
          <w:tcPr>
            <w:tcW w:w="8828" w:type="dxa"/>
            <w:gridSpan w:val="2"/>
          </w:tcPr>
          <w:p w14:paraId="756B4DDF" w14:textId="77777777" w:rsidR="0002762A" w:rsidRPr="0002762A" w:rsidRDefault="0002762A" w:rsidP="0002762A">
            <w:pPr>
              <w:spacing w:line="480" w:lineRule="auto"/>
              <w:rPr>
                <w:lang w:val="es-CO"/>
              </w:rPr>
            </w:pPr>
            <w:r w:rsidRPr="0002762A">
              <w:rPr>
                <w:lang w:val="es-CO"/>
              </w:rPr>
              <w:t>Facilidad para realizar actualizaciones del sistema sin interrumpir las operaciones.</w:t>
            </w:r>
          </w:p>
          <w:p w14:paraId="30974E30" w14:textId="77777777" w:rsidR="0002762A" w:rsidRPr="0002762A" w:rsidRDefault="0002762A" w:rsidP="0002762A">
            <w:pPr>
              <w:spacing w:line="480" w:lineRule="auto"/>
              <w:rPr>
                <w:lang w:val="es-CO"/>
              </w:rPr>
            </w:pPr>
          </w:p>
        </w:tc>
      </w:tr>
      <w:tr w:rsidR="0002762A" w:rsidRPr="0002762A" w14:paraId="66343A64" w14:textId="77777777" w:rsidTr="0073647B">
        <w:tc>
          <w:tcPr>
            <w:tcW w:w="8828" w:type="dxa"/>
            <w:gridSpan w:val="2"/>
          </w:tcPr>
          <w:p w14:paraId="74DD1B12" w14:textId="77777777" w:rsidR="0002762A" w:rsidRPr="0002762A" w:rsidRDefault="0002762A" w:rsidP="0002762A">
            <w:pPr>
              <w:spacing w:line="480" w:lineRule="auto"/>
              <w:rPr>
                <w:b/>
                <w:bCs/>
                <w:lang w:val="es-CO"/>
              </w:rPr>
            </w:pPr>
            <w:r w:rsidRPr="0002762A">
              <w:rPr>
                <w:b/>
                <w:bCs/>
                <w:lang w:val="es-CO"/>
              </w:rPr>
              <w:t>OBSERVACIONES:</w:t>
            </w:r>
          </w:p>
          <w:p w14:paraId="616476F3" w14:textId="77777777" w:rsidR="0002762A" w:rsidRPr="0002762A" w:rsidRDefault="0002762A" w:rsidP="0002762A">
            <w:pPr>
              <w:spacing w:line="480" w:lineRule="auto"/>
              <w:rPr>
                <w:lang w:val="es-CO"/>
              </w:rPr>
            </w:pPr>
          </w:p>
        </w:tc>
      </w:tr>
      <w:tr w:rsidR="0002762A" w:rsidRPr="0002762A" w14:paraId="2D738101" w14:textId="77777777" w:rsidTr="0073647B">
        <w:tc>
          <w:tcPr>
            <w:tcW w:w="8828" w:type="dxa"/>
            <w:gridSpan w:val="2"/>
          </w:tcPr>
          <w:p w14:paraId="7CB100AA" w14:textId="77777777" w:rsidR="0002762A" w:rsidRPr="0002762A" w:rsidRDefault="0002762A" w:rsidP="0002762A">
            <w:pPr>
              <w:spacing w:line="480" w:lineRule="auto"/>
              <w:rPr>
                <w:b/>
                <w:bCs/>
                <w:lang w:val="es-CO"/>
              </w:rPr>
            </w:pPr>
            <w:r w:rsidRPr="0002762A">
              <w:rPr>
                <w:b/>
                <w:bCs/>
                <w:lang w:val="es-CO"/>
              </w:rPr>
              <w:t>ELABORADO POR:</w:t>
            </w:r>
          </w:p>
        </w:tc>
      </w:tr>
    </w:tbl>
    <w:p w14:paraId="67DCB037" w14:textId="77777777" w:rsidR="0002762A" w:rsidRDefault="0002762A" w:rsidP="00BA77A4"/>
    <w:p w14:paraId="6B17CB1D" w14:textId="77777777" w:rsidR="0002762A" w:rsidRDefault="0002762A" w:rsidP="00BA77A4"/>
    <w:p w14:paraId="1DB1EF3E" w14:textId="77777777" w:rsidR="0002762A" w:rsidRDefault="0002762A" w:rsidP="00BA77A4"/>
    <w:p w14:paraId="360DD15A" w14:textId="77777777" w:rsidR="0002762A" w:rsidRDefault="0002762A" w:rsidP="00BA77A4"/>
    <w:p w14:paraId="6F2C957C" w14:textId="77777777" w:rsidR="0002762A" w:rsidRDefault="0002762A" w:rsidP="00BA77A4"/>
    <w:p w14:paraId="7FF55D84" w14:textId="77777777" w:rsidR="0002762A" w:rsidRDefault="0002762A" w:rsidP="00BA77A4"/>
    <w:p w14:paraId="518AB96A" w14:textId="77777777" w:rsidR="0002762A" w:rsidRDefault="0002762A" w:rsidP="00BA77A4"/>
    <w:p w14:paraId="33C1402B" w14:textId="77777777" w:rsidR="0002762A" w:rsidRDefault="0002762A" w:rsidP="00BA77A4"/>
    <w:p w14:paraId="596CAB82" w14:textId="77777777" w:rsidR="0002762A" w:rsidRDefault="0002762A" w:rsidP="00BA77A4"/>
    <w:p w14:paraId="4AEE9FF7" w14:textId="77777777" w:rsidR="0002762A" w:rsidRDefault="0002762A" w:rsidP="00BA77A4"/>
    <w:p w14:paraId="0201EBA8" w14:textId="77777777" w:rsidR="0002762A" w:rsidRDefault="0002762A" w:rsidP="00BA77A4"/>
    <w:tbl>
      <w:tblPr>
        <w:tblStyle w:val="Tablaconcuadrcula"/>
        <w:tblpPr w:leftFromText="141" w:rightFromText="141" w:vertAnchor="text" w:horzAnchor="margin" w:tblpY="221"/>
        <w:tblW w:w="0" w:type="auto"/>
        <w:tblLook w:val="04A0" w:firstRow="1" w:lastRow="0" w:firstColumn="1" w:lastColumn="0" w:noHBand="0" w:noVBand="1"/>
      </w:tblPr>
      <w:tblGrid>
        <w:gridCol w:w="4414"/>
        <w:gridCol w:w="4414"/>
      </w:tblGrid>
      <w:tr w:rsidR="0002762A" w:rsidRPr="0002762A" w14:paraId="6D153F7B" w14:textId="77777777" w:rsidTr="0073647B">
        <w:tc>
          <w:tcPr>
            <w:tcW w:w="8828" w:type="dxa"/>
            <w:gridSpan w:val="2"/>
          </w:tcPr>
          <w:p w14:paraId="0EABBA42" w14:textId="77777777" w:rsidR="0002762A" w:rsidRPr="0002762A" w:rsidRDefault="0002762A" w:rsidP="0002762A">
            <w:pPr>
              <w:spacing w:line="480" w:lineRule="auto"/>
              <w:rPr>
                <w:b/>
                <w:bCs/>
                <w:lang w:val="es-CO"/>
              </w:rPr>
            </w:pPr>
            <w:r w:rsidRPr="0002762A">
              <w:rPr>
                <w:b/>
                <w:bCs/>
                <w:lang w:val="es-CO"/>
              </w:rPr>
              <w:t>REQUERIMIENTO NO FUNCIONAL</w:t>
            </w:r>
          </w:p>
        </w:tc>
      </w:tr>
      <w:tr w:rsidR="0002762A" w:rsidRPr="0002762A" w14:paraId="5D1097B8" w14:textId="77777777" w:rsidTr="0073647B">
        <w:tc>
          <w:tcPr>
            <w:tcW w:w="4414" w:type="dxa"/>
          </w:tcPr>
          <w:p w14:paraId="633132CA" w14:textId="77777777" w:rsidR="0002762A" w:rsidRPr="0002762A" w:rsidRDefault="0002762A" w:rsidP="0002762A">
            <w:pPr>
              <w:spacing w:line="480" w:lineRule="auto"/>
              <w:rPr>
                <w:b/>
                <w:bCs/>
                <w:lang w:val="es-CO"/>
              </w:rPr>
            </w:pPr>
            <w:r w:rsidRPr="0002762A">
              <w:rPr>
                <w:b/>
                <w:bCs/>
                <w:lang w:val="es-CO"/>
              </w:rPr>
              <w:t xml:space="preserve">ID REQUERIMIENTO: </w:t>
            </w:r>
          </w:p>
          <w:p w14:paraId="717658CE" w14:textId="77777777" w:rsidR="0002762A" w:rsidRPr="0002762A" w:rsidRDefault="0002762A" w:rsidP="0002762A">
            <w:pPr>
              <w:spacing w:line="480" w:lineRule="auto"/>
              <w:rPr>
                <w:b/>
                <w:bCs/>
                <w:lang w:val="es-CO"/>
              </w:rPr>
            </w:pPr>
            <w:r w:rsidRPr="0002762A">
              <w:rPr>
                <w:lang w:val="es-CO"/>
              </w:rPr>
              <w:t>RNF11</w:t>
            </w:r>
          </w:p>
          <w:p w14:paraId="6439C67A" w14:textId="77777777" w:rsidR="0002762A" w:rsidRPr="0002762A" w:rsidRDefault="0002762A" w:rsidP="0002762A">
            <w:pPr>
              <w:spacing w:line="480" w:lineRule="auto"/>
              <w:rPr>
                <w:b/>
                <w:bCs/>
                <w:lang w:val="es-CO"/>
              </w:rPr>
            </w:pPr>
          </w:p>
          <w:p w14:paraId="1780290A" w14:textId="77777777" w:rsidR="0002762A" w:rsidRPr="0002762A" w:rsidRDefault="0002762A" w:rsidP="0002762A">
            <w:pPr>
              <w:spacing w:line="480" w:lineRule="auto"/>
              <w:rPr>
                <w:lang w:val="es-CO"/>
              </w:rPr>
            </w:pPr>
          </w:p>
        </w:tc>
        <w:tc>
          <w:tcPr>
            <w:tcW w:w="4414" w:type="dxa"/>
          </w:tcPr>
          <w:p w14:paraId="2AB31BA2" w14:textId="77777777" w:rsidR="0002762A" w:rsidRPr="0002762A" w:rsidRDefault="0002762A" w:rsidP="0002762A">
            <w:pPr>
              <w:spacing w:line="480" w:lineRule="auto"/>
              <w:rPr>
                <w:b/>
                <w:bCs/>
                <w:lang w:val="es-CO"/>
              </w:rPr>
            </w:pPr>
            <w:r w:rsidRPr="0002762A">
              <w:rPr>
                <w:b/>
                <w:bCs/>
                <w:lang w:val="es-CO"/>
              </w:rPr>
              <w:t>NOMBRE REQUERIMIENTO:</w:t>
            </w:r>
          </w:p>
          <w:p w14:paraId="3437D5C4" w14:textId="77777777" w:rsidR="0002762A" w:rsidRPr="0002762A" w:rsidRDefault="0002762A" w:rsidP="0002762A">
            <w:pPr>
              <w:spacing w:line="480" w:lineRule="auto"/>
              <w:rPr>
                <w:lang w:val="es-CO"/>
              </w:rPr>
            </w:pPr>
            <w:r w:rsidRPr="0002762A">
              <w:rPr>
                <w:lang w:val="es-CO"/>
              </w:rPr>
              <w:t>Identificación fallas</w:t>
            </w:r>
          </w:p>
        </w:tc>
      </w:tr>
      <w:tr w:rsidR="0002762A" w:rsidRPr="0002762A" w14:paraId="70F56AF5" w14:textId="77777777" w:rsidTr="0073647B">
        <w:tc>
          <w:tcPr>
            <w:tcW w:w="4414" w:type="dxa"/>
          </w:tcPr>
          <w:p w14:paraId="60994DAD" w14:textId="77777777" w:rsidR="0002762A" w:rsidRPr="0002762A" w:rsidRDefault="0002762A" w:rsidP="0002762A">
            <w:pPr>
              <w:spacing w:line="480" w:lineRule="auto"/>
              <w:rPr>
                <w:lang w:val="es-CO"/>
              </w:rPr>
            </w:pPr>
            <w:r w:rsidRPr="0002762A">
              <w:rPr>
                <w:b/>
                <w:bCs/>
                <w:lang w:val="es-CO"/>
              </w:rPr>
              <w:t>TIPO REQUERIMIENTO:</w:t>
            </w:r>
            <w:r w:rsidRPr="0002762A">
              <w:rPr>
                <w:lang w:val="es-CO"/>
              </w:rPr>
              <w:t xml:space="preserve"> Mantenimiento</w:t>
            </w:r>
          </w:p>
          <w:p w14:paraId="7445CBE6" w14:textId="77777777" w:rsidR="0002762A" w:rsidRPr="0002762A" w:rsidRDefault="0002762A" w:rsidP="0002762A">
            <w:pPr>
              <w:spacing w:line="480" w:lineRule="auto"/>
              <w:rPr>
                <w:b/>
                <w:bCs/>
                <w:lang w:val="es-CO"/>
              </w:rPr>
            </w:pPr>
          </w:p>
        </w:tc>
        <w:tc>
          <w:tcPr>
            <w:tcW w:w="4414" w:type="dxa"/>
          </w:tcPr>
          <w:p w14:paraId="34AC1F88" w14:textId="77777777" w:rsidR="0002762A" w:rsidRPr="0002762A" w:rsidRDefault="0002762A" w:rsidP="0002762A">
            <w:pPr>
              <w:spacing w:line="480" w:lineRule="auto"/>
              <w:rPr>
                <w:lang w:val="es-CO"/>
              </w:rPr>
            </w:pPr>
            <w:r w:rsidRPr="0002762A">
              <w:rPr>
                <w:b/>
                <w:bCs/>
                <w:lang w:val="es-CO"/>
              </w:rPr>
              <w:t>PRIORIDAD</w:t>
            </w:r>
            <w:r w:rsidRPr="0002762A">
              <w:rPr>
                <w:lang w:val="es-CO"/>
              </w:rPr>
              <w:t>: Media</w:t>
            </w:r>
          </w:p>
          <w:p w14:paraId="4A426A50" w14:textId="77777777" w:rsidR="0002762A" w:rsidRPr="0002762A" w:rsidRDefault="0002762A" w:rsidP="0002762A">
            <w:pPr>
              <w:spacing w:line="480" w:lineRule="auto"/>
              <w:rPr>
                <w:b/>
                <w:bCs/>
                <w:lang w:val="es-CO"/>
              </w:rPr>
            </w:pPr>
          </w:p>
        </w:tc>
      </w:tr>
      <w:tr w:rsidR="0002762A" w:rsidRPr="0002762A" w14:paraId="50BC94F8" w14:textId="77777777" w:rsidTr="0073647B">
        <w:tc>
          <w:tcPr>
            <w:tcW w:w="8828" w:type="dxa"/>
            <w:gridSpan w:val="2"/>
          </w:tcPr>
          <w:p w14:paraId="1215286D" w14:textId="77777777" w:rsidR="0002762A" w:rsidRPr="0002762A" w:rsidRDefault="0002762A" w:rsidP="0002762A">
            <w:pPr>
              <w:spacing w:line="480" w:lineRule="auto"/>
              <w:rPr>
                <w:b/>
                <w:bCs/>
                <w:lang w:val="es-CO"/>
              </w:rPr>
            </w:pPr>
            <w:r w:rsidRPr="0002762A">
              <w:rPr>
                <w:b/>
                <w:bCs/>
                <w:lang w:val="es-CO"/>
              </w:rPr>
              <w:t>DESCRIPCIÓN REQUERIMIENTO NO FUNCIONAL</w:t>
            </w:r>
          </w:p>
        </w:tc>
      </w:tr>
      <w:tr w:rsidR="0002762A" w:rsidRPr="0002762A" w14:paraId="35340358" w14:textId="77777777" w:rsidTr="0073647B">
        <w:tc>
          <w:tcPr>
            <w:tcW w:w="8828" w:type="dxa"/>
            <w:gridSpan w:val="2"/>
          </w:tcPr>
          <w:p w14:paraId="6DABD0D9" w14:textId="77777777" w:rsidR="0002762A" w:rsidRPr="0002762A" w:rsidRDefault="0002762A" w:rsidP="0002762A">
            <w:pPr>
              <w:spacing w:line="480" w:lineRule="auto"/>
              <w:rPr>
                <w:lang w:val="es-CO"/>
              </w:rPr>
            </w:pPr>
            <w:r w:rsidRPr="0002762A">
              <w:rPr>
                <w:lang w:val="es-CO"/>
              </w:rPr>
              <w:t>Registro detallado de eventos y errores para facilitar la solución de problemas.</w:t>
            </w:r>
          </w:p>
          <w:p w14:paraId="7377FE1A" w14:textId="77777777" w:rsidR="0002762A" w:rsidRPr="0002762A" w:rsidRDefault="0002762A" w:rsidP="0002762A">
            <w:pPr>
              <w:spacing w:line="480" w:lineRule="auto"/>
              <w:rPr>
                <w:lang w:val="es-CO"/>
              </w:rPr>
            </w:pPr>
          </w:p>
          <w:p w14:paraId="5D5C3397" w14:textId="77777777" w:rsidR="0002762A" w:rsidRPr="0002762A" w:rsidRDefault="0002762A" w:rsidP="0002762A">
            <w:pPr>
              <w:spacing w:line="480" w:lineRule="auto"/>
              <w:rPr>
                <w:lang w:val="es-CO"/>
              </w:rPr>
            </w:pPr>
          </w:p>
        </w:tc>
      </w:tr>
      <w:tr w:rsidR="0002762A" w:rsidRPr="0002762A" w14:paraId="07C9388B" w14:textId="77777777" w:rsidTr="0073647B">
        <w:tc>
          <w:tcPr>
            <w:tcW w:w="8828" w:type="dxa"/>
            <w:gridSpan w:val="2"/>
          </w:tcPr>
          <w:p w14:paraId="2771187E" w14:textId="77777777" w:rsidR="0002762A" w:rsidRPr="0002762A" w:rsidRDefault="0002762A" w:rsidP="0002762A">
            <w:pPr>
              <w:spacing w:line="480" w:lineRule="auto"/>
              <w:rPr>
                <w:b/>
                <w:bCs/>
                <w:lang w:val="es-CO"/>
              </w:rPr>
            </w:pPr>
            <w:r w:rsidRPr="0002762A">
              <w:rPr>
                <w:b/>
                <w:bCs/>
                <w:lang w:val="es-CO"/>
              </w:rPr>
              <w:t>OBSERVACIONES:</w:t>
            </w:r>
          </w:p>
          <w:p w14:paraId="38C5653A" w14:textId="77777777" w:rsidR="0002762A" w:rsidRPr="0002762A" w:rsidRDefault="0002762A" w:rsidP="0002762A">
            <w:pPr>
              <w:spacing w:line="480" w:lineRule="auto"/>
              <w:rPr>
                <w:lang w:val="es-CO"/>
              </w:rPr>
            </w:pPr>
          </w:p>
        </w:tc>
      </w:tr>
      <w:tr w:rsidR="0002762A" w:rsidRPr="0002762A" w14:paraId="6185FEBC" w14:textId="77777777" w:rsidTr="0073647B">
        <w:tc>
          <w:tcPr>
            <w:tcW w:w="8828" w:type="dxa"/>
            <w:gridSpan w:val="2"/>
          </w:tcPr>
          <w:p w14:paraId="4D8AD123" w14:textId="77777777" w:rsidR="0002762A" w:rsidRPr="0002762A" w:rsidRDefault="0002762A" w:rsidP="0002762A">
            <w:pPr>
              <w:spacing w:line="480" w:lineRule="auto"/>
              <w:rPr>
                <w:b/>
                <w:bCs/>
                <w:lang w:val="es-CO"/>
              </w:rPr>
            </w:pPr>
            <w:r w:rsidRPr="0002762A">
              <w:rPr>
                <w:b/>
                <w:bCs/>
                <w:lang w:val="es-CO"/>
              </w:rPr>
              <w:t>ELABORADO POR:</w:t>
            </w:r>
          </w:p>
        </w:tc>
      </w:tr>
    </w:tbl>
    <w:p w14:paraId="6BBB5D89" w14:textId="77777777" w:rsidR="0002762A" w:rsidRDefault="0002762A" w:rsidP="00BA77A4"/>
    <w:p w14:paraId="4FF28D4E" w14:textId="77777777" w:rsidR="0002762A" w:rsidRDefault="0002762A" w:rsidP="00BA77A4"/>
    <w:p w14:paraId="24424D28" w14:textId="77777777" w:rsidR="0002762A" w:rsidRDefault="0002762A" w:rsidP="00BA77A4"/>
    <w:p w14:paraId="1810DC09" w14:textId="77777777" w:rsidR="0002762A" w:rsidRDefault="0002762A" w:rsidP="00BA77A4"/>
    <w:p w14:paraId="0246F6F5" w14:textId="77777777" w:rsidR="0002762A" w:rsidRDefault="0002762A" w:rsidP="00BA77A4"/>
    <w:p w14:paraId="08D92BB9" w14:textId="77777777" w:rsidR="0002762A" w:rsidRDefault="0002762A" w:rsidP="00BA77A4"/>
    <w:p w14:paraId="575370E6" w14:textId="77777777" w:rsidR="0002762A" w:rsidRDefault="0002762A" w:rsidP="00BA77A4"/>
    <w:p w14:paraId="3B2395C3" w14:textId="77777777" w:rsidR="0002762A" w:rsidRDefault="0002762A" w:rsidP="00BA77A4"/>
    <w:p w14:paraId="55FBD2D4" w14:textId="77777777" w:rsidR="0002762A" w:rsidRDefault="0002762A" w:rsidP="00BA77A4"/>
    <w:p w14:paraId="6581E31F" w14:textId="77777777" w:rsidR="0002762A" w:rsidRDefault="0002762A" w:rsidP="00BA77A4"/>
    <w:tbl>
      <w:tblPr>
        <w:tblStyle w:val="Tablaconcuadrcula"/>
        <w:tblpPr w:leftFromText="141" w:rightFromText="141" w:vertAnchor="text" w:horzAnchor="margin" w:tblpY="221"/>
        <w:tblW w:w="0" w:type="auto"/>
        <w:tblLook w:val="04A0" w:firstRow="1" w:lastRow="0" w:firstColumn="1" w:lastColumn="0" w:noHBand="0" w:noVBand="1"/>
      </w:tblPr>
      <w:tblGrid>
        <w:gridCol w:w="4414"/>
        <w:gridCol w:w="4414"/>
      </w:tblGrid>
      <w:tr w:rsidR="0002762A" w:rsidRPr="0002762A" w14:paraId="7411163C" w14:textId="77777777" w:rsidTr="0073647B">
        <w:tc>
          <w:tcPr>
            <w:tcW w:w="8828" w:type="dxa"/>
            <w:gridSpan w:val="2"/>
          </w:tcPr>
          <w:p w14:paraId="1742ADC5" w14:textId="77777777" w:rsidR="0002762A" w:rsidRPr="0002762A" w:rsidRDefault="0002762A" w:rsidP="0002762A">
            <w:pPr>
              <w:spacing w:line="480" w:lineRule="auto"/>
              <w:rPr>
                <w:b/>
                <w:bCs/>
                <w:lang w:val="es-CO"/>
              </w:rPr>
            </w:pPr>
            <w:r w:rsidRPr="0002762A">
              <w:rPr>
                <w:b/>
                <w:bCs/>
                <w:lang w:val="es-CO"/>
              </w:rPr>
              <w:t>REQUERIMIENTO NO FUNCIONAL</w:t>
            </w:r>
          </w:p>
        </w:tc>
      </w:tr>
      <w:tr w:rsidR="0002762A" w:rsidRPr="0002762A" w14:paraId="394F2A7B" w14:textId="77777777" w:rsidTr="0073647B">
        <w:tc>
          <w:tcPr>
            <w:tcW w:w="4414" w:type="dxa"/>
          </w:tcPr>
          <w:p w14:paraId="4E8EFA6D" w14:textId="77777777" w:rsidR="0002762A" w:rsidRPr="0002762A" w:rsidRDefault="0002762A" w:rsidP="0002762A">
            <w:pPr>
              <w:spacing w:line="480" w:lineRule="auto"/>
              <w:rPr>
                <w:b/>
                <w:bCs/>
                <w:lang w:val="es-CO"/>
              </w:rPr>
            </w:pPr>
            <w:r w:rsidRPr="0002762A">
              <w:rPr>
                <w:b/>
                <w:bCs/>
                <w:lang w:val="es-CO"/>
              </w:rPr>
              <w:t xml:space="preserve">ID REQUERIMIENTO: </w:t>
            </w:r>
          </w:p>
          <w:p w14:paraId="5E2A0089" w14:textId="77777777" w:rsidR="0002762A" w:rsidRPr="0002762A" w:rsidRDefault="0002762A" w:rsidP="0002762A">
            <w:pPr>
              <w:spacing w:line="480" w:lineRule="auto"/>
              <w:rPr>
                <w:b/>
                <w:bCs/>
                <w:lang w:val="es-CO"/>
              </w:rPr>
            </w:pPr>
            <w:r w:rsidRPr="0002762A">
              <w:rPr>
                <w:lang w:val="es-CO"/>
              </w:rPr>
              <w:t>RNF12</w:t>
            </w:r>
          </w:p>
          <w:p w14:paraId="0C6378EA" w14:textId="77777777" w:rsidR="0002762A" w:rsidRPr="0002762A" w:rsidRDefault="0002762A" w:rsidP="0002762A">
            <w:pPr>
              <w:spacing w:line="480" w:lineRule="auto"/>
              <w:rPr>
                <w:b/>
                <w:bCs/>
                <w:lang w:val="es-CO"/>
              </w:rPr>
            </w:pPr>
          </w:p>
          <w:p w14:paraId="5F22671F" w14:textId="77777777" w:rsidR="0002762A" w:rsidRPr="0002762A" w:rsidRDefault="0002762A" w:rsidP="0002762A">
            <w:pPr>
              <w:spacing w:line="480" w:lineRule="auto"/>
              <w:rPr>
                <w:lang w:val="es-CO"/>
              </w:rPr>
            </w:pPr>
          </w:p>
        </w:tc>
        <w:tc>
          <w:tcPr>
            <w:tcW w:w="4414" w:type="dxa"/>
          </w:tcPr>
          <w:p w14:paraId="45DB005B" w14:textId="77777777" w:rsidR="0002762A" w:rsidRPr="0002762A" w:rsidRDefault="0002762A" w:rsidP="0002762A">
            <w:pPr>
              <w:spacing w:line="480" w:lineRule="auto"/>
              <w:rPr>
                <w:b/>
                <w:bCs/>
                <w:lang w:val="es-CO"/>
              </w:rPr>
            </w:pPr>
            <w:r w:rsidRPr="0002762A">
              <w:rPr>
                <w:b/>
                <w:bCs/>
                <w:lang w:val="es-CO"/>
              </w:rPr>
              <w:t>NOMBRE REQUERIMIENTO:</w:t>
            </w:r>
          </w:p>
          <w:p w14:paraId="7DA972B4" w14:textId="77777777" w:rsidR="0002762A" w:rsidRPr="0002762A" w:rsidRDefault="0002762A" w:rsidP="0002762A">
            <w:pPr>
              <w:spacing w:line="480" w:lineRule="auto"/>
              <w:rPr>
                <w:b/>
                <w:bCs/>
                <w:lang w:val="es-CO"/>
              </w:rPr>
            </w:pPr>
            <w:r w:rsidRPr="0002762A">
              <w:rPr>
                <w:b/>
                <w:bCs/>
                <w:lang w:val="es-CO"/>
              </w:rPr>
              <w:t>Cumplimiento leyes y normativas</w:t>
            </w:r>
          </w:p>
          <w:p w14:paraId="68A266D0" w14:textId="77777777" w:rsidR="0002762A" w:rsidRPr="0002762A" w:rsidRDefault="0002762A" w:rsidP="0002762A">
            <w:pPr>
              <w:spacing w:line="480" w:lineRule="auto"/>
              <w:rPr>
                <w:lang w:val="es-CO"/>
              </w:rPr>
            </w:pPr>
          </w:p>
        </w:tc>
      </w:tr>
      <w:tr w:rsidR="0002762A" w:rsidRPr="0002762A" w14:paraId="41C9CD07" w14:textId="77777777" w:rsidTr="0073647B">
        <w:tc>
          <w:tcPr>
            <w:tcW w:w="4414" w:type="dxa"/>
          </w:tcPr>
          <w:p w14:paraId="2D1D8042" w14:textId="77777777" w:rsidR="0002762A" w:rsidRPr="0002762A" w:rsidRDefault="0002762A" w:rsidP="0002762A">
            <w:pPr>
              <w:numPr>
                <w:ilvl w:val="0"/>
                <w:numId w:val="44"/>
              </w:numPr>
              <w:spacing w:line="480" w:lineRule="auto"/>
              <w:rPr>
                <w:lang w:val="es-CO"/>
              </w:rPr>
            </w:pPr>
            <w:r w:rsidRPr="0002762A">
              <w:rPr>
                <w:b/>
                <w:bCs/>
                <w:lang w:val="es-CO"/>
              </w:rPr>
              <w:t>TIPO REQUERIMIENTO:</w:t>
            </w:r>
            <w:r w:rsidRPr="0002762A">
              <w:rPr>
                <w:lang w:val="es-CO"/>
              </w:rPr>
              <w:t xml:space="preserve">  Regulaciones y Cumplimiento:</w:t>
            </w:r>
          </w:p>
          <w:p w14:paraId="5FCE3A11" w14:textId="77777777" w:rsidR="0002762A" w:rsidRPr="0002762A" w:rsidRDefault="0002762A" w:rsidP="0002762A">
            <w:pPr>
              <w:spacing w:line="480" w:lineRule="auto"/>
              <w:rPr>
                <w:lang w:val="es-CO"/>
              </w:rPr>
            </w:pPr>
          </w:p>
          <w:p w14:paraId="05969311" w14:textId="77777777" w:rsidR="0002762A" w:rsidRPr="0002762A" w:rsidRDefault="0002762A" w:rsidP="0002762A">
            <w:pPr>
              <w:spacing w:line="480" w:lineRule="auto"/>
              <w:rPr>
                <w:b/>
                <w:bCs/>
                <w:lang w:val="es-CO"/>
              </w:rPr>
            </w:pPr>
          </w:p>
        </w:tc>
        <w:tc>
          <w:tcPr>
            <w:tcW w:w="4414" w:type="dxa"/>
          </w:tcPr>
          <w:p w14:paraId="7C94B46F" w14:textId="77777777" w:rsidR="0002762A" w:rsidRPr="0002762A" w:rsidRDefault="0002762A" w:rsidP="0002762A">
            <w:pPr>
              <w:spacing w:line="480" w:lineRule="auto"/>
              <w:rPr>
                <w:lang w:val="es-CO"/>
              </w:rPr>
            </w:pPr>
            <w:r w:rsidRPr="0002762A">
              <w:rPr>
                <w:b/>
                <w:bCs/>
                <w:lang w:val="es-CO"/>
              </w:rPr>
              <w:t>PRIORIDAD</w:t>
            </w:r>
            <w:r w:rsidRPr="0002762A">
              <w:rPr>
                <w:lang w:val="es-CO"/>
              </w:rPr>
              <w:t>: Alta</w:t>
            </w:r>
          </w:p>
          <w:p w14:paraId="6FDB0E8B" w14:textId="77777777" w:rsidR="0002762A" w:rsidRPr="0002762A" w:rsidRDefault="0002762A" w:rsidP="0002762A">
            <w:pPr>
              <w:spacing w:line="480" w:lineRule="auto"/>
              <w:rPr>
                <w:b/>
                <w:bCs/>
                <w:lang w:val="es-CO"/>
              </w:rPr>
            </w:pPr>
          </w:p>
        </w:tc>
      </w:tr>
      <w:tr w:rsidR="0002762A" w:rsidRPr="0002762A" w14:paraId="15480D96" w14:textId="77777777" w:rsidTr="0073647B">
        <w:tc>
          <w:tcPr>
            <w:tcW w:w="8828" w:type="dxa"/>
            <w:gridSpan w:val="2"/>
          </w:tcPr>
          <w:p w14:paraId="75CB59FC" w14:textId="77777777" w:rsidR="0002762A" w:rsidRPr="0002762A" w:rsidRDefault="0002762A" w:rsidP="0002762A">
            <w:pPr>
              <w:spacing w:line="480" w:lineRule="auto"/>
              <w:rPr>
                <w:b/>
                <w:bCs/>
                <w:lang w:val="es-CO"/>
              </w:rPr>
            </w:pPr>
            <w:r w:rsidRPr="0002762A">
              <w:rPr>
                <w:b/>
                <w:bCs/>
                <w:lang w:val="es-CO"/>
              </w:rPr>
              <w:t>DESCRIPCIÓN REQUERIMIENTO NO FUNCIONAL</w:t>
            </w:r>
          </w:p>
        </w:tc>
      </w:tr>
      <w:tr w:rsidR="0002762A" w:rsidRPr="0002762A" w14:paraId="6B4DDCEB" w14:textId="77777777" w:rsidTr="0073647B">
        <w:tc>
          <w:tcPr>
            <w:tcW w:w="8828" w:type="dxa"/>
            <w:gridSpan w:val="2"/>
          </w:tcPr>
          <w:p w14:paraId="083E02D8" w14:textId="77777777" w:rsidR="0002762A" w:rsidRPr="0002762A" w:rsidRDefault="0002762A" w:rsidP="0002762A">
            <w:pPr>
              <w:spacing w:line="480" w:lineRule="auto"/>
              <w:rPr>
                <w:lang w:val="es-CO"/>
              </w:rPr>
            </w:pPr>
            <w:r w:rsidRPr="0002762A">
              <w:rPr>
                <w:lang w:val="es-CO"/>
              </w:rPr>
              <w:t>Cumplir con las normativas locales y nacionales en cuanto a seguridad y privacidad de datos. De esta manera se garantiza estar en regla en los procesos que realiza el sistema de información, evitando posibles sanciones gubernamentales por incumplimiento de alguna de ellas.</w:t>
            </w:r>
          </w:p>
          <w:p w14:paraId="4DFFD9A8" w14:textId="77777777" w:rsidR="0002762A" w:rsidRPr="0002762A" w:rsidRDefault="0002762A" w:rsidP="0002762A">
            <w:pPr>
              <w:spacing w:line="480" w:lineRule="auto"/>
              <w:rPr>
                <w:lang w:val="es-CO"/>
              </w:rPr>
            </w:pPr>
          </w:p>
        </w:tc>
      </w:tr>
      <w:tr w:rsidR="0002762A" w:rsidRPr="0002762A" w14:paraId="1D7221CC" w14:textId="77777777" w:rsidTr="0073647B">
        <w:tc>
          <w:tcPr>
            <w:tcW w:w="8828" w:type="dxa"/>
            <w:gridSpan w:val="2"/>
          </w:tcPr>
          <w:p w14:paraId="252109E0" w14:textId="77777777" w:rsidR="0002762A" w:rsidRPr="0002762A" w:rsidRDefault="0002762A" w:rsidP="0002762A">
            <w:pPr>
              <w:spacing w:line="480" w:lineRule="auto"/>
              <w:rPr>
                <w:b/>
                <w:bCs/>
                <w:lang w:val="es-CO"/>
              </w:rPr>
            </w:pPr>
            <w:r w:rsidRPr="0002762A">
              <w:rPr>
                <w:b/>
                <w:bCs/>
                <w:lang w:val="es-CO"/>
              </w:rPr>
              <w:t>OBSERVACIONES:</w:t>
            </w:r>
          </w:p>
          <w:p w14:paraId="7F849C6E" w14:textId="77777777" w:rsidR="0002762A" w:rsidRPr="0002762A" w:rsidRDefault="0002762A" w:rsidP="0002762A">
            <w:pPr>
              <w:spacing w:line="480" w:lineRule="auto"/>
              <w:rPr>
                <w:lang w:val="es-CO"/>
              </w:rPr>
            </w:pPr>
          </w:p>
        </w:tc>
      </w:tr>
      <w:tr w:rsidR="0002762A" w:rsidRPr="0002762A" w14:paraId="6817AEE2" w14:textId="77777777" w:rsidTr="0073647B">
        <w:tc>
          <w:tcPr>
            <w:tcW w:w="8828" w:type="dxa"/>
            <w:gridSpan w:val="2"/>
          </w:tcPr>
          <w:p w14:paraId="3E875013" w14:textId="77777777" w:rsidR="0002762A" w:rsidRPr="0002762A" w:rsidRDefault="0002762A" w:rsidP="0002762A">
            <w:pPr>
              <w:spacing w:line="480" w:lineRule="auto"/>
              <w:rPr>
                <w:b/>
                <w:bCs/>
                <w:lang w:val="es-CO"/>
              </w:rPr>
            </w:pPr>
            <w:r w:rsidRPr="0002762A">
              <w:rPr>
                <w:b/>
                <w:bCs/>
                <w:lang w:val="es-CO"/>
              </w:rPr>
              <w:t>ELABORADO POR:</w:t>
            </w:r>
          </w:p>
        </w:tc>
      </w:tr>
    </w:tbl>
    <w:p w14:paraId="1538A9F0" w14:textId="77777777" w:rsidR="00612FD5" w:rsidRDefault="00612FD5" w:rsidP="00EE221C">
      <w:pPr>
        <w:ind w:firstLine="0"/>
      </w:pPr>
    </w:p>
    <w:p w14:paraId="3380F5A0" w14:textId="77777777" w:rsidR="00612FD5" w:rsidRDefault="00612FD5" w:rsidP="00BA77A4"/>
    <w:p w14:paraId="5E3122F9" w14:textId="295F9E9F" w:rsidR="00612FD5" w:rsidRDefault="00612FD5" w:rsidP="00612FD5">
      <w:pPr>
        <w:jc w:val="center"/>
      </w:pPr>
      <w:r>
        <w:lastRenderedPageBreak/>
        <w:t>Diagrama de casos de Uso convencional</w:t>
      </w:r>
    </w:p>
    <w:p w14:paraId="165BFDC4" w14:textId="77777777" w:rsidR="00612FD5" w:rsidRDefault="00612FD5" w:rsidP="00BA77A4"/>
    <w:p w14:paraId="75265C79" w14:textId="77777777" w:rsidR="00612FD5" w:rsidRDefault="00612FD5" w:rsidP="00BA77A4"/>
    <w:p w14:paraId="150680C4" w14:textId="77777777" w:rsidR="00612FD5" w:rsidRDefault="00612FD5" w:rsidP="00612FD5">
      <w:pPr>
        <w:keepNext/>
      </w:pPr>
      <w:r w:rsidRPr="00612FD5">
        <w:rPr>
          <w:noProof/>
        </w:rPr>
        <w:drawing>
          <wp:inline distT="0" distB="0" distL="0" distR="0" wp14:anchorId="39BD4F10" wp14:editId="40A24F84">
            <wp:extent cx="5731510" cy="5814695"/>
            <wp:effectExtent l="0" t="0" r="2540" b="0"/>
            <wp:docPr id="14448167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814695"/>
                    </a:xfrm>
                    <a:prstGeom prst="rect">
                      <a:avLst/>
                    </a:prstGeom>
                    <a:noFill/>
                    <a:ln>
                      <a:noFill/>
                    </a:ln>
                  </pic:spPr>
                </pic:pic>
              </a:graphicData>
            </a:graphic>
          </wp:inline>
        </w:drawing>
      </w:r>
    </w:p>
    <w:p w14:paraId="02DACADA" w14:textId="514D629F" w:rsidR="00612FD5" w:rsidRDefault="00612FD5" w:rsidP="00612FD5">
      <w:pPr>
        <w:pStyle w:val="Descripcin"/>
        <w:spacing w:after="0" w:line="480" w:lineRule="auto"/>
        <w:rPr>
          <w:sz w:val="24"/>
          <w:szCs w:val="20"/>
        </w:rPr>
      </w:pPr>
      <w:r w:rsidRPr="00612FD5">
        <w:rPr>
          <w:b/>
          <w:bCs/>
          <w:i w:val="0"/>
          <w:iCs w:val="0"/>
          <w:sz w:val="24"/>
          <w:szCs w:val="20"/>
        </w:rPr>
        <w:t xml:space="preserve">Ilustración </w:t>
      </w:r>
      <w:r w:rsidRPr="00612FD5">
        <w:rPr>
          <w:b/>
          <w:bCs/>
          <w:i w:val="0"/>
          <w:iCs w:val="0"/>
          <w:sz w:val="24"/>
          <w:szCs w:val="20"/>
        </w:rPr>
        <w:fldChar w:fldCharType="begin"/>
      </w:r>
      <w:r w:rsidRPr="00612FD5">
        <w:rPr>
          <w:b/>
          <w:bCs/>
          <w:i w:val="0"/>
          <w:iCs w:val="0"/>
          <w:sz w:val="24"/>
          <w:szCs w:val="20"/>
        </w:rPr>
        <w:instrText xml:space="preserve"> SEQ Ilustración \* ARABIC </w:instrText>
      </w:r>
      <w:r w:rsidRPr="00612FD5">
        <w:rPr>
          <w:b/>
          <w:bCs/>
          <w:i w:val="0"/>
          <w:iCs w:val="0"/>
          <w:sz w:val="24"/>
          <w:szCs w:val="20"/>
        </w:rPr>
        <w:fldChar w:fldCharType="separate"/>
      </w:r>
      <w:r w:rsidR="004774D5">
        <w:rPr>
          <w:b/>
          <w:bCs/>
          <w:i w:val="0"/>
          <w:iCs w:val="0"/>
          <w:noProof/>
          <w:sz w:val="24"/>
          <w:szCs w:val="20"/>
        </w:rPr>
        <w:t>1</w:t>
      </w:r>
      <w:r w:rsidRPr="00612FD5">
        <w:rPr>
          <w:b/>
          <w:bCs/>
          <w:i w:val="0"/>
          <w:iCs w:val="0"/>
          <w:sz w:val="24"/>
          <w:szCs w:val="20"/>
        </w:rPr>
        <w:fldChar w:fldCharType="end"/>
      </w:r>
      <w:r w:rsidRPr="00612FD5">
        <w:rPr>
          <w:sz w:val="24"/>
          <w:szCs w:val="20"/>
        </w:rPr>
        <w:br/>
        <w:t>Caso de uso desde vista del administrador</w:t>
      </w:r>
    </w:p>
    <w:p w14:paraId="21459AC1" w14:textId="77777777" w:rsidR="00612FD5" w:rsidRDefault="00612FD5" w:rsidP="00612FD5"/>
    <w:p w14:paraId="0F22E04E" w14:textId="77777777" w:rsidR="00612FD5" w:rsidRDefault="00612FD5" w:rsidP="00612FD5"/>
    <w:p w14:paraId="1616F1A0" w14:textId="77777777" w:rsidR="00612FD5" w:rsidRDefault="00612FD5" w:rsidP="00612FD5"/>
    <w:p w14:paraId="25AB2FBA" w14:textId="77777777" w:rsidR="00612FD5" w:rsidRDefault="00612FD5" w:rsidP="00612FD5"/>
    <w:p w14:paraId="199296EC" w14:textId="77777777" w:rsidR="00612FD5" w:rsidRDefault="00612FD5" w:rsidP="00612FD5">
      <w:pPr>
        <w:keepNext/>
      </w:pPr>
      <w:r w:rsidRPr="00612FD5">
        <w:rPr>
          <w:noProof/>
        </w:rPr>
        <w:drawing>
          <wp:inline distT="0" distB="0" distL="0" distR="0" wp14:anchorId="3335FAEC" wp14:editId="76888D7C">
            <wp:extent cx="5731510" cy="5834380"/>
            <wp:effectExtent l="0" t="0" r="2540" b="0"/>
            <wp:docPr id="118201796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834380"/>
                    </a:xfrm>
                    <a:prstGeom prst="rect">
                      <a:avLst/>
                    </a:prstGeom>
                    <a:noFill/>
                    <a:ln>
                      <a:noFill/>
                    </a:ln>
                  </pic:spPr>
                </pic:pic>
              </a:graphicData>
            </a:graphic>
          </wp:inline>
        </w:drawing>
      </w:r>
    </w:p>
    <w:p w14:paraId="05936235" w14:textId="1C065A1C" w:rsidR="00612FD5" w:rsidRDefault="00612FD5" w:rsidP="00612FD5">
      <w:pPr>
        <w:pStyle w:val="Descripcin"/>
        <w:spacing w:after="0" w:line="480" w:lineRule="auto"/>
        <w:rPr>
          <w:sz w:val="24"/>
          <w:szCs w:val="20"/>
        </w:rPr>
      </w:pPr>
      <w:r w:rsidRPr="00915FCB">
        <w:rPr>
          <w:b/>
          <w:bCs/>
          <w:i w:val="0"/>
          <w:iCs w:val="0"/>
          <w:sz w:val="24"/>
          <w:szCs w:val="20"/>
        </w:rPr>
        <w:t xml:space="preserve">Ilustración </w:t>
      </w:r>
      <w:r w:rsidRPr="00915FCB">
        <w:rPr>
          <w:b/>
          <w:bCs/>
          <w:i w:val="0"/>
          <w:iCs w:val="0"/>
          <w:sz w:val="24"/>
          <w:szCs w:val="20"/>
        </w:rPr>
        <w:fldChar w:fldCharType="begin"/>
      </w:r>
      <w:r w:rsidRPr="00915FCB">
        <w:rPr>
          <w:b/>
          <w:bCs/>
          <w:i w:val="0"/>
          <w:iCs w:val="0"/>
          <w:sz w:val="24"/>
          <w:szCs w:val="20"/>
        </w:rPr>
        <w:instrText xml:space="preserve"> SEQ Ilustración \* ARABIC </w:instrText>
      </w:r>
      <w:r w:rsidRPr="00915FCB">
        <w:rPr>
          <w:b/>
          <w:bCs/>
          <w:i w:val="0"/>
          <w:iCs w:val="0"/>
          <w:sz w:val="24"/>
          <w:szCs w:val="20"/>
        </w:rPr>
        <w:fldChar w:fldCharType="separate"/>
      </w:r>
      <w:r w:rsidR="004774D5">
        <w:rPr>
          <w:b/>
          <w:bCs/>
          <w:i w:val="0"/>
          <w:iCs w:val="0"/>
          <w:noProof/>
          <w:sz w:val="24"/>
          <w:szCs w:val="20"/>
        </w:rPr>
        <w:t>2</w:t>
      </w:r>
      <w:r w:rsidRPr="00915FCB">
        <w:rPr>
          <w:b/>
          <w:bCs/>
          <w:i w:val="0"/>
          <w:iCs w:val="0"/>
          <w:sz w:val="24"/>
          <w:szCs w:val="20"/>
        </w:rPr>
        <w:fldChar w:fldCharType="end"/>
      </w:r>
      <w:r w:rsidRPr="00915FCB">
        <w:rPr>
          <w:sz w:val="24"/>
          <w:szCs w:val="20"/>
        </w:rPr>
        <w:br/>
        <w:t>Diagrama Caso de uso Colaborador</w:t>
      </w:r>
    </w:p>
    <w:p w14:paraId="59AA7E9A" w14:textId="77777777" w:rsidR="00915FCB" w:rsidRDefault="00915FCB" w:rsidP="00915FCB"/>
    <w:p w14:paraId="1437B878" w14:textId="77777777" w:rsidR="00915FCB" w:rsidRDefault="00915FCB" w:rsidP="00915FCB"/>
    <w:p w14:paraId="5169E54F" w14:textId="77777777" w:rsidR="00915FCB" w:rsidRDefault="00915FCB" w:rsidP="00915FCB"/>
    <w:p w14:paraId="137D70A7" w14:textId="77777777" w:rsidR="00915FCB" w:rsidRDefault="00915FCB" w:rsidP="00915FCB"/>
    <w:p w14:paraId="09EEE65C" w14:textId="77777777" w:rsidR="00915FCB" w:rsidRDefault="00915FCB" w:rsidP="00915FCB"/>
    <w:p w14:paraId="6C9847CE" w14:textId="77777777" w:rsidR="00915FCB" w:rsidRDefault="00915FCB" w:rsidP="00915FCB">
      <w:pPr>
        <w:keepNext/>
      </w:pPr>
      <w:r w:rsidRPr="00915FCB">
        <w:rPr>
          <w:noProof/>
        </w:rPr>
        <w:lastRenderedPageBreak/>
        <w:drawing>
          <wp:inline distT="0" distB="0" distL="0" distR="0" wp14:anchorId="14F6C35A" wp14:editId="0DCACABE">
            <wp:extent cx="5731510" cy="6036310"/>
            <wp:effectExtent l="0" t="0" r="2540" b="2540"/>
            <wp:docPr id="21294351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036310"/>
                    </a:xfrm>
                    <a:prstGeom prst="rect">
                      <a:avLst/>
                    </a:prstGeom>
                    <a:noFill/>
                    <a:ln>
                      <a:noFill/>
                    </a:ln>
                  </pic:spPr>
                </pic:pic>
              </a:graphicData>
            </a:graphic>
          </wp:inline>
        </w:drawing>
      </w:r>
    </w:p>
    <w:p w14:paraId="289CAAF8" w14:textId="019B94E3" w:rsidR="00915FCB" w:rsidRDefault="00915FCB" w:rsidP="00915FCB">
      <w:pPr>
        <w:pStyle w:val="Descripcin"/>
        <w:spacing w:after="0" w:line="480" w:lineRule="auto"/>
        <w:rPr>
          <w:sz w:val="24"/>
          <w:szCs w:val="20"/>
        </w:rPr>
      </w:pPr>
      <w:r w:rsidRPr="00915FCB">
        <w:rPr>
          <w:b/>
          <w:bCs/>
          <w:sz w:val="24"/>
          <w:szCs w:val="20"/>
        </w:rPr>
        <w:t xml:space="preserve">Ilustración </w:t>
      </w:r>
      <w:r w:rsidRPr="00915FCB">
        <w:rPr>
          <w:b/>
          <w:bCs/>
          <w:sz w:val="24"/>
          <w:szCs w:val="20"/>
        </w:rPr>
        <w:fldChar w:fldCharType="begin"/>
      </w:r>
      <w:r w:rsidRPr="00915FCB">
        <w:rPr>
          <w:b/>
          <w:bCs/>
          <w:sz w:val="24"/>
          <w:szCs w:val="20"/>
        </w:rPr>
        <w:instrText xml:space="preserve"> SEQ Ilustración \* ARABIC </w:instrText>
      </w:r>
      <w:r w:rsidRPr="00915FCB">
        <w:rPr>
          <w:b/>
          <w:bCs/>
          <w:sz w:val="24"/>
          <w:szCs w:val="20"/>
        </w:rPr>
        <w:fldChar w:fldCharType="separate"/>
      </w:r>
      <w:r w:rsidR="004774D5">
        <w:rPr>
          <w:b/>
          <w:bCs/>
          <w:noProof/>
          <w:sz w:val="24"/>
          <w:szCs w:val="20"/>
        </w:rPr>
        <w:t>3</w:t>
      </w:r>
      <w:r w:rsidRPr="00915FCB">
        <w:rPr>
          <w:b/>
          <w:bCs/>
          <w:sz w:val="24"/>
          <w:szCs w:val="20"/>
        </w:rPr>
        <w:fldChar w:fldCharType="end"/>
      </w:r>
      <w:r w:rsidRPr="00915FCB">
        <w:rPr>
          <w:sz w:val="24"/>
          <w:szCs w:val="20"/>
        </w:rPr>
        <w:br/>
        <w:t>Diagrama de caso de uso Cliente</w:t>
      </w:r>
    </w:p>
    <w:p w14:paraId="15A17B88" w14:textId="77777777" w:rsidR="00915FCB" w:rsidRDefault="00915FCB" w:rsidP="00915FCB"/>
    <w:p w14:paraId="5856202D" w14:textId="77777777" w:rsidR="00915FCB" w:rsidRDefault="00915FCB" w:rsidP="00915FCB"/>
    <w:p w14:paraId="2DF2793A" w14:textId="77777777" w:rsidR="00915FCB" w:rsidRDefault="00915FCB" w:rsidP="00915FCB"/>
    <w:p w14:paraId="014EE9AB" w14:textId="77777777" w:rsidR="00915FCB" w:rsidRDefault="00915FCB" w:rsidP="00EE221C">
      <w:pPr>
        <w:jc w:val="center"/>
      </w:pPr>
    </w:p>
    <w:p w14:paraId="2C2EA39A" w14:textId="77777777" w:rsidR="00EE221C" w:rsidRDefault="00EE221C" w:rsidP="00915FCB"/>
    <w:p w14:paraId="05B78316" w14:textId="7DD60C40" w:rsidR="00EE221C" w:rsidRDefault="00EE221C" w:rsidP="000A7CD8">
      <w:pPr>
        <w:jc w:val="center"/>
        <w:rPr>
          <w:lang w:val="es-CO"/>
        </w:rPr>
      </w:pPr>
      <w:r>
        <w:rPr>
          <w:lang w:val="es-CO"/>
        </w:rPr>
        <w:lastRenderedPageBreak/>
        <w:t>Casos de uso Extendidos</w:t>
      </w:r>
    </w:p>
    <w:p w14:paraId="43C711FB" w14:textId="77777777" w:rsidR="000A7CD8" w:rsidRPr="000A7CD8" w:rsidRDefault="000A7CD8" w:rsidP="000A7CD8">
      <w:pPr>
        <w:jc w:val="center"/>
        <w:rPr>
          <w:lang w:val="es-CO"/>
        </w:rPr>
      </w:pPr>
    </w:p>
    <w:tbl>
      <w:tblPr>
        <w:tblStyle w:val="Tablaconcuadrcula2"/>
        <w:tblW w:w="5008" w:type="pct"/>
        <w:tblLook w:val="04A0" w:firstRow="1" w:lastRow="0" w:firstColumn="1" w:lastColumn="0" w:noHBand="0" w:noVBand="1"/>
      </w:tblPr>
      <w:tblGrid>
        <w:gridCol w:w="699"/>
        <w:gridCol w:w="1282"/>
        <w:gridCol w:w="2521"/>
        <w:gridCol w:w="504"/>
        <w:gridCol w:w="189"/>
        <w:gridCol w:w="670"/>
        <w:gridCol w:w="1253"/>
        <w:gridCol w:w="1125"/>
        <w:gridCol w:w="787"/>
      </w:tblGrid>
      <w:tr w:rsidR="000A7CD8" w:rsidRPr="000A7CD8" w14:paraId="782FF400" w14:textId="77777777" w:rsidTr="000A7CD8">
        <w:tc>
          <w:tcPr>
            <w:tcW w:w="1105" w:type="pct"/>
            <w:gridSpan w:val="2"/>
            <w:shd w:val="clear" w:color="auto" w:fill="EEECE1"/>
          </w:tcPr>
          <w:p w14:paraId="691757D7" w14:textId="77777777" w:rsidR="000A7CD8" w:rsidRPr="000A7CD8" w:rsidRDefault="000A7CD8" w:rsidP="000A7CD8">
            <w:pPr>
              <w:rPr>
                <w:rFonts w:ascii="Calibri" w:eastAsia="Calibri" w:hAnsi="Calibri" w:cs="Times New Roman"/>
                <w:b/>
                <w:bCs/>
                <w:szCs w:val="22"/>
              </w:rPr>
            </w:pPr>
            <w:r w:rsidRPr="000A7CD8">
              <w:rPr>
                <w:rFonts w:ascii="Calibri" w:eastAsia="Calibri" w:hAnsi="Calibri" w:cs="Times New Roman"/>
                <w:b/>
                <w:bCs/>
                <w:szCs w:val="22"/>
              </w:rPr>
              <w:t>Caso De Uso</w:t>
            </w:r>
          </w:p>
        </w:tc>
        <w:tc>
          <w:tcPr>
            <w:tcW w:w="2830" w:type="pct"/>
            <w:gridSpan w:val="5"/>
          </w:tcPr>
          <w:p w14:paraId="3F91C4D9" w14:textId="77777777" w:rsidR="000A7CD8" w:rsidRPr="000A7CD8" w:rsidRDefault="000A7CD8" w:rsidP="000A7CD8">
            <w:pPr>
              <w:rPr>
                <w:rFonts w:ascii="Calibri" w:eastAsia="Calibri" w:hAnsi="Calibri" w:cs="Times New Roman"/>
                <w:bCs/>
              </w:rPr>
            </w:pPr>
            <w:r w:rsidRPr="000A7CD8">
              <w:rPr>
                <w:rFonts w:ascii="Calibri" w:eastAsia="Calibri" w:hAnsi="Calibri" w:cs="Times New Roman"/>
                <w:bCs/>
              </w:rPr>
              <w:t>Inicio de Sesión de los usuarios del sistema</w:t>
            </w:r>
          </w:p>
        </w:tc>
        <w:tc>
          <w:tcPr>
            <w:tcW w:w="1065" w:type="pct"/>
            <w:gridSpan w:val="2"/>
            <w:shd w:val="clear" w:color="auto" w:fill="EEECE1"/>
          </w:tcPr>
          <w:p w14:paraId="56398854" w14:textId="77777777" w:rsidR="000A7CD8" w:rsidRPr="000A7CD8" w:rsidRDefault="000A7CD8" w:rsidP="000A7CD8">
            <w:pPr>
              <w:rPr>
                <w:rFonts w:ascii="Calibri" w:eastAsia="Calibri" w:hAnsi="Calibri" w:cs="Times New Roman"/>
                <w:b/>
                <w:bCs/>
                <w:szCs w:val="22"/>
              </w:rPr>
            </w:pPr>
            <w:r w:rsidRPr="000A7CD8">
              <w:rPr>
                <w:rFonts w:ascii="Calibri" w:eastAsia="Calibri" w:hAnsi="Calibri" w:cs="Times New Roman"/>
                <w:b/>
                <w:bCs/>
                <w:szCs w:val="22"/>
              </w:rPr>
              <w:t>No CU1</w:t>
            </w:r>
          </w:p>
        </w:tc>
      </w:tr>
      <w:tr w:rsidR="000A7CD8" w:rsidRPr="000A7CD8" w14:paraId="68270811" w14:textId="77777777" w:rsidTr="000A7CD8">
        <w:tc>
          <w:tcPr>
            <w:tcW w:w="1105" w:type="pct"/>
            <w:gridSpan w:val="2"/>
            <w:shd w:val="clear" w:color="auto" w:fill="EEECE1"/>
          </w:tcPr>
          <w:p w14:paraId="62B09D02" w14:textId="77777777" w:rsidR="000A7CD8" w:rsidRPr="000A7CD8" w:rsidRDefault="000A7CD8" w:rsidP="000A7CD8">
            <w:pPr>
              <w:rPr>
                <w:rFonts w:ascii="Calibri" w:eastAsia="Calibri" w:hAnsi="Calibri" w:cs="Times New Roman"/>
                <w:b/>
                <w:bCs/>
                <w:szCs w:val="22"/>
              </w:rPr>
            </w:pPr>
            <w:r w:rsidRPr="000A7CD8">
              <w:rPr>
                <w:rFonts w:ascii="Calibri" w:eastAsia="Calibri" w:hAnsi="Calibri" w:cs="Times New Roman"/>
                <w:b/>
                <w:bCs/>
                <w:szCs w:val="22"/>
              </w:rPr>
              <w:t>Propósito</w:t>
            </w:r>
          </w:p>
        </w:tc>
        <w:tc>
          <w:tcPr>
            <w:tcW w:w="3895" w:type="pct"/>
            <w:gridSpan w:val="7"/>
          </w:tcPr>
          <w:p w14:paraId="2C843D0E" w14:textId="77777777" w:rsidR="000A7CD8" w:rsidRPr="000A7CD8" w:rsidRDefault="000A7CD8" w:rsidP="000A7CD8">
            <w:pPr>
              <w:rPr>
                <w:rFonts w:ascii="Calibri" w:eastAsia="Calibri" w:hAnsi="Calibri" w:cs="Times New Roman"/>
                <w:b/>
                <w:bCs/>
                <w:szCs w:val="22"/>
              </w:rPr>
            </w:pPr>
            <w:r w:rsidRPr="000A7CD8">
              <w:rPr>
                <w:rFonts w:ascii="Calibri" w:eastAsia="Calibri" w:hAnsi="Calibri" w:cs="Times New Roman"/>
                <w:b/>
                <w:bCs/>
                <w:szCs w:val="22"/>
              </w:rPr>
              <w:t>Este caso de uso describe el proceso mediante el cual los usuarios Administrador, Colaborador y Cliente puedan iniciar sesión en el sistema.</w:t>
            </w:r>
          </w:p>
        </w:tc>
      </w:tr>
      <w:tr w:rsidR="000A7CD8" w:rsidRPr="000A7CD8" w14:paraId="2319E97F" w14:textId="77777777" w:rsidTr="000A7CD8">
        <w:tc>
          <w:tcPr>
            <w:tcW w:w="1105" w:type="pct"/>
            <w:gridSpan w:val="2"/>
            <w:shd w:val="clear" w:color="auto" w:fill="EEECE1"/>
          </w:tcPr>
          <w:p w14:paraId="3C6D670B" w14:textId="77777777" w:rsidR="000A7CD8" w:rsidRPr="000A7CD8" w:rsidRDefault="000A7CD8" w:rsidP="000A7CD8">
            <w:pPr>
              <w:rPr>
                <w:rFonts w:ascii="Calibri" w:eastAsia="Calibri" w:hAnsi="Calibri" w:cs="Times New Roman"/>
                <w:b/>
                <w:bCs/>
                <w:szCs w:val="22"/>
              </w:rPr>
            </w:pPr>
            <w:r w:rsidRPr="000A7CD8">
              <w:rPr>
                <w:rFonts w:ascii="Calibri" w:eastAsia="Calibri" w:hAnsi="Calibri" w:cs="Times New Roman"/>
                <w:b/>
                <w:bCs/>
                <w:szCs w:val="22"/>
              </w:rPr>
              <w:t>Actor(es)</w:t>
            </w:r>
          </w:p>
        </w:tc>
        <w:tc>
          <w:tcPr>
            <w:tcW w:w="3895" w:type="pct"/>
            <w:gridSpan w:val="7"/>
          </w:tcPr>
          <w:p w14:paraId="4C16D5EE" w14:textId="77777777" w:rsidR="000A7CD8" w:rsidRPr="000A7CD8" w:rsidRDefault="000A7CD8" w:rsidP="000A7CD8">
            <w:pPr>
              <w:rPr>
                <w:rFonts w:ascii="Calibri" w:eastAsia="Calibri" w:hAnsi="Calibri" w:cs="Times New Roman"/>
                <w:b/>
                <w:bCs/>
                <w:szCs w:val="22"/>
              </w:rPr>
            </w:pPr>
            <w:r w:rsidRPr="000A7CD8">
              <w:rPr>
                <w:rFonts w:ascii="Calibri" w:eastAsia="Calibri" w:hAnsi="Calibri" w:cs="Times New Roman"/>
                <w:b/>
                <w:bCs/>
                <w:szCs w:val="22"/>
              </w:rPr>
              <w:t>Administrador, Colaborador y Cliente</w:t>
            </w:r>
          </w:p>
        </w:tc>
      </w:tr>
      <w:tr w:rsidR="000A7CD8" w:rsidRPr="000A7CD8" w14:paraId="13FB6976" w14:textId="77777777" w:rsidTr="000A7CD8">
        <w:tc>
          <w:tcPr>
            <w:tcW w:w="1105" w:type="pct"/>
            <w:gridSpan w:val="2"/>
            <w:shd w:val="clear" w:color="auto" w:fill="EEECE1"/>
          </w:tcPr>
          <w:p w14:paraId="341F8567" w14:textId="77777777" w:rsidR="000A7CD8" w:rsidRPr="000A7CD8" w:rsidRDefault="000A7CD8" w:rsidP="000A7CD8">
            <w:pPr>
              <w:rPr>
                <w:rFonts w:ascii="Calibri" w:eastAsia="Calibri" w:hAnsi="Calibri" w:cs="Times New Roman"/>
                <w:b/>
                <w:bCs/>
                <w:szCs w:val="22"/>
              </w:rPr>
            </w:pPr>
            <w:r w:rsidRPr="000A7CD8">
              <w:rPr>
                <w:rFonts w:ascii="Calibri" w:eastAsia="Calibri" w:hAnsi="Calibri" w:cs="Times New Roman"/>
                <w:b/>
                <w:bCs/>
                <w:szCs w:val="22"/>
              </w:rPr>
              <w:t>Descripción</w:t>
            </w:r>
          </w:p>
        </w:tc>
        <w:tc>
          <w:tcPr>
            <w:tcW w:w="3895" w:type="pct"/>
            <w:gridSpan w:val="7"/>
          </w:tcPr>
          <w:p w14:paraId="384D9935" w14:textId="77777777" w:rsidR="000A7CD8" w:rsidRPr="000A7CD8" w:rsidRDefault="000A7CD8" w:rsidP="000A7CD8">
            <w:pPr>
              <w:jc w:val="both"/>
              <w:rPr>
                <w:rFonts w:ascii="Calibri" w:eastAsia="Calibri" w:hAnsi="Calibri" w:cs="Times New Roman"/>
                <w:b/>
                <w:bCs/>
                <w:szCs w:val="22"/>
              </w:rPr>
            </w:pPr>
            <w:r w:rsidRPr="000A7CD8">
              <w:rPr>
                <w:rFonts w:ascii="Calibri" w:eastAsia="Calibri" w:hAnsi="Calibri" w:cs="Times New Roman"/>
                <w:b/>
                <w:bCs/>
                <w:szCs w:val="22"/>
              </w:rPr>
              <w:t>Este caso de uso permite a los diferentes roles de usuarios acceder al sistema ingresando su correo electrónico y contraseña correspondientes. El sistema valida las credenciales ingresadas y permite el acceso si son correctas, mostrando el panel de control correspondiente. En caso de credenciales incorrectas, se muestra una alerta indicando el error.</w:t>
            </w:r>
          </w:p>
        </w:tc>
      </w:tr>
      <w:tr w:rsidR="000A7CD8" w:rsidRPr="000A7CD8" w14:paraId="0D34056B" w14:textId="77777777" w:rsidTr="000A7CD8">
        <w:trPr>
          <w:trHeight w:val="561"/>
        </w:trPr>
        <w:tc>
          <w:tcPr>
            <w:tcW w:w="1105" w:type="pct"/>
            <w:gridSpan w:val="2"/>
            <w:shd w:val="clear" w:color="auto" w:fill="EEECE1"/>
          </w:tcPr>
          <w:p w14:paraId="2F099A3A" w14:textId="77777777" w:rsidR="000A7CD8" w:rsidRPr="000A7CD8" w:rsidRDefault="000A7CD8" w:rsidP="000A7CD8">
            <w:pPr>
              <w:rPr>
                <w:rFonts w:ascii="Calibri" w:eastAsia="Calibri" w:hAnsi="Calibri" w:cs="Times New Roman"/>
                <w:b/>
                <w:bCs/>
                <w:szCs w:val="22"/>
              </w:rPr>
            </w:pPr>
            <w:r w:rsidRPr="000A7CD8">
              <w:rPr>
                <w:rFonts w:ascii="Calibri" w:eastAsia="Calibri" w:hAnsi="Calibri" w:cs="Times New Roman"/>
                <w:b/>
                <w:bCs/>
                <w:szCs w:val="22"/>
              </w:rPr>
              <w:t>Precondición</w:t>
            </w:r>
          </w:p>
        </w:tc>
        <w:tc>
          <w:tcPr>
            <w:tcW w:w="3895" w:type="pct"/>
            <w:gridSpan w:val="7"/>
          </w:tcPr>
          <w:p w14:paraId="1E6E6C0E" w14:textId="77777777" w:rsidR="000A7CD8" w:rsidRPr="000A7CD8" w:rsidRDefault="000A7CD8" w:rsidP="000A7CD8">
            <w:pPr>
              <w:rPr>
                <w:rFonts w:ascii="Calibri" w:eastAsia="Calibri" w:hAnsi="Calibri" w:cs="Times New Roman"/>
                <w:szCs w:val="22"/>
              </w:rPr>
            </w:pPr>
            <w:r w:rsidRPr="000A7CD8">
              <w:rPr>
                <w:rFonts w:ascii="Calibri" w:eastAsia="Calibri" w:hAnsi="Calibri" w:cs="Times New Roman"/>
                <w:szCs w:val="22"/>
              </w:rPr>
              <w:t>El sistema está en estado operativo y los usuarios tienen credenciales válidas.</w:t>
            </w:r>
          </w:p>
        </w:tc>
      </w:tr>
      <w:tr w:rsidR="000A7CD8" w:rsidRPr="000A7CD8" w14:paraId="030CBDE7" w14:textId="77777777" w:rsidTr="000A7CD8">
        <w:tc>
          <w:tcPr>
            <w:tcW w:w="1105" w:type="pct"/>
            <w:gridSpan w:val="2"/>
            <w:shd w:val="clear" w:color="auto" w:fill="EEECE1"/>
          </w:tcPr>
          <w:p w14:paraId="1FC0936B" w14:textId="77777777" w:rsidR="000A7CD8" w:rsidRPr="000A7CD8" w:rsidRDefault="000A7CD8" w:rsidP="000A7CD8">
            <w:pPr>
              <w:rPr>
                <w:rFonts w:ascii="Calibri" w:eastAsia="Calibri" w:hAnsi="Calibri" w:cs="Times New Roman"/>
                <w:b/>
                <w:bCs/>
                <w:szCs w:val="22"/>
              </w:rPr>
            </w:pPr>
            <w:r w:rsidRPr="000A7CD8">
              <w:rPr>
                <w:rFonts w:ascii="Calibri" w:eastAsia="Calibri" w:hAnsi="Calibri" w:cs="Times New Roman"/>
                <w:b/>
                <w:bCs/>
                <w:szCs w:val="22"/>
              </w:rPr>
              <w:t>Postcondición</w:t>
            </w:r>
          </w:p>
        </w:tc>
        <w:tc>
          <w:tcPr>
            <w:tcW w:w="3895" w:type="pct"/>
            <w:gridSpan w:val="7"/>
          </w:tcPr>
          <w:p w14:paraId="39E43687" w14:textId="77777777" w:rsidR="000A7CD8" w:rsidRPr="000A7CD8" w:rsidRDefault="000A7CD8" w:rsidP="000A7CD8">
            <w:pPr>
              <w:rPr>
                <w:rFonts w:ascii="Calibri" w:eastAsia="Calibri" w:hAnsi="Calibri" w:cs="Times New Roman"/>
                <w:szCs w:val="22"/>
              </w:rPr>
            </w:pPr>
            <w:r w:rsidRPr="000A7CD8">
              <w:rPr>
                <w:rFonts w:ascii="Calibri" w:eastAsia="Calibri" w:hAnsi="Calibri" w:cs="Times New Roman"/>
                <w:szCs w:val="22"/>
              </w:rPr>
              <w:t>El usuario ha iniciado sesión correctamente y puede acceder a las funcionalidades correspondientes a su rol.</w:t>
            </w:r>
          </w:p>
        </w:tc>
      </w:tr>
      <w:tr w:rsidR="000A7CD8" w:rsidRPr="000A7CD8" w14:paraId="4C40EFE9" w14:textId="77777777" w:rsidTr="000A7CD8">
        <w:tc>
          <w:tcPr>
            <w:tcW w:w="1105" w:type="pct"/>
            <w:gridSpan w:val="2"/>
            <w:shd w:val="clear" w:color="auto" w:fill="EEECE1"/>
          </w:tcPr>
          <w:p w14:paraId="1ADDE6C4" w14:textId="77777777" w:rsidR="000A7CD8" w:rsidRPr="000A7CD8" w:rsidRDefault="000A7CD8" w:rsidP="000A7CD8">
            <w:pPr>
              <w:rPr>
                <w:rFonts w:ascii="Calibri" w:eastAsia="Calibri" w:hAnsi="Calibri" w:cs="Times New Roman"/>
                <w:b/>
                <w:bCs/>
                <w:szCs w:val="22"/>
              </w:rPr>
            </w:pPr>
            <w:r w:rsidRPr="000A7CD8">
              <w:rPr>
                <w:rFonts w:ascii="Calibri" w:eastAsia="Calibri" w:hAnsi="Calibri" w:cs="Times New Roman"/>
                <w:b/>
                <w:bCs/>
                <w:szCs w:val="22"/>
              </w:rPr>
              <w:t>Tipo caso de uso:</w:t>
            </w:r>
          </w:p>
          <w:p w14:paraId="4DEAA840" w14:textId="77777777" w:rsidR="000A7CD8" w:rsidRPr="000A7CD8" w:rsidRDefault="000A7CD8" w:rsidP="000A7CD8">
            <w:pPr>
              <w:rPr>
                <w:rFonts w:ascii="Calibri" w:eastAsia="Calibri" w:hAnsi="Calibri" w:cs="Times New Roman"/>
                <w:szCs w:val="22"/>
              </w:rPr>
            </w:pPr>
            <w:r w:rsidRPr="000A7CD8">
              <w:rPr>
                <w:rFonts w:ascii="Calibri" w:eastAsia="Calibri" w:hAnsi="Calibri" w:cs="Times New Roman"/>
                <w:szCs w:val="22"/>
              </w:rPr>
              <w:t xml:space="preserve">Principal, Secundario, </w:t>
            </w:r>
            <w:r w:rsidRPr="000A7CD8">
              <w:rPr>
                <w:rFonts w:ascii="Calibri" w:eastAsia="Calibri" w:hAnsi="Calibri" w:cs="Times New Roman"/>
                <w:szCs w:val="22"/>
                <w:lang w:val="es-CO"/>
              </w:rPr>
              <w:t>Inclusión,</w:t>
            </w:r>
            <w:r w:rsidRPr="000A7CD8">
              <w:rPr>
                <w:rFonts w:ascii="Calibri" w:eastAsia="Calibri" w:hAnsi="Calibri" w:cs="Times New Roman"/>
                <w:szCs w:val="22"/>
              </w:rPr>
              <w:t xml:space="preserve"> </w:t>
            </w:r>
            <w:r w:rsidRPr="000A7CD8">
              <w:rPr>
                <w:rFonts w:ascii="Calibri" w:eastAsia="Calibri" w:hAnsi="Calibri" w:cs="Times New Roman"/>
                <w:szCs w:val="22"/>
                <w:lang w:val="es-CO"/>
              </w:rPr>
              <w:t>Extensión,</w:t>
            </w:r>
          </w:p>
          <w:p w14:paraId="3E456ED3" w14:textId="77777777" w:rsidR="000A7CD8" w:rsidRPr="000A7CD8" w:rsidRDefault="000A7CD8" w:rsidP="000A7CD8">
            <w:pPr>
              <w:rPr>
                <w:rFonts w:ascii="Calibri" w:eastAsia="Calibri" w:hAnsi="Calibri" w:cs="Times New Roman"/>
                <w:b/>
                <w:bCs/>
                <w:szCs w:val="22"/>
              </w:rPr>
            </w:pPr>
            <w:r w:rsidRPr="000A7CD8">
              <w:rPr>
                <w:rFonts w:ascii="Calibri" w:eastAsia="Calibri" w:hAnsi="Calibri" w:cs="Times New Roman"/>
                <w:szCs w:val="22"/>
                <w:lang w:val="es-CO"/>
              </w:rPr>
              <w:t>Generales o Abstractos</w:t>
            </w:r>
          </w:p>
        </w:tc>
        <w:tc>
          <w:tcPr>
            <w:tcW w:w="3895" w:type="pct"/>
            <w:gridSpan w:val="7"/>
          </w:tcPr>
          <w:p w14:paraId="08B96AC0" w14:textId="77777777" w:rsidR="000A7CD8" w:rsidRPr="000A7CD8" w:rsidRDefault="000A7CD8" w:rsidP="000A7CD8">
            <w:pPr>
              <w:jc w:val="both"/>
              <w:rPr>
                <w:rFonts w:ascii="Calibri" w:eastAsia="Calibri" w:hAnsi="Calibri" w:cs="Times New Roman"/>
                <w:bCs/>
                <w:szCs w:val="22"/>
              </w:rPr>
            </w:pPr>
            <w:r w:rsidRPr="000A7CD8">
              <w:rPr>
                <w:rFonts w:ascii="Calibri" w:eastAsia="Calibri" w:hAnsi="Calibri" w:cs="Times New Roman"/>
                <w:bCs/>
                <w:szCs w:val="22"/>
              </w:rPr>
              <w:t>Principal</w:t>
            </w:r>
          </w:p>
        </w:tc>
      </w:tr>
      <w:tr w:rsidR="000A7CD8" w:rsidRPr="000A7CD8" w14:paraId="6E822543" w14:textId="77777777" w:rsidTr="000A7CD8">
        <w:tc>
          <w:tcPr>
            <w:tcW w:w="1105" w:type="pct"/>
            <w:gridSpan w:val="2"/>
            <w:shd w:val="clear" w:color="auto" w:fill="EEECE1"/>
          </w:tcPr>
          <w:p w14:paraId="7240A545" w14:textId="77777777" w:rsidR="000A7CD8" w:rsidRPr="000A7CD8" w:rsidRDefault="000A7CD8" w:rsidP="000A7CD8">
            <w:pPr>
              <w:rPr>
                <w:rFonts w:ascii="Calibri" w:eastAsia="Calibri" w:hAnsi="Calibri" w:cs="Times New Roman"/>
                <w:b/>
                <w:bCs/>
                <w:szCs w:val="22"/>
              </w:rPr>
            </w:pPr>
            <w:r w:rsidRPr="000A7CD8">
              <w:rPr>
                <w:rFonts w:ascii="Calibri" w:eastAsia="Calibri" w:hAnsi="Calibri" w:cs="Times New Roman"/>
                <w:b/>
                <w:bCs/>
                <w:szCs w:val="22"/>
              </w:rPr>
              <w:t>Referencia Cruzada</w:t>
            </w:r>
          </w:p>
        </w:tc>
        <w:tc>
          <w:tcPr>
            <w:tcW w:w="3895" w:type="pct"/>
            <w:gridSpan w:val="7"/>
          </w:tcPr>
          <w:p w14:paraId="351129EC" w14:textId="77777777" w:rsidR="000A7CD8" w:rsidRPr="000A7CD8" w:rsidRDefault="000A7CD8" w:rsidP="000A7CD8">
            <w:pPr>
              <w:jc w:val="both"/>
              <w:rPr>
                <w:rFonts w:ascii="Calibri" w:eastAsia="Calibri" w:hAnsi="Calibri" w:cs="Times New Roman"/>
                <w:b/>
                <w:bCs/>
                <w:szCs w:val="22"/>
              </w:rPr>
            </w:pPr>
            <w:r w:rsidRPr="000A7CD8">
              <w:rPr>
                <w:rFonts w:ascii="Calibri" w:eastAsia="Calibri" w:hAnsi="Calibri" w:cs="Times New Roman"/>
                <w:b/>
                <w:bCs/>
                <w:szCs w:val="22"/>
              </w:rPr>
              <w:t>RF001</w:t>
            </w:r>
          </w:p>
        </w:tc>
      </w:tr>
      <w:tr w:rsidR="000A7CD8" w:rsidRPr="000A7CD8" w14:paraId="335B324C" w14:textId="77777777" w:rsidTr="000A7CD8">
        <w:trPr>
          <w:trHeight w:val="704"/>
        </w:trPr>
        <w:tc>
          <w:tcPr>
            <w:tcW w:w="1105" w:type="pct"/>
            <w:gridSpan w:val="2"/>
            <w:shd w:val="clear" w:color="auto" w:fill="EEECE1"/>
          </w:tcPr>
          <w:p w14:paraId="11DC7613" w14:textId="77777777" w:rsidR="000A7CD8" w:rsidRPr="000A7CD8" w:rsidRDefault="000A7CD8" w:rsidP="000A7CD8">
            <w:pPr>
              <w:rPr>
                <w:rFonts w:ascii="Calibri" w:eastAsia="Calibri" w:hAnsi="Calibri" w:cs="Times New Roman"/>
                <w:b/>
                <w:bCs/>
                <w:szCs w:val="22"/>
              </w:rPr>
            </w:pPr>
            <w:r w:rsidRPr="000A7CD8">
              <w:rPr>
                <w:rFonts w:ascii="Calibri" w:eastAsia="Calibri" w:hAnsi="Calibri" w:cs="Times New Roman"/>
                <w:b/>
                <w:bCs/>
                <w:szCs w:val="22"/>
              </w:rPr>
              <w:t>Nivel Importancia:</w:t>
            </w:r>
          </w:p>
          <w:p w14:paraId="51AA7EC2" w14:textId="77777777" w:rsidR="000A7CD8" w:rsidRPr="000A7CD8" w:rsidRDefault="000A7CD8" w:rsidP="000A7CD8">
            <w:pPr>
              <w:rPr>
                <w:rFonts w:ascii="Calibri" w:eastAsia="Calibri" w:hAnsi="Calibri" w:cs="Times New Roman"/>
                <w:szCs w:val="22"/>
              </w:rPr>
            </w:pPr>
            <w:r w:rsidRPr="000A7CD8">
              <w:rPr>
                <w:rFonts w:ascii="Calibri" w:eastAsia="Calibri" w:hAnsi="Calibri" w:cs="Times New Roman"/>
                <w:szCs w:val="22"/>
              </w:rPr>
              <w:t>Alta, media o baja</w:t>
            </w:r>
          </w:p>
        </w:tc>
        <w:tc>
          <w:tcPr>
            <w:tcW w:w="3895" w:type="pct"/>
            <w:gridSpan w:val="7"/>
          </w:tcPr>
          <w:p w14:paraId="14CDB9BD" w14:textId="77777777" w:rsidR="000A7CD8" w:rsidRPr="000A7CD8" w:rsidRDefault="000A7CD8" w:rsidP="000A7CD8">
            <w:pPr>
              <w:rPr>
                <w:rFonts w:ascii="Calibri" w:eastAsia="Calibri" w:hAnsi="Calibri" w:cs="Times New Roman"/>
                <w:szCs w:val="22"/>
              </w:rPr>
            </w:pPr>
            <w:r w:rsidRPr="000A7CD8">
              <w:rPr>
                <w:rFonts w:ascii="Calibri" w:eastAsia="Calibri" w:hAnsi="Calibri" w:cs="Times New Roman"/>
                <w:szCs w:val="22"/>
              </w:rPr>
              <w:t>Alta</w:t>
            </w:r>
          </w:p>
        </w:tc>
      </w:tr>
      <w:tr w:rsidR="000A7CD8" w:rsidRPr="000A7CD8" w14:paraId="3FD40985" w14:textId="77777777" w:rsidTr="000A7CD8">
        <w:trPr>
          <w:trHeight w:val="731"/>
        </w:trPr>
        <w:tc>
          <w:tcPr>
            <w:tcW w:w="1105" w:type="pct"/>
            <w:gridSpan w:val="2"/>
            <w:shd w:val="clear" w:color="auto" w:fill="EEECE1"/>
          </w:tcPr>
          <w:p w14:paraId="4CA54EA6" w14:textId="77777777" w:rsidR="000A7CD8" w:rsidRPr="000A7CD8" w:rsidRDefault="000A7CD8" w:rsidP="000A7CD8">
            <w:pPr>
              <w:rPr>
                <w:rFonts w:ascii="Calibri" w:eastAsia="Calibri" w:hAnsi="Calibri" w:cs="Times New Roman"/>
                <w:b/>
                <w:bCs/>
                <w:szCs w:val="22"/>
              </w:rPr>
            </w:pPr>
            <w:r w:rsidRPr="000A7CD8">
              <w:rPr>
                <w:rFonts w:ascii="Calibri" w:eastAsia="Calibri" w:hAnsi="Calibri" w:cs="Times New Roman"/>
                <w:b/>
                <w:bCs/>
                <w:szCs w:val="22"/>
              </w:rPr>
              <w:t>Autor (es)</w:t>
            </w:r>
          </w:p>
        </w:tc>
        <w:tc>
          <w:tcPr>
            <w:tcW w:w="1683" w:type="pct"/>
            <w:gridSpan w:val="2"/>
          </w:tcPr>
          <w:p w14:paraId="7CC70341" w14:textId="77777777" w:rsidR="000A7CD8" w:rsidRPr="000A7CD8" w:rsidRDefault="000A7CD8" w:rsidP="000A7CD8">
            <w:pPr>
              <w:rPr>
                <w:rFonts w:ascii="Calibri" w:eastAsia="Calibri" w:hAnsi="Calibri" w:cs="Times New Roman"/>
                <w:bCs/>
                <w:szCs w:val="22"/>
              </w:rPr>
            </w:pPr>
            <w:r w:rsidRPr="000A7CD8">
              <w:rPr>
                <w:rFonts w:ascii="Calibri" w:eastAsia="Calibri" w:hAnsi="Calibri" w:cs="Times New Roman"/>
                <w:bCs/>
                <w:szCs w:val="22"/>
              </w:rPr>
              <w:t>Jhoan Marín Restrepo</w:t>
            </w:r>
          </w:p>
        </w:tc>
        <w:tc>
          <w:tcPr>
            <w:tcW w:w="483" w:type="pct"/>
            <w:gridSpan w:val="2"/>
            <w:shd w:val="clear" w:color="auto" w:fill="EEECE1"/>
          </w:tcPr>
          <w:p w14:paraId="79D4C35B" w14:textId="77777777" w:rsidR="000A7CD8" w:rsidRPr="000A7CD8" w:rsidRDefault="000A7CD8" w:rsidP="000A7CD8">
            <w:pPr>
              <w:rPr>
                <w:rFonts w:ascii="Calibri" w:eastAsia="Calibri" w:hAnsi="Calibri" w:cs="Times New Roman"/>
                <w:b/>
                <w:bCs/>
                <w:szCs w:val="22"/>
              </w:rPr>
            </w:pPr>
            <w:r w:rsidRPr="000A7CD8">
              <w:rPr>
                <w:rFonts w:ascii="Calibri" w:eastAsia="Calibri" w:hAnsi="Calibri" w:cs="Times New Roman"/>
                <w:b/>
                <w:bCs/>
                <w:szCs w:val="22"/>
              </w:rPr>
              <w:t>Fecha</w:t>
            </w:r>
          </w:p>
        </w:tc>
        <w:tc>
          <w:tcPr>
            <w:tcW w:w="664" w:type="pct"/>
          </w:tcPr>
          <w:p w14:paraId="725765E1" w14:textId="77777777" w:rsidR="000A7CD8" w:rsidRPr="000A7CD8" w:rsidRDefault="000A7CD8" w:rsidP="000A7CD8">
            <w:pPr>
              <w:rPr>
                <w:rFonts w:ascii="Calibri" w:eastAsia="Calibri" w:hAnsi="Calibri" w:cs="Times New Roman"/>
                <w:bCs/>
                <w:szCs w:val="22"/>
              </w:rPr>
            </w:pPr>
            <w:r w:rsidRPr="000A7CD8">
              <w:rPr>
                <w:rFonts w:ascii="Calibri" w:eastAsia="Calibri" w:hAnsi="Calibri" w:cs="Times New Roman"/>
                <w:bCs/>
                <w:szCs w:val="22"/>
              </w:rPr>
              <w:t>5/04/2024</w:t>
            </w:r>
          </w:p>
        </w:tc>
        <w:tc>
          <w:tcPr>
            <w:tcW w:w="626" w:type="pct"/>
            <w:shd w:val="clear" w:color="auto" w:fill="EEECE1"/>
            <w:vAlign w:val="center"/>
          </w:tcPr>
          <w:p w14:paraId="1DEC5144" w14:textId="77777777" w:rsidR="000A7CD8" w:rsidRPr="000A7CD8" w:rsidRDefault="000A7CD8" w:rsidP="000A7CD8">
            <w:pPr>
              <w:jc w:val="center"/>
              <w:rPr>
                <w:rFonts w:ascii="Calibri" w:eastAsia="Calibri" w:hAnsi="Calibri" w:cs="Times New Roman"/>
                <w:b/>
                <w:bCs/>
                <w:szCs w:val="22"/>
              </w:rPr>
            </w:pPr>
            <w:r w:rsidRPr="000A7CD8">
              <w:rPr>
                <w:rFonts w:ascii="Calibri" w:eastAsia="Calibri" w:hAnsi="Calibri" w:cs="Times New Roman"/>
                <w:b/>
                <w:bCs/>
                <w:szCs w:val="22"/>
              </w:rPr>
              <w:t>Versión</w:t>
            </w:r>
          </w:p>
        </w:tc>
        <w:tc>
          <w:tcPr>
            <w:tcW w:w="439" w:type="pct"/>
            <w:vAlign w:val="center"/>
          </w:tcPr>
          <w:p w14:paraId="0DF6602B" w14:textId="77777777" w:rsidR="000A7CD8" w:rsidRPr="000A7CD8" w:rsidRDefault="000A7CD8" w:rsidP="000A7CD8">
            <w:pPr>
              <w:rPr>
                <w:rFonts w:ascii="Calibri" w:eastAsia="Calibri" w:hAnsi="Calibri" w:cs="Times New Roman"/>
                <w:bCs/>
                <w:szCs w:val="22"/>
              </w:rPr>
            </w:pPr>
            <w:r w:rsidRPr="000A7CD8">
              <w:rPr>
                <w:rFonts w:ascii="Calibri" w:eastAsia="Calibri" w:hAnsi="Calibri" w:cs="Times New Roman"/>
                <w:bCs/>
                <w:szCs w:val="22"/>
              </w:rPr>
              <w:t>1</w:t>
            </w:r>
          </w:p>
        </w:tc>
      </w:tr>
      <w:tr w:rsidR="000A7CD8" w:rsidRPr="000A7CD8" w14:paraId="2FF16A0E" w14:textId="77777777" w:rsidTr="000A7CD8">
        <w:tc>
          <w:tcPr>
            <w:tcW w:w="5000" w:type="pct"/>
            <w:gridSpan w:val="9"/>
            <w:shd w:val="clear" w:color="auto" w:fill="EEECE1"/>
            <w:vAlign w:val="center"/>
          </w:tcPr>
          <w:p w14:paraId="447DFA20" w14:textId="77777777" w:rsidR="000A7CD8" w:rsidRPr="000A7CD8" w:rsidRDefault="000A7CD8" w:rsidP="000A7CD8">
            <w:pPr>
              <w:jc w:val="center"/>
              <w:rPr>
                <w:rFonts w:ascii="Calibri" w:eastAsia="Calibri" w:hAnsi="Calibri" w:cs="Times New Roman"/>
                <w:b/>
                <w:bCs/>
              </w:rPr>
            </w:pPr>
            <w:r w:rsidRPr="000A7CD8">
              <w:rPr>
                <w:rFonts w:ascii="Calibri" w:eastAsia="Calibri" w:hAnsi="Calibri" w:cs="Times New Roman"/>
                <w:b/>
                <w:bCs/>
              </w:rPr>
              <w:t>Curso – Flujo Normal Básico Eventos</w:t>
            </w:r>
          </w:p>
        </w:tc>
      </w:tr>
      <w:tr w:rsidR="000A7CD8" w:rsidRPr="000A7CD8" w14:paraId="5E0429EB" w14:textId="77777777" w:rsidTr="00BF63D8">
        <w:tc>
          <w:tcPr>
            <w:tcW w:w="391" w:type="pct"/>
          </w:tcPr>
          <w:p w14:paraId="5B7E590D" w14:textId="77777777" w:rsidR="000A7CD8" w:rsidRPr="000A7CD8" w:rsidRDefault="000A7CD8" w:rsidP="000A7CD8">
            <w:pPr>
              <w:jc w:val="center"/>
              <w:rPr>
                <w:rFonts w:ascii="Calibri" w:eastAsia="Calibri" w:hAnsi="Calibri" w:cs="Times New Roman"/>
                <w:b/>
                <w:bCs/>
              </w:rPr>
            </w:pPr>
            <w:r w:rsidRPr="000A7CD8">
              <w:rPr>
                <w:rFonts w:ascii="Calibri" w:eastAsia="Calibri" w:hAnsi="Calibri" w:cs="Times New Roman"/>
                <w:b/>
                <w:bCs/>
              </w:rPr>
              <w:t>Paso</w:t>
            </w:r>
          </w:p>
        </w:tc>
        <w:tc>
          <w:tcPr>
            <w:tcW w:w="2114" w:type="pct"/>
            <w:gridSpan w:val="2"/>
          </w:tcPr>
          <w:p w14:paraId="192B29E2" w14:textId="77777777" w:rsidR="000A7CD8" w:rsidRPr="000A7CD8" w:rsidRDefault="000A7CD8" w:rsidP="000A7CD8">
            <w:pPr>
              <w:jc w:val="center"/>
              <w:rPr>
                <w:rFonts w:ascii="Calibri" w:eastAsia="Calibri" w:hAnsi="Calibri" w:cs="Times New Roman"/>
                <w:b/>
                <w:bCs/>
              </w:rPr>
            </w:pPr>
            <w:r w:rsidRPr="000A7CD8">
              <w:rPr>
                <w:rFonts w:ascii="Calibri" w:eastAsia="Calibri" w:hAnsi="Calibri" w:cs="Times New Roman"/>
                <w:b/>
                <w:bCs/>
              </w:rPr>
              <w:t>Acción de los actores</w:t>
            </w:r>
          </w:p>
        </w:tc>
        <w:tc>
          <w:tcPr>
            <w:tcW w:w="391" w:type="pct"/>
            <w:gridSpan w:val="2"/>
          </w:tcPr>
          <w:p w14:paraId="27F274A2" w14:textId="77777777" w:rsidR="000A7CD8" w:rsidRPr="000A7CD8" w:rsidRDefault="000A7CD8" w:rsidP="000A7CD8">
            <w:pPr>
              <w:jc w:val="center"/>
              <w:rPr>
                <w:rFonts w:ascii="Calibri" w:eastAsia="Calibri" w:hAnsi="Calibri" w:cs="Times New Roman"/>
                <w:b/>
                <w:bCs/>
              </w:rPr>
            </w:pPr>
            <w:r w:rsidRPr="000A7CD8">
              <w:rPr>
                <w:rFonts w:ascii="Calibri" w:eastAsia="Calibri" w:hAnsi="Calibri" w:cs="Times New Roman"/>
                <w:b/>
                <w:bCs/>
              </w:rPr>
              <w:t>Paso</w:t>
            </w:r>
          </w:p>
        </w:tc>
        <w:tc>
          <w:tcPr>
            <w:tcW w:w="2104" w:type="pct"/>
            <w:gridSpan w:val="4"/>
          </w:tcPr>
          <w:p w14:paraId="1B7120CD" w14:textId="77777777" w:rsidR="000A7CD8" w:rsidRPr="000A7CD8" w:rsidRDefault="000A7CD8" w:rsidP="000A7CD8">
            <w:pPr>
              <w:jc w:val="center"/>
              <w:rPr>
                <w:rFonts w:ascii="Calibri" w:eastAsia="Calibri" w:hAnsi="Calibri" w:cs="Times New Roman"/>
                <w:b/>
                <w:bCs/>
              </w:rPr>
            </w:pPr>
            <w:r w:rsidRPr="000A7CD8">
              <w:rPr>
                <w:rFonts w:ascii="Calibri" w:eastAsia="Calibri" w:hAnsi="Calibri" w:cs="Times New Roman"/>
                <w:b/>
                <w:bCs/>
              </w:rPr>
              <w:t>Respuesta del sistema</w:t>
            </w:r>
          </w:p>
        </w:tc>
      </w:tr>
      <w:tr w:rsidR="000A7CD8" w:rsidRPr="000A7CD8" w14:paraId="51D4038C" w14:textId="77777777" w:rsidTr="00BF63D8">
        <w:tc>
          <w:tcPr>
            <w:tcW w:w="391" w:type="pct"/>
          </w:tcPr>
          <w:p w14:paraId="60C90738" w14:textId="77777777" w:rsidR="000A7CD8" w:rsidRPr="000A7CD8" w:rsidRDefault="000A7CD8" w:rsidP="000A7CD8">
            <w:pPr>
              <w:jc w:val="center"/>
              <w:rPr>
                <w:rFonts w:ascii="Calibri" w:eastAsia="Calibri" w:hAnsi="Calibri" w:cs="Times New Roman"/>
                <w:b/>
                <w:bCs/>
              </w:rPr>
            </w:pPr>
            <w:r w:rsidRPr="000A7CD8">
              <w:rPr>
                <w:rFonts w:ascii="Calibri" w:eastAsia="Calibri" w:hAnsi="Calibri" w:cs="Times New Roman"/>
                <w:b/>
                <w:bCs/>
              </w:rPr>
              <w:t>1</w:t>
            </w:r>
          </w:p>
        </w:tc>
        <w:tc>
          <w:tcPr>
            <w:tcW w:w="2114" w:type="pct"/>
            <w:gridSpan w:val="2"/>
          </w:tcPr>
          <w:p w14:paraId="1B26C9EF" w14:textId="77777777" w:rsidR="000A7CD8" w:rsidRPr="000A7CD8" w:rsidRDefault="000A7CD8" w:rsidP="000A7CD8">
            <w:pPr>
              <w:rPr>
                <w:rFonts w:ascii="Calibri" w:eastAsia="Calibri" w:hAnsi="Calibri" w:cs="Times New Roman"/>
                <w:b/>
                <w:bCs/>
              </w:rPr>
            </w:pPr>
            <w:r w:rsidRPr="000A7CD8">
              <w:rPr>
                <w:rFonts w:ascii="Calibri" w:eastAsia="Calibri" w:hAnsi="Calibri" w:cs="Times New Roman"/>
                <w:b/>
                <w:bCs/>
              </w:rPr>
              <w:t>El usuario ingresa al sistema y va hacia el login</w:t>
            </w:r>
          </w:p>
        </w:tc>
        <w:tc>
          <w:tcPr>
            <w:tcW w:w="391" w:type="pct"/>
            <w:gridSpan w:val="2"/>
          </w:tcPr>
          <w:p w14:paraId="3A1DA074" w14:textId="77777777" w:rsidR="000A7CD8" w:rsidRPr="000A7CD8" w:rsidRDefault="000A7CD8" w:rsidP="000A7CD8">
            <w:pPr>
              <w:jc w:val="center"/>
              <w:rPr>
                <w:rFonts w:ascii="Calibri" w:eastAsia="Calibri" w:hAnsi="Calibri" w:cs="Times New Roman"/>
                <w:b/>
                <w:bCs/>
              </w:rPr>
            </w:pPr>
            <w:r w:rsidRPr="000A7CD8">
              <w:rPr>
                <w:rFonts w:ascii="Calibri" w:eastAsia="Calibri" w:hAnsi="Calibri" w:cs="Times New Roman"/>
                <w:b/>
                <w:bCs/>
              </w:rPr>
              <w:t>2</w:t>
            </w:r>
          </w:p>
        </w:tc>
        <w:tc>
          <w:tcPr>
            <w:tcW w:w="2104" w:type="pct"/>
            <w:gridSpan w:val="4"/>
          </w:tcPr>
          <w:p w14:paraId="1DA158AF" w14:textId="77777777" w:rsidR="000A7CD8" w:rsidRPr="000A7CD8" w:rsidRDefault="000A7CD8" w:rsidP="000A7CD8">
            <w:pPr>
              <w:ind w:left="-9"/>
              <w:rPr>
                <w:rFonts w:ascii="Calibri" w:eastAsia="Calibri" w:hAnsi="Calibri" w:cs="Times New Roman"/>
              </w:rPr>
            </w:pPr>
            <w:r w:rsidRPr="000A7CD8">
              <w:rPr>
                <w:rFonts w:ascii="Calibri" w:eastAsia="Calibri" w:hAnsi="Calibri" w:cs="Times New Roman"/>
              </w:rPr>
              <w:t>El sistema muestra la pantalla de inicio de sesión.</w:t>
            </w:r>
          </w:p>
        </w:tc>
      </w:tr>
      <w:tr w:rsidR="000A7CD8" w:rsidRPr="000A7CD8" w14:paraId="5129CCD5" w14:textId="77777777" w:rsidTr="00BF63D8">
        <w:tc>
          <w:tcPr>
            <w:tcW w:w="391" w:type="pct"/>
          </w:tcPr>
          <w:p w14:paraId="4D98E0C2" w14:textId="77777777" w:rsidR="000A7CD8" w:rsidRPr="000A7CD8" w:rsidRDefault="000A7CD8" w:rsidP="000A7CD8">
            <w:pPr>
              <w:jc w:val="center"/>
              <w:rPr>
                <w:rFonts w:ascii="Calibri" w:eastAsia="Calibri" w:hAnsi="Calibri" w:cs="Times New Roman"/>
                <w:b/>
                <w:bCs/>
              </w:rPr>
            </w:pPr>
            <w:r w:rsidRPr="000A7CD8">
              <w:rPr>
                <w:rFonts w:ascii="Calibri" w:eastAsia="Calibri" w:hAnsi="Calibri" w:cs="Times New Roman"/>
                <w:b/>
                <w:bCs/>
              </w:rPr>
              <w:t>3</w:t>
            </w:r>
          </w:p>
        </w:tc>
        <w:tc>
          <w:tcPr>
            <w:tcW w:w="2114" w:type="pct"/>
            <w:gridSpan w:val="2"/>
          </w:tcPr>
          <w:p w14:paraId="7CF35694" w14:textId="77777777" w:rsidR="000A7CD8" w:rsidRPr="000A7CD8" w:rsidRDefault="000A7CD8" w:rsidP="000A7CD8">
            <w:pPr>
              <w:rPr>
                <w:rFonts w:ascii="Calibri" w:eastAsia="Calibri" w:hAnsi="Calibri" w:cs="Times New Roman"/>
                <w:b/>
                <w:bCs/>
              </w:rPr>
            </w:pPr>
            <w:r w:rsidRPr="000A7CD8">
              <w:rPr>
                <w:rFonts w:ascii="Calibri" w:eastAsia="Calibri" w:hAnsi="Calibri" w:cs="Times New Roman"/>
                <w:b/>
                <w:bCs/>
              </w:rPr>
              <w:t>El usuario introduce su de correo electrónico y contraseña.</w:t>
            </w:r>
          </w:p>
        </w:tc>
        <w:tc>
          <w:tcPr>
            <w:tcW w:w="391" w:type="pct"/>
            <w:gridSpan w:val="2"/>
          </w:tcPr>
          <w:p w14:paraId="1E4D5F62" w14:textId="77777777" w:rsidR="000A7CD8" w:rsidRPr="000A7CD8" w:rsidRDefault="000A7CD8" w:rsidP="000A7CD8">
            <w:pPr>
              <w:jc w:val="center"/>
              <w:rPr>
                <w:rFonts w:ascii="Calibri" w:eastAsia="Calibri" w:hAnsi="Calibri" w:cs="Times New Roman"/>
                <w:b/>
                <w:bCs/>
              </w:rPr>
            </w:pPr>
            <w:r w:rsidRPr="000A7CD8">
              <w:rPr>
                <w:rFonts w:ascii="Calibri" w:eastAsia="Calibri" w:hAnsi="Calibri" w:cs="Times New Roman"/>
                <w:b/>
                <w:bCs/>
              </w:rPr>
              <w:t>4</w:t>
            </w:r>
          </w:p>
        </w:tc>
        <w:tc>
          <w:tcPr>
            <w:tcW w:w="2104" w:type="pct"/>
            <w:gridSpan w:val="4"/>
          </w:tcPr>
          <w:p w14:paraId="1950F092" w14:textId="77777777" w:rsidR="000A7CD8" w:rsidRPr="000A7CD8" w:rsidRDefault="000A7CD8" w:rsidP="000A7CD8">
            <w:pPr>
              <w:rPr>
                <w:rFonts w:ascii="Calibri" w:eastAsia="Calibri" w:hAnsi="Calibri" w:cs="Times New Roman"/>
                <w:b/>
                <w:bCs/>
              </w:rPr>
            </w:pPr>
            <w:r w:rsidRPr="000A7CD8">
              <w:rPr>
                <w:rFonts w:ascii="Calibri" w:eastAsia="Calibri" w:hAnsi="Calibri" w:cs="Times New Roman"/>
                <w:b/>
                <w:bCs/>
              </w:rPr>
              <w:t>El sistema valida las credenciales ingresadas.</w:t>
            </w:r>
          </w:p>
        </w:tc>
      </w:tr>
      <w:tr w:rsidR="000A7CD8" w:rsidRPr="000A7CD8" w14:paraId="2766D5D3" w14:textId="77777777" w:rsidTr="00BF63D8">
        <w:tc>
          <w:tcPr>
            <w:tcW w:w="391" w:type="pct"/>
          </w:tcPr>
          <w:p w14:paraId="4BA3DF45" w14:textId="77777777" w:rsidR="000A7CD8" w:rsidRPr="000A7CD8" w:rsidRDefault="000A7CD8" w:rsidP="000A7CD8">
            <w:pPr>
              <w:jc w:val="center"/>
              <w:rPr>
                <w:rFonts w:ascii="Calibri" w:eastAsia="Calibri" w:hAnsi="Calibri" w:cs="Times New Roman"/>
                <w:b/>
                <w:bCs/>
              </w:rPr>
            </w:pPr>
          </w:p>
        </w:tc>
        <w:tc>
          <w:tcPr>
            <w:tcW w:w="2114" w:type="pct"/>
            <w:gridSpan w:val="2"/>
          </w:tcPr>
          <w:p w14:paraId="68B93660" w14:textId="77777777" w:rsidR="000A7CD8" w:rsidRPr="000A7CD8" w:rsidRDefault="000A7CD8" w:rsidP="000A7CD8">
            <w:pPr>
              <w:rPr>
                <w:rFonts w:ascii="Calibri" w:eastAsia="Calibri" w:hAnsi="Calibri" w:cs="Times New Roman"/>
                <w:b/>
                <w:bCs/>
              </w:rPr>
            </w:pPr>
          </w:p>
        </w:tc>
        <w:tc>
          <w:tcPr>
            <w:tcW w:w="391" w:type="pct"/>
            <w:gridSpan w:val="2"/>
          </w:tcPr>
          <w:p w14:paraId="2467F8B0" w14:textId="77777777" w:rsidR="000A7CD8" w:rsidRPr="000A7CD8" w:rsidRDefault="000A7CD8" w:rsidP="000A7CD8">
            <w:pPr>
              <w:jc w:val="center"/>
              <w:rPr>
                <w:rFonts w:ascii="Calibri" w:eastAsia="Calibri" w:hAnsi="Calibri" w:cs="Times New Roman"/>
                <w:b/>
                <w:bCs/>
              </w:rPr>
            </w:pPr>
            <w:r w:rsidRPr="000A7CD8">
              <w:rPr>
                <w:rFonts w:ascii="Calibri" w:eastAsia="Calibri" w:hAnsi="Calibri" w:cs="Times New Roman"/>
                <w:b/>
                <w:bCs/>
              </w:rPr>
              <w:t>5</w:t>
            </w:r>
          </w:p>
        </w:tc>
        <w:tc>
          <w:tcPr>
            <w:tcW w:w="2104" w:type="pct"/>
            <w:gridSpan w:val="4"/>
          </w:tcPr>
          <w:p w14:paraId="43BC3C6C" w14:textId="77777777" w:rsidR="000A7CD8" w:rsidRPr="000A7CD8" w:rsidRDefault="000A7CD8" w:rsidP="000A7CD8">
            <w:pPr>
              <w:rPr>
                <w:rFonts w:ascii="Calibri" w:eastAsia="Calibri" w:hAnsi="Calibri" w:cs="Times New Roman"/>
              </w:rPr>
            </w:pPr>
            <w:r w:rsidRPr="000A7CD8">
              <w:rPr>
                <w:rFonts w:ascii="Calibri" w:eastAsia="Calibri" w:hAnsi="Calibri" w:cs="Times New Roman"/>
              </w:rPr>
              <w:t>Si las credenciales son válidas, el sistema muestra el panel de control correspondiente al rol del usuario.</w:t>
            </w:r>
          </w:p>
        </w:tc>
      </w:tr>
      <w:tr w:rsidR="000A7CD8" w:rsidRPr="000A7CD8" w14:paraId="55F1C8A8" w14:textId="77777777" w:rsidTr="00BF63D8">
        <w:tc>
          <w:tcPr>
            <w:tcW w:w="391" w:type="pct"/>
          </w:tcPr>
          <w:p w14:paraId="2F25CA48" w14:textId="77777777" w:rsidR="000A7CD8" w:rsidRPr="000A7CD8" w:rsidRDefault="000A7CD8" w:rsidP="000A7CD8">
            <w:pPr>
              <w:jc w:val="center"/>
              <w:rPr>
                <w:rFonts w:ascii="Calibri" w:eastAsia="Calibri" w:hAnsi="Calibri" w:cs="Times New Roman"/>
                <w:b/>
                <w:bCs/>
              </w:rPr>
            </w:pPr>
          </w:p>
        </w:tc>
        <w:tc>
          <w:tcPr>
            <w:tcW w:w="2114" w:type="pct"/>
            <w:gridSpan w:val="2"/>
          </w:tcPr>
          <w:p w14:paraId="57CE02B3" w14:textId="77777777" w:rsidR="000A7CD8" w:rsidRPr="000A7CD8" w:rsidRDefault="000A7CD8" w:rsidP="000A7CD8">
            <w:pPr>
              <w:rPr>
                <w:rFonts w:ascii="Calibri" w:eastAsia="Calibri" w:hAnsi="Calibri" w:cs="Times New Roman"/>
                <w:b/>
                <w:bCs/>
              </w:rPr>
            </w:pPr>
          </w:p>
        </w:tc>
        <w:tc>
          <w:tcPr>
            <w:tcW w:w="391" w:type="pct"/>
            <w:gridSpan w:val="2"/>
          </w:tcPr>
          <w:p w14:paraId="154A5F00" w14:textId="77777777" w:rsidR="000A7CD8" w:rsidRPr="000A7CD8" w:rsidRDefault="000A7CD8" w:rsidP="000A7CD8">
            <w:pPr>
              <w:jc w:val="center"/>
              <w:rPr>
                <w:rFonts w:ascii="Calibri" w:eastAsia="Calibri" w:hAnsi="Calibri" w:cs="Times New Roman"/>
                <w:b/>
                <w:bCs/>
              </w:rPr>
            </w:pPr>
          </w:p>
        </w:tc>
        <w:tc>
          <w:tcPr>
            <w:tcW w:w="2104" w:type="pct"/>
            <w:gridSpan w:val="4"/>
          </w:tcPr>
          <w:p w14:paraId="612B51E6" w14:textId="77777777" w:rsidR="000A7CD8" w:rsidRPr="000A7CD8" w:rsidRDefault="000A7CD8" w:rsidP="000A7CD8">
            <w:pPr>
              <w:rPr>
                <w:rFonts w:ascii="Calibri" w:eastAsia="Calibri" w:hAnsi="Calibri" w:cs="Times New Roman"/>
                <w:b/>
                <w:bCs/>
              </w:rPr>
            </w:pPr>
          </w:p>
        </w:tc>
      </w:tr>
      <w:tr w:rsidR="000A7CD8" w:rsidRPr="000A7CD8" w14:paraId="543D4632" w14:textId="77777777" w:rsidTr="000A7CD8">
        <w:tc>
          <w:tcPr>
            <w:tcW w:w="5000" w:type="pct"/>
            <w:gridSpan w:val="9"/>
            <w:shd w:val="clear" w:color="auto" w:fill="EEECE1"/>
            <w:vAlign w:val="center"/>
          </w:tcPr>
          <w:p w14:paraId="37ABC8A5" w14:textId="77777777" w:rsidR="000A7CD8" w:rsidRPr="000A7CD8" w:rsidRDefault="000A7CD8" w:rsidP="000A7CD8">
            <w:pPr>
              <w:jc w:val="center"/>
              <w:rPr>
                <w:rFonts w:ascii="Calibri" w:eastAsia="Calibri" w:hAnsi="Calibri" w:cs="Times New Roman"/>
                <w:b/>
                <w:szCs w:val="22"/>
              </w:rPr>
            </w:pPr>
            <w:r w:rsidRPr="000A7CD8">
              <w:rPr>
                <w:rFonts w:ascii="Calibri" w:eastAsia="Calibri" w:hAnsi="Calibri" w:cs="Times New Roman"/>
                <w:b/>
                <w:bCs/>
              </w:rPr>
              <w:t xml:space="preserve">Curso – Flujo Alterno (Excepcional) </w:t>
            </w:r>
          </w:p>
        </w:tc>
      </w:tr>
      <w:tr w:rsidR="000A7CD8" w:rsidRPr="000A7CD8" w14:paraId="0B698129" w14:textId="77777777" w:rsidTr="00BF63D8">
        <w:tc>
          <w:tcPr>
            <w:tcW w:w="391" w:type="pct"/>
            <w:vAlign w:val="center"/>
          </w:tcPr>
          <w:p w14:paraId="4DBAC75A" w14:textId="77777777" w:rsidR="000A7CD8" w:rsidRPr="000A7CD8" w:rsidRDefault="000A7CD8" w:rsidP="000A7CD8">
            <w:pPr>
              <w:jc w:val="center"/>
              <w:rPr>
                <w:rFonts w:ascii="Calibri" w:eastAsia="Calibri" w:hAnsi="Calibri" w:cs="Times New Roman"/>
                <w:b/>
                <w:bCs/>
                <w:szCs w:val="22"/>
              </w:rPr>
            </w:pPr>
            <w:r w:rsidRPr="000A7CD8">
              <w:rPr>
                <w:rFonts w:ascii="Calibri" w:eastAsia="Calibri" w:hAnsi="Calibri" w:cs="Times New Roman"/>
                <w:b/>
                <w:bCs/>
                <w:szCs w:val="22"/>
              </w:rPr>
              <w:t>Paso</w:t>
            </w:r>
          </w:p>
        </w:tc>
        <w:tc>
          <w:tcPr>
            <w:tcW w:w="2114" w:type="pct"/>
            <w:gridSpan w:val="2"/>
            <w:vAlign w:val="center"/>
          </w:tcPr>
          <w:p w14:paraId="117EA3B6" w14:textId="77777777" w:rsidR="000A7CD8" w:rsidRPr="000A7CD8" w:rsidRDefault="000A7CD8" w:rsidP="000A7CD8">
            <w:pPr>
              <w:jc w:val="center"/>
              <w:rPr>
                <w:rFonts w:ascii="Calibri" w:eastAsia="Calibri" w:hAnsi="Calibri" w:cs="Times New Roman"/>
                <w:b/>
                <w:bCs/>
              </w:rPr>
            </w:pPr>
            <w:r w:rsidRPr="000A7CD8">
              <w:rPr>
                <w:rFonts w:ascii="Calibri" w:eastAsia="Calibri" w:hAnsi="Calibri" w:cs="Times New Roman"/>
                <w:b/>
                <w:bCs/>
              </w:rPr>
              <w:t>Acción de los actores</w:t>
            </w:r>
          </w:p>
        </w:tc>
        <w:tc>
          <w:tcPr>
            <w:tcW w:w="391" w:type="pct"/>
            <w:gridSpan w:val="2"/>
            <w:vAlign w:val="center"/>
          </w:tcPr>
          <w:p w14:paraId="425B32B1" w14:textId="77777777" w:rsidR="000A7CD8" w:rsidRPr="000A7CD8" w:rsidRDefault="000A7CD8" w:rsidP="000A7CD8">
            <w:pPr>
              <w:jc w:val="center"/>
              <w:rPr>
                <w:rFonts w:ascii="Calibri" w:eastAsia="Calibri" w:hAnsi="Calibri" w:cs="Times New Roman"/>
                <w:b/>
                <w:bCs/>
                <w:szCs w:val="22"/>
              </w:rPr>
            </w:pPr>
            <w:r w:rsidRPr="000A7CD8">
              <w:rPr>
                <w:rFonts w:ascii="Calibri" w:eastAsia="Calibri" w:hAnsi="Calibri" w:cs="Times New Roman"/>
                <w:b/>
                <w:bCs/>
                <w:szCs w:val="22"/>
              </w:rPr>
              <w:t>Paso</w:t>
            </w:r>
          </w:p>
        </w:tc>
        <w:tc>
          <w:tcPr>
            <w:tcW w:w="2104" w:type="pct"/>
            <w:gridSpan w:val="4"/>
            <w:vAlign w:val="center"/>
          </w:tcPr>
          <w:p w14:paraId="3FB48545" w14:textId="77777777" w:rsidR="000A7CD8" w:rsidRPr="000A7CD8" w:rsidRDefault="000A7CD8" w:rsidP="000A7CD8">
            <w:pPr>
              <w:jc w:val="center"/>
              <w:rPr>
                <w:rFonts w:ascii="Calibri" w:eastAsia="Calibri" w:hAnsi="Calibri" w:cs="Times New Roman"/>
                <w:b/>
                <w:bCs/>
                <w:szCs w:val="22"/>
              </w:rPr>
            </w:pPr>
            <w:r w:rsidRPr="000A7CD8">
              <w:rPr>
                <w:rFonts w:ascii="Calibri" w:eastAsia="Calibri" w:hAnsi="Calibri" w:cs="Times New Roman"/>
                <w:b/>
                <w:bCs/>
              </w:rPr>
              <w:t>Respuesta del sistema</w:t>
            </w:r>
          </w:p>
        </w:tc>
      </w:tr>
      <w:tr w:rsidR="000A7CD8" w:rsidRPr="000A7CD8" w14:paraId="4920FBB9" w14:textId="77777777" w:rsidTr="00BF63D8">
        <w:tc>
          <w:tcPr>
            <w:tcW w:w="391" w:type="pct"/>
          </w:tcPr>
          <w:p w14:paraId="698CB43E" w14:textId="77777777" w:rsidR="000A7CD8" w:rsidRPr="000A7CD8" w:rsidRDefault="000A7CD8" w:rsidP="000A7CD8">
            <w:pPr>
              <w:rPr>
                <w:rFonts w:ascii="Calibri" w:eastAsia="Calibri" w:hAnsi="Calibri" w:cs="Times New Roman"/>
                <w:b/>
                <w:bCs/>
                <w:szCs w:val="22"/>
              </w:rPr>
            </w:pPr>
          </w:p>
        </w:tc>
        <w:tc>
          <w:tcPr>
            <w:tcW w:w="2114" w:type="pct"/>
            <w:gridSpan w:val="2"/>
          </w:tcPr>
          <w:p w14:paraId="55EBB11F" w14:textId="77777777" w:rsidR="000A7CD8" w:rsidRPr="000A7CD8" w:rsidRDefault="000A7CD8" w:rsidP="000A7CD8">
            <w:pPr>
              <w:rPr>
                <w:rFonts w:ascii="Calibri" w:eastAsia="Calibri" w:hAnsi="Calibri" w:cs="Times New Roman"/>
                <w:szCs w:val="22"/>
              </w:rPr>
            </w:pPr>
          </w:p>
        </w:tc>
        <w:tc>
          <w:tcPr>
            <w:tcW w:w="391" w:type="pct"/>
            <w:gridSpan w:val="2"/>
          </w:tcPr>
          <w:p w14:paraId="4DF6E31A" w14:textId="77777777" w:rsidR="000A7CD8" w:rsidRPr="000A7CD8" w:rsidRDefault="000A7CD8" w:rsidP="000A7CD8">
            <w:pPr>
              <w:rPr>
                <w:rFonts w:ascii="Calibri" w:eastAsia="Calibri" w:hAnsi="Calibri" w:cs="Times New Roman"/>
                <w:b/>
                <w:bCs/>
                <w:szCs w:val="22"/>
              </w:rPr>
            </w:pPr>
            <w:r w:rsidRPr="000A7CD8">
              <w:rPr>
                <w:rFonts w:ascii="Calibri" w:eastAsia="Calibri" w:hAnsi="Calibri" w:cs="Times New Roman"/>
                <w:b/>
                <w:bCs/>
                <w:szCs w:val="22"/>
              </w:rPr>
              <w:t>1</w:t>
            </w:r>
          </w:p>
        </w:tc>
        <w:tc>
          <w:tcPr>
            <w:tcW w:w="2104" w:type="pct"/>
            <w:gridSpan w:val="4"/>
          </w:tcPr>
          <w:p w14:paraId="13734B6B" w14:textId="77777777" w:rsidR="000A7CD8" w:rsidRPr="000A7CD8" w:rsidRDefault="000A7CD8" w:rsidP="000A7CD8">
            <w:pPr>
              <w:rPr>
                <w:rFonts w:ascii="Calibri" w:eastAsia="Calibri" w:hAnsi="Calibri" w:cs="Times New Roman"/>
                <w:b/>
                <w:bCs/>
                <w:szCs w:val="22"/>
              </w:rPr>
            </w:pPr>
            <w:r w:rsidRPr="000A7CD8">
              <w:rPr>
                <w:rFonts w:ascii="Calibri" w:eastAsia="Calibri" w:hAnsi="Calibri" w:cs="Times New Roman"/>
                <w:b/>
                <w:bCs/>
                <w:szCs w:val="22"/>
              </w:rPr>
              <w:t>El sistema muestra una alerta indicando que los datos de inicio de sesión son incorrectos.</w:t>
            </w:r>
          </w:p>
        </w:tc>
      </w:tr>
      <w:tr w:rsidR="000A7CD8" w:rsidRPr="000A7CD8" w14:paraId="22F750EF" w14:textId="77777777" w:rsidTr="00BF63D8">
        <w:tc>
          <w:tcPr>
            <w:tcW w:w="391" w:type="pct"/>
          </w:tcPr>
          <w:p w14:paraId="1165B65C" w14:textId="77777777" w:rsidR="000A7CD8" w:rsidRPr="000A7CD8" w:rsidRDefault="000A7CD8" w:rsidP="000A7CD8">
            <w:pPr>
              <w:rPr>
                <w:rFonts w:ascii="Calibri" w:eastAsia="Calibri" w:hAnsi="Calibri" w:cs="Times New Roman"/>
                <w:b/>
                <w:bCs/>
                <w:szCs w:val="22"/>
              </w:rPr>
            </w:pPr>
            <w:r w:rsidRPr="000A7CD8">
              <w:rPr>
                <w:rFonts w:ascii="Calibri" w:eastAsia="Calibri" w:hAnsi="Calibri" w:cs="Times New Roman"/>
                <w:b/>
                <w:bCs/>
                <w:szCs w:val="22"/>
              </w:rPr>
              <w:t>2</w:t>
            </w:r>
          </w:p>
        </w:tc>
        <w:tc>
          <w:tcPr>
            <w:tcW w:w="2114" w:type="pct"/>
            <w:gridSpan w:val="2"/>
          </w:tcPr>
          <w:p w14:paraId="0611AC36" w14:textId="77777777" w:rsidR="000A7CD8" w:rsidRPr="000A7CD8" w:rsidRDefault="000A7CD8" w:rsidP="000A7CD8">
            <w:pPr>
              <w:rPr>
                <w:rFonts w:ascii="Calibri" w:eastAsia="Calibri" w:hAnsi="Calibri" w:cs="Times New Roman"/>
                <w:b/>
                <w:bCs/>
                <w:szCs w:val="22"/>
              </w:rPr>
            </w:pPr>
            <w:r w:rsidRPr="000A7CD8">
              <w:rPr>
                <w:rFonts w:ascii="Calibri" w:eastAsia="Calibri" w:hAnsi="Calibri" w:cs="Times New Roman"/>
                <w:b/>
                <w:bCs/>
                <w:szCs w:val="22"/>
              </w:rPr>
              <w:t>El usuario puede intentar ingresar nuevamente sus credenciales.</w:t>
            </w:r>
          </w:p>
        </w:tc>
        <w:tc>
          <w:tcPr>
            <w:tcW w:w="391" w:type="pct"/>
            <w:gridSpan w:val="2"/>
          </w:tcPr>
          <w:p w14:paraId="6F083D5A" w14:textId="77777777" w:rsidR="000A7CD8" w:rsidRPr="000A7CD8" w:rsidRDefault="000A7CD8" w:rsidP="000A7CD8">
            <w:pPr>
              <w:rPr>
                <w:rFonts w:ascii="Calibri" w:eastAsia="Calibri" w:hAnsi="Calibri" w:cs="Times New Roman"/>
                <w:b/>
                <w:bCs/>
                <w:szCs w:val="22"/>
              </w:rPr>
            </w:pPr>
          </w:p>
        </w:tc>
        <w:tc>
          <w:tcPr>
            <w:tcW w:w="2104" w:type="pct"/>
            <w:gridSpan w:val="4"/>
          </w:tcPr>
          <w:p w14:paraId="2A268634" w14:textId="77777777" w:rsidR="000A7CD8" w:rsidRPr="000A7CD8" w:rsidRDefault="000A7CD8" w:rsidP="000A7CD8">
            <w:pPr>
              <w:rPr>
                <w:rFonts w:ascii="Calibri" w:eastAsia="Calibri" w:hAnsi="Calibri" w:cs="Times New Roman"/>
                <w:b/>
                <w:bCs/>
                <w:szCs w:val="22"/>
              </w:rPr>
            </w:pPr>
          </w:p>
        </w:tc>
      </w:tr>
      <w:tr w:rsidR="000A7CD8" w:rsidRPr="000A7CD8" w14:paraId="49989A5F" w14:textId="77777777" w:rsidTr="00BF63D8">
        <w:tc>
          <w:tcPr>
            <w:tcW w:w="391" w:type="pct"/>
          </w:tcPr>
          <w:p w14:paraId="04E8A4B7" w14:textId="77777777" w:rsidR="000A7CD8" w:rsidRPr="000A7CD8" w:rsidRDefault="000A7CD8" w:rsidP="000A7CD8">
            <w:pPr>
              <w:rPr>
                <w:rFonts w:ascii="Calibri" w:eastAsia="Calibri" w:hAnsi="Calibri" w:cs="Times New Roman"/>
                <w:b/>
                <w:bCs/>
                <w:szCs w:val="22"/>
              </w:rPr>
            </w:pPr>
          </w:p>
        </w:tc>
        <w:tc>
          <w:tcPr>
            <w:tcW w:w="2114" w:type="pct"/>
            <w:gridSpan w:val="2"/>
          </w:tcPr>
          <w:p w14:paraId="6C03A352" w14:textId="77777777" w:rsidR="000A7CD8" w:rsidRPr="000A7CD8" w:rsidRDefault="000A7CD8" w:rsidP="000A7CD8">
            <w:pPr>
              <w:rPr>
                <w:rFonts w:ascii="Calibri" w:eastAsia="Calibri" w:hAnsi="Calibri" w:cs="Times New Roman"/>
                <w:szCs w:val="22"/>
              </w:rPr>
            </w:pPr>
          </w:p>
        </w:tc>
        <w:tc>
          <w:tcPr>
            <w:tcW w:w="391" w:type="pct"/>
            <w:gridSpan w:val="2"/>
          </w:tcPr>
          <w:p w14:paraId="629D6C62" w14:textId="77777777" w:rsidR="000A7CD8" w:rsidRPr="000A7CD8" w:rsidRDefault="000A7CD8" w:rsidP="000A7CD8">
            <w:pPr>
              <w:rPr>
                <w:rFonts w:ascii="Calibri" w:eastAsia="Calibri" w:hAnsi="Calibri" w:cs="Times New Roman"/>
                <w:b/>
                <w:bCs/>
                <w:szCs w:val="22"/>
              </w:rPr>
            </w:pPr>
          </w:p>
        </w:tc>
        <w:tc>
          <w:tcPr>
            <w:tcW w:w="2104" w:type="pct"/>
            <w:gridSpan w:val="4"/>
          </w:tcPr>
          <w:p w14:paraId="4C53E582" w14:textId="77777777" w:rsidR="000A7CD8" w:rsidRPr="000A7CD8" w:rsidRDefault="000A7CD8" w:rsidP="000A7CD8">
            <w:pPr>
              <w:rPr>
                <w:rFonts w:ascii="Calibri" w:eastAsia="Calibri" w:hAnsi="Calibri" w:cs="Times New Roman"/>
                <w:b/>
                <w:bCs/>
                <w:szCs w:val="22"/>
              </w:rPr>
            </w:pPr>
          </w:p>
        </w:tc>
      </w:tr>
      <w:tr w:rsidR="000A7CD8" w:rsidRPr="000A7CD8" w14:paraId="51C97597" w14:textId="77777777" w:rsidTr="000A7CD8">
        <w:tc>
          <w:tcPr>
            <w:tcW w:w="5000" w:type="pct"/>
            <w:gridSpan w:val="9"/>
            <w:shd w:val="clear" w:color="auto" w:fill="F2F2F2"/>
          </w:tcPr>
          <w:p w14:paraId="7E6708CC" w14:textId="77777777" w:rsidR="000A7CD8" w:rsidRPr="000A7CD8" w:rsidRDefault="000A7CD8" w:rsidP="000A7CD8">
            <w:pPr>
              <w:jc w:val="center"/>
              <w:rPr>
                <w:rFonts w:ascii="Calibri" w:eastAsia="Calibri" w:hAnsi="Calibri" w:cs="Times New Roman"/>
                <w:szCs w:val="22"/>
              </w:rPr>
            </w:pPr>
            <w:r w:rsidRPr="000A7CD8">
              <w:rPr>
                <w:rFonts w:ascii="Calibri" w:eastAsia="Calibri" w:hAnsi="Calibri" w:cs="Times New Roman"/>
                <w:b/>
                <w:szCs w:val="22"/>
              </w:rPr>
              <w:t>Curso/Flujo Alterno de Eventos [flujo de excepción]</w:t>
            </w:r>
          </w:p>
        </w:tc>
      </w:tr>
      <w:tr w:rsidR="000A7CD8" w:rsidRPr="000A7CD8" w14:paraId="2BED59D5" w14:textId="77777777" w:rsidTr="00BF63D8">
        <w:tc>
          <w:tcPr>
            <w:tcW w:w="391" w:type="pct"/>
            <w:vAlign w:val="center"/>
          </w:tcPr>
          <w:p w14:paraId="38B108E2" w14:textId="77777777" w:rsidR="000A7CD8" w:rsidRPr="000A7CD8" w:rsidRDefault="000A7CD8" w:rsidP="000A7CD8">
            <w:pPr>
              <w:jc w:val="center"/>
              <w:rPr>
                <w:rFonts w:ascii="Calibri" w:eastAsia="Calibri" w:hAnsi="Calibri" w:cs="Times New Roman"/>
                <w:b/>
                <w:bCs/>
                <w:szCs w:val="22"/>
              </w:rPr>
            </w:pPr>
            <w:r w:rsidRPr="000A7CD8">
              <w:rPr>
                <w:rFonts w:ascii="Calibri" w:eastAsia="Calibri" w:hAnsi="Calibri" w:cs="Times New Roman"/>
                <w:b/>
                <w:bCs/>
                <w:szCs w:val="22"/>
              </w:rPr>
              <w:t>Paso</w:t>
            </w:r>
          </w:p>
        </w:tc>
        <w:tc>
          <w:tcPr>
            <w:tcW w:w="2114" w:type="pct"/>
            <w:gridSpan w:val="2"/>
            <w:vAlign w:val="center"/>
          </w:tcPr>
          <w:p w14:paraId="7AAE9692" w14:textId="77777777" w:rsidR="000A7CD8" w:rsidRPr="000A7CD8" w:rsidRDefault="000A7CD8" w:rsidP="000A7CD8">
            <w:pPr>
              <w:jc w:val="center"/>
              <w:rPr>
                <w:rFonts w:ascii="Calibri" w:eastAsia="Calibri" w:hAnsi="Calibri" w:cs="Times New Roman"/>
                <w:b/>
                <w:bCs/>
              </w:rPr>
            </w:pPr>
            <w:r w:rsidRPr="000A7CD8">
              <w:rPr>
                <w:rFonts w:ascii="Calibri" w:eastAsia="Calibri" w:hAnsi="Calibri" w:cs="Times New Roman"/>
                <w:b/>
                <w:bCs/>
              </w:rPr>
              <w:t>Acción de los actores</w:t>
            </w:r>
          </w:p>
        </w:tc>
        <w:tc>
          <w:tcPr>
            <w:tcW w:w="391" w:type="pct"/>
            <w:gridSpan w:val="2"/>
            <w:vAlign w:val="center"/>
          </w:tcPr>
          <w:p w14:paraId="16D36264" w14:textId="77777777" w:rsidR="000A7CD8" w:rsidRPr="000A7CD8" w:rsidRDefault="000A7CD8" w:rsidP="000A7CD8">
            <w:pPr>
              <w:jc w:val="center"/>
              <w:rPr>
                <w:rFonts w:ascii="Calibri" w:eastAsia="Calibri" w:hAnsi="Calibri" w:cs="Times New Roman"/>
                <w:b/>
                <w:bCs/>
                <w:szCs w:val="22"/>
              </w:rPr>
            </w:pPr>
            <w:r w:rsidRPr="000A7CD8">
              <w:rPr>
                <w:rFonts w:ascii="Calibri" w:eastAsia="Calibri" w:hAnsi="Calibri" w:cs="Times New Roman"/>
                <w:b/>
                <w:bCs/>
                <w:szCs w:val="22"/>
              </w:rPr>
              <w:t>Paso</w:t>
            </w:r>
          </w:p>
        </w:tc>
        <w:tc>
          <w:tcPr>
            <w:tcW w:w="2104" w:type="pct"/>
            <w:gridSpan w:val="4"/>
            <w:vAlign w:val="center"/>
          </w:tcPr>
          <w:p w14:paraId="467259D7" w14:textId="77777777" w:rsidR="000A7CD8" w:rsidRPr="000A7CD8" w:rsidRDefault="000A7CD8" w:rsidP="000A7CD8">
            <w:pPr>
              <w:jc w:val="center"/>
              <w:rPr>
                <w:rFonts w:ascii="Calibri" w:eastAsia="Calibri" w:hAnsi="Calibri" w:cs="Times New Roman"/>
                <w:b/>
                <w:bCs/>
                <w:szCs w:val="22"/>
              </w:rPr>
            </w:pPr>
            <w:r w:rsidRPr="000A7CD8">
              <w:rPr>
                <w:rFonts w:ascii="Calibri" w:eastAsia="Calibri" w:hAnsi="Calibri" w:cs="Times New Roman"/>
                <w:b/>
                <w:bCs/>
              </w:rPr>
              <w:t>Respuesta del sistema</w:t>
            </w:r>
          </w:p>
        </w:tc>
      </w:tr>
      <w:tr w:rsidR="000A7CD8" w:rsidRPr="000A7CD8" w14:paraId="4C523E6B" w14:textId="77777777" w:rsidTr="00BF63D8">
        <w:tc>
          <w:tcPr>
            <w:tcW w:w="391" w:type="pct"/>
          </w:tcPr>
          <w:p w14:paraId="4B9C1A38" w14:textId="77777777" w:rsidR="000A7CD8" w:rsidRPr="000A7CD8" w:rsidRDefault="000A7CD8" w:rsidP="000A7CD8">
            <w:pPr>
              <w:rPr>
                <w:rFonts w:ascii="Calibri" w:eastAsia="Calibri" w:hAnsi="Calibri" w:cs="Times New Roman"/>
                <w:b/>
                <w:bCs/>
                <w:szCs w:val="22"/>
              </w:rPr>
            </w:pPr>
          </w:p>
        </w:tc>
        <w:tc>
          <w:tcPr>
            <w:tcW w:w="2114" w:type="pct"/>
            <w:gridSpan w:val="2"/>
          </w:tcPr>
          <w:p w14:paraId="3EA6A804" w14:textId="77777777" w:rsidR="000A7CD8" w:rsidRPr="000A7CD8" w:rsidRDefault="000A7CD8" w:rsidP="000A7CD8">
            <w:pPr>
              <w:rPr>
                <w:rFonts w:ascii="Calibri" w:eastAsia="Calibri" w:hAnsi="Calibri" w:cs="Times New Roman"/>
                <w:b/>
                <w:bCs/>
                <w:szCs w:val="22"/>
              </w:rPr>
            </w:pPr>
          </w:p>
        </w:tc>
        <w:tc>
          <w:tcPr>
            <w:tcW w:w="391" w:type="pct"/>
            <w:gridSpan w:val="2"/>
          </w:tcPr>
          <w:p w14:paraId="1A887AD8" w14:textId="77777777" w:rsidR="000A7CD8" w:rsidRPr="000A7CD8" w:rsidRDefault="000A7CD8" w:rsidP="000A7CD8">
            <w:pPr>
              <w:rPr>
                <w:rFonts w:ascii="Calibri" w:eastAsia="Calibri" w:hAnsi="Calibri" w:cs="Times New Roman"/>
                <w:b/>
                <w:bCs/>
                <w:szCs w:val="22"/>
              </w:rPr>
            </w:pPr>
            <w:r w:rsidRPr="000A7CD8">
              <w:rPr>
                <w:rFonts w:ascii="Calibri" w:eastAsia="Calibri" w:hAnsi="Calibri" w:cs="Times New Roman"/>
                <w:b/>
                <w:bCs/>
                <w:szCs w:val="22"/>
              </w:rPr>
              <w:t>1</w:t>
            </w:r>
          </w:p>
        </w:tc>
        <w:tc>
          <w:tcPr>
            <w:tcW w:w="2104" w:type="pct"/>
            <w:gridSpan w:val="4"/>
          </w:tcPr>
          <w:p w14:paraId="00DD7EB3" w14:textId="77777777" w:rsidR="000A7CD8" w:rsidRPr="000A7CD8" w:rsidRDefault="000A7CD8" w:rsidP="000A7CD8">
            <w:pPr>
              <w:rPr>
                <w:rFonts w:ascii="Calibri" w:eastAsia="Calibri" w:hAnsi="Calibri" w:cs="Times New Roman"/>
                <w:b/>
                <w:bCs/>
                <w:szCs w:val="22"/>
              </w:rPr>
            </w:pPr>
            <w:r w:rsidRPr="000A7CD8">
              <w:rPr>
                <w:rFonts w:ascii="Calibri" w:eastAsia="Calibri" w:hAnsi="Calibri" w:cs="Times New Roman"/>
                <w:b/>
                <w:bCs/>
                <w:szCs w:val="22"/>
              </w:rPr>
              <w:t>El sistema muestra una alerta indicando que el usuario no está registrado en el sistema.</w:t>
            </w:r>
          </w:p>
        </w:tc>
      </w:tr>
      <w:tr w:rsidR="000A7CD8" w:rsidRPr="000A7CD8" w14:paraId="03EC510C" w14:textId="77777777" w:rsidTr="00BF63D8">
        <w:trPr>
          <w:trHeight w:val="1912"/>
        </w:trPr>
        <w:tc>
          <w:tcPr>
            <w:tcW w:w="391" w:type="pct"/>
          </w:tcPr>
          <w:p w14:paraId="0A315ADA" w14:textId="77777777" w:rsidR="000A7CD8" w:rsidRPr="000A7CD8" w:rsidRDefault="000A7CD8" w:rsidP="000A7CD8">
            <w:pPr>
              <w:rPr>
                <w:rFonts w:ascii="Calibri" w:eastAsia="Calibri" w:hAnsi="Calibri" w:cs="Times New Roman"/>
                <w:b/>
                <w:bCs/>
                <w:szCs w:val="22"/>
              </w:rPr>
            </w:pPr>
            <w:r w:rsidRPr="000A7CD8">
              <w:rPr>
                <w:rFonts w:ascii="Calibri" w:eastAsia="Calibri" w:hAnsi="Calibri" w:cs="Times New Roman"/>
                <w:b/>
                <w:bCs/>
                <w:szCs w:val="22"/>
              </w:rPr>
              <w:t>2</w:t>
            </w:r>
          </w:p>
        </w:tc>
        <w:tc>
          <w:tcPr>
            <w:tcW w:w="2114" w:type="pct"/>
            <w:gridSpan w:val="2"/>
          </w:tcPr>
          <w:p w14:paraId="2277232E" w14:textId="77777777" w:rsidR="000A7CD8" w:rsidRPr="000A7CD8" w:rsidRDefault="000A7CD8" w:rsidP="000A7CD8">
            <w:pPr>
              <w:rPr>
                <w:rFonts w:ascii="Calibri" w:eastAsia="Calibri" w:hAnsi="Calibri" w:cs="Times New Roman"/>
                <w:b/>
                <w:bCs/>
                <w:szCs w:val="22"/>
              </w:rPr>
            </w:pPr>
            <w:r w:rsidRPr="000A7CD8">
              <w:rPr>
                <w:rFonts w:ascii="Calibri" w:eastAsia="Calibri" w:hAnsi="Calibri" w:cs="Times New Roman"/>
                <w:b/>
                <w:bCs/>
                <w:szCs w:val="22"/>
              </w:rPr>
              <w:t>El usuario puede intentar ingresar nuevamente sus credenciales o registrarse en el sistema si es necesario.</w:t>
            </w:r>
          </w:p>
        </w:tc>
        <w:tc>
          <w:tcPr>
            <w:tcW w:w="391" w:type="pct"/>
            <w:gridSpan w:val="2"/>
          </w:tcPr>
          <w:p w14:paraId="4F8D6836" w14:textId="77777777" w:rsidR="000A7CD8" w:rsidRPr="000A7CD8" w:rsidRDefault="000A7CD8" w:rsidP="000A7CD8">
            <w:pPr>
              <w:rPr>
                <w:rFonts w:ascii="Calibri" w:eastAsia="Calibri" w:hAnsi="Calibri" w:cs="Times New Roman"/>
                <w:b/>
                <w:bCs/>
                <w:szCs w:val="22"/>
              </w:rPr>
            </w:pPr>
          </w:p>
        </w:tc>
        <w:tc>
          <w:tcPr>
            <w:tcW w:w="2104" w:type="pct"/>
            <w:gridSpan w:val="4"/>
          </w:tcPr>
          <w:p w14:paraId="7EE3CAE9" w14:textId="77777777" w:rsidR="000A7CD8" w:rsidRPr="000A7CD8" w:rsidRDefault="000A7CD8" w:rsidP="000A7CD8">
            <w:pPr>
              <w:rPr>
                <w:rFonts w:ascii="Calibri" w:eastAsia="Calibri" w:hAnsi="Calibri" w:cs="Times New Roman"/>
                <w:b/>
                <w:bCs/>
                <w:szCs w:val="22"/>
              </w:rPr>
            </w:pPr>
          </w:p>
        </w:tc>
      </w:tr>
    </w:tbl>
    <w:p w14:paraId="06EB5BE1" w14:textId="77777777" w:rsidR="00EE221C" w:rsidRPr="000A7CD8" w:rsidRDefault="00EE221C" w:rsidP="00915FCB">
      <w:pPr>
        <w:rPr>
          <w:lang w:val="es-CO"/>
        </w:rPr>
      </w:pPr>
    </w:p>
    <w:p w14:paraId="55A3E93F" w14:textId="77777777" w:rsidR="00F02038" w:rsidRDefault="00F02038" w:rsidP="00915FCB"/>
    <w:p w14:paraId="57EC1024" w14:textId="77777777" w:rsidR="00F02038" w:rsidRDefault="00F02038" w:rsidP="00915FCB"/>
    <w:p w14:paraId="656F6794" w14:textId="77777777" w:rsidR="00F02038" w:rsidRDefault="00F02038" w:rsidP="00915FCB"/>
    <w:p w14:paraId="66DD70CE" w14:textId="77777777" w:rsidR="00F02038" w:rsidRDefault="00F02038" w:rsidP="00915FCB"/>
    <w:p w14:paraId="4AE4D87B" w14:textId="77777777" w:rsidR="00F02038" w:rsidRDefault="00F02038" w:rsidP="00915FCB"/>
    <w:p w14:paraId="01DDF72B" w14:textId="77777777" w:rsidR="00F02038" w:rsidRDefault="00F02038" w:rsidP="00915FCB"/>
    <w:p w14:paraId="67DFF3DC" w14:textId="77777777" w:rsidR="00F02038" w:rsidRDefault="00F02038" w:rsidP="00915FCB"/>
    <w:p w14:paraId="7B061784" w14:textId="77777777" w:rsidR="00F02038" w:rsidRDefault="00F02038" w:rsidP="00915FCB"/>
    <w:p w14:paraId="129CB0CC" w14:textId="77777777" w:rsidR="00F02038" w:rsidRDefault="00F02038" w:rsidP="00915FCB"/>
    <w:p w14:paraId="40C510E8" w14:textId="77777777" w:rsidR="00F02038" w:rsidRDefault="00F02038" w:rsidP="00915FCB"/>
    <w:tbl>
      <w:tblPr>
        <w:tblStyle w:val="Tablaconcuadrcula1"/>
        <w:tblW w:w="5008" w:type="pct"/>
        <w:tblLook w:val="04A0" w:firstRow="1" w:lastRow="0" w:firstColumn="1" w:lastColumn="0" w:noHBand="0" w:noVBand="1"/>
      </w:tblPr>
      <w:tblGrid>
        <w:gridCol w:w="699"/>
        <w:gridCol w:w="1282"/>
        <w:gridCol w:w="2521"/>
        <w:gridCol w:w="504"/>
        <w:gridCol w:w="189"/>
        <w:gridCol w:w="672"/>
        <w:gridCol w:w="1253"/>
        <w:gridCol w:w="1125"/>
        <w:gridCol w:w="785"/>
      </w:tblGrid>
      <w:tr w:rsidR="00F02038" w:rsidRPr="00F02038" w14:paraId="2364ECAD" w14:textId="77777777" w:rsidTr="00F02038">
        <w:tc>
          <w:tcPr>
            <w:tcW w:w="1105" w:type="pct"/>
            <w:gridSpan w:val="2"/>
            <w:shd w:val="clear" w:color="auto" w:fill="EEECE1"/>
          </w:tcPr>
          <w:p w14:paraId="3E18DF8B" w14:textId="77777777" w:rsidR="00F02038" w:rsidRPr="00F02038" w:rsidRDefault="00F02038" w:rsidP="00F02038">
            <w:pPr>
              <w:rPr>
                <w:rFonts w:ascii="Calibri" w:eastAsia="Calibri" w:hAnsi="Calibri" w:cs="Times New Roman"/>
                <w:b/>
                <w:bCs/>
                <w:szCs w:val="22"/>
                <w:lang w:val="es-CO"/>
              </w:rPr>
            </w:pPr>
            <w:r w:rsidRPr="00F02038">
              <w:rPr>
                <w:rFonts w:ascii="Calibri" w:eastAsia="Calibri" w:hAnsi="Calibri" w:cs="Times New Roman"/>
                <w:b/>
                <w:bCs/>
                <w:szCs w:val="22"/>
                <w:lang w:val="es-CO"/>
              </w:rPr>
              <w:lastRenderedPageBreak/>
              <w:t>Caso De Uso</w:t>
            </w:r>
          </w:p>
        </w:tc>
        <w:tc>
          <w:tcPr>
            <w:tcW w:w="2831" w:type="pct"/>
            <w:gridSpan w:val="5"/>
          </w:tcPr>
          <w:p w14:paraId="5B44A57F" w14:textId="77777777" w:rsidR="00F02038" w:rsidRPr="00F02038" w:rsidRDefault="00F02038" w:rsidP="00F02038">
            <w:pPr>
              <w:rPr>
                <w:rFonts w:ascii="Calibri" w:eastAsia="Calibri" w:hAnsi="Calibri" w:cs="Times New Roman"/>
                <w:bCs/>
                <w:lang w:val="es-CO"/>
              </w:rPr>
            </w:pPr>
            <w:r w:rsidRPr="00F02038">
              <w:rPr>
                <w:rFonts w:ascii="Calibri" w:eastAsia="Calibri" w:hAnsi="Calibri" w:cs="Times New Roman"/>
                <w:bCs/>
                <w:lang w:val="es-CO"/>
              </w:rPr>
              <w:t>Registro de vehículos</w:t>
            </w:r>
          </w:p>
        </w:tc>
        <w:tc>
          <w:tcPr>
            <w:tcW w:w="1065" w:type="pct"/>
            <w:gridSpan w:val="2"/>
            <w:shd w:val="clear" w:color="auto" w:fill="EEECE1"/>
          </w:tcPr>
          <w:p w14:paraId="738DD658" w14:textId="77777777" w:rsidR="00F02038" w:rsidRPr="00F02038" w:rsidRDefault="00F02038" w:rsidP="00F02038">
            <w:pPr>
              <w:rPr>
                <w:rFonts w:ascii="Calibri" w:eastAsia="Calibri" w:hAnsi="Calibri" w:cs="Times New Roman"/>
                <w:b/>
                <w:bCs/>
                <w:szCs w:val="22"/>
                <w:lang w:val="es-CO"/>
              </w:rPr>
            </w:pPr>
            <w:r w:rsidRPr="00F02038">
              <w:rPr>
                <w:rFonts w:ascii="Calibri" w:eastAsia="Calibri" w:hAnsi="Calibri" w:cs="Times New Roman"/>
                <w:b/>
                <w:bCs/>
                <w:szCs w:val="22"/>
                <w:lang w:val="es-CO"/>
              </w:rPr>
              <w:t>No CU2</w:t>
            </w:r>
          </w:p>
        </w:tc>
      </w:tr>
      <w:tr w:rsidR="00F02038" w:rsidRPr="00F02038" w14:paraId="6BCC6871" w14:textId="77777777" w:rsidTr="00F02038">
        <w:tc>
          <w:tcPr>
            <w:tcW w:w="1105" w:type="pct"/>
            <w:gridSpan w:val="2"/>
            <w:shd w:val="clear" w:color="auto" w:fill="EEECE1"/>
          </w:tcPr>
          <w:p w14:paraId="71D86251" w14:textId="77777777" w:rsidR="00F02038" w:rsidRPr="00F02038" w:rsidRDefault="00F02038" w:rsidP="00F02038">
            <w:pPr>
              <w:rPr>
                <w:rFonts w:ascii="Calibri" w:eastAsia="Calibri" w:hAnsi="Calibri" w:cs="Times New Roman"/>
                <w:b/>
                <w:bCs/>
                <w:szCs w:val="22"/>
                <w:lang w:val="es-CO"/>
              </w:rPr>
            </w:pPr>
            <w:r w:rsidRPr="00F02038">
              <w:rPr>
                <w:rFonts w:ascii="Calibri" w:eastAsia="Calibri" w:hAnsi="Calibri" w:cs="Times New Roman"/>
                <w:b/>
                <w:bCs/>
                <w:szCs w:val="22"/>
                <w:lang w:val="es-CO"/>
              </w:rPr>
              <w:t>Propósito</w:t>
            </w:r>
          </w:p>
        </w:tc>
        <w:tc>
          <w:tcPr>
            <w:tcW w:w="3895" w:type="pct"/>
            <w:gridSpan w:val="7"/>
          </w:tcPr>
          <w:p w14:paraId="1540A37B" w14:textId="77777777" w:rsidR="00F02038" w:rsidRPr="00F02038" w:rsidRDefault="00F02038" w:rsidP="00F02038">
            <w:pPr>
              <w:rPr>
                <w:rFonts w:ascii="Calibri" w:eastAsia="Calibri" w:hAnsi="Calibri" w:cs="Times New Roman"/>
                <w:b/>
                <w:bCs/>
                <w:szCs w:val="22"/>
                <w:lang w:val="es-CO"/>
              </w:rPr>
            </w:pPr>
            <w:r w:rsidRPr="00F02038">
              <w:rPr>
                <w:rFonts w:ascii="Calibri" w:eastAsia="Calibri" w:hAnsi="Calibri" w:cs="Times New Roman"/>
                <w:b/>
                <w:bCs/>
                <w:szCs w:val="22"/>
                <w:lang w:val="es-CO"/>
              </w:rPr>
              <w:t xml:space="preserve">Este caso de uso describe el proceso mediante el cual el usuario con rol de Cliente puede registrar sus vehículos al sistema </w:t>
            </w:r>
          </w:p>
        </w:tc>
      </w:tr>
      <w:tr w:rsidR="00F02038" w:rsidRPr="00F02038" w14:paraId="2073AA82" w14:textId="77777777" w:rsidTr="00F02038">
        <w:tc>
          <w:tcPr>
            <w:tcW w:w="1105" w:type="pct"/>
            <w:gridSpan w:val="2"/>
            <w:shd w:val="clear" w:color="auto" w:fill="EEECE1"/>
          </w:tcPr>
          <w:p w14:paraId="1BCFB130" w14:textId="77777777" w:rsidR="00F02038" w:rsidRPr="00F02038" w:rsidRDefault="00F02038" w:rsidP="00F02038">
            <w:pPr>
              <w:rPr>
                <w:rFonts w:ascii="Calibri" w:eastAsia="Calibri" w:hAnsi="Calibri" w:cs="Times New Roman"/>
                <w:b/>
                <w:bCs/>
                <w:szCs w:val="22"/>
                <w:lang w:val="es-CO"/>
              </w:rPr>
            </w:pPr>
            <w:r w:rsidRPr="00F02038">
              <w:rPr>
                <w:rFonts w:ascii="Calibri" w:eastAsia="Calibri" w:hAnsi="Calibri" w:cs="Times New Roman"/>
                <w:b/>
                <w:bCs/>
                <w:szCs w:val="22"/>
                <w:lang w:val="es-CO"/>
              </w:rPr>
              <w:t>Actor(es)</w:t>
            </w:r>
          </w:p>
        </w:tc>
        <w:tc>
          <w:tcPr>
            <w:tcW w:w="3895" w:type="pct"/>
            <w:gridSpan w:val="7"/>
          </w:tcPr>
          <w:p w14:paraId="09CD34EA" w14:textId="77777777" w:rsidR="00F02038" w:rsidRPr="00F02038" w:rsidRDefault="00F02038" w:rsidP="00F02038">
            <w:pPr>
              <w:rPr>
                <w:rFonts w:ascii="Calibri" w:eastAsia="Calibri" w:hAnsi="Calibri" w:cs="Times New Roman"/>
                <w:b/>
                <w:bCs/>
                <w:szCs w:val="22"/>
                <w:lang w:val="es-CO"/>
              </w:rPr>
            </w:pPr>
            <w:r w:rsidRPr="00F02038">
              <w:rPr>
                <w:rFonts w:ascii="Calibri" w:eastAsia="Calibri" w:hAnsi="Calibri" w:cs="Times New Roman"/>
                <w:b/>
                <w:bCs/>
                <w:szCs w:val="22"/>
                <w:lang w:val="es-CO"/>
              </w:rPr>
              <w:t>Usuario Cliente</w:t>
            </w:r>
          </w:p>
        </w:tc>
      </w:tr>
      <w:tr w:rsidR="00F02038" w:rsidRPr="00F02038" w14:paraId="5B50DB7F" w14:textId="77777777" w:rsidTr="00F02038">
        <w:tc>
          <w:tcPr>
            <w:tcW w:w="1105" w:type="pct"/>
            <w:gridSpan w:val="2"/>
            <w:shd w:val="clear" w:color="auto" w:fill="EEECE1"/>
          </w:tcPr>
          <w:p w14:paraId="10610B3B" w14:textId="77777777" w:rsidR="00F02038" w:rsidRPr="00F02038" w:rsidRDefault="00F02038" w:rsidP="00F02038">
            <w:pPr>
              <w:rPr>
                <w:rFonts w:ascii="Calibri" w:eastAsia="Calibri" w:hAnsi="Calibri" w:cs="Times New Roman"/>
                <w:b/>
                <w:bCs/>
                <w:szCs w:val="22"/>
                <w:lang w:val="es-CO"/>
              </w:rPr>
            </w:pPr>
            <w:r w:rsidRPr="00F02038">
              <w:rPr>
                <w:rFonts w:ascii="Calibri" w:eastAsia="Calibri" w:hAnsi="Calibri" w:cs="Times New Roman"/>
                <w:b/>
                <w:bCs/>
                <w:szCs w:val="22"/>
                <w:lang w:val="es-CO"/>
              </w:rPr>
              <w:t>Descripción</w:t>
            </w:r>
          </w:p>
        </w:tc>
        <w:tc>
          <w:tcPr>
            <w:tcW w:w="3895" w:type="pct"/>
            <w:gridSpan w:val="7"/>
          </w:tcPr>
          <w:p w14:paraId="75F88D47" w14:textId="77777777" w:rsidR="00F02038" w:rsidRPr="00F02038" w:rsidRDefault="00F02038" w:rsidP="00F02038">
            <w:pPr>
              <w:jc w:val="both"/>
              <w:rPr>
                <w:rFonts w:ascii="Calibri" w:eastAsia="Calibri" w:hAnsi="Calibri" w:cs="Times New Roman"/>
                <w:b/>
                <w:bCs/>
                <w:szCs w:val="22"/>
                <w:lang w:val="es-CO"/>
              </w:rPr>
            </w:pPr>
            <w:r w:rsidRPr="00F02038">
              <w:rPr>
                <w:rFonts w:ascii="Calibri" w:eastAsia="Calibri" w:hAnsi="Calibri" w:cs="Times New Roman"/>
                <w:b/>
                <w:bCs/>
                <w:szCs w:val="22"/>
                <w:lang w:val="es-CO"/>
              </w:rPr>
              <w:t>Este caso de uso permite al usuario Cliente iniciar sesión en el sistema, acceder al panel de control y registrar nuevos Vehículos. Para ello, el Cliente debe llenar un formulario con los datos requeridos. Una vez completado el formulario, el Cliente puede enviar la solicitud de registro, y el sistema mostrará un mensaje de confirmación de registro exitoso.</w:t>
            </w:r>
          </w:p>
        </w:tc>
      </w:tr>
      <w:tr w:rsidR="00F02038" w:rsidRPr="00F02038" w14:paraId="11E5EA6B" w14:textId="77777777" w:rsidTr="00F02038">
        <w:trPr>
          <w:trHeight w:val="561"/>
        </w:trPr>
        <w:tc>
          <w:tcPr>
            <w:tcW w:w="1105" w:type="pct"/>
            <w:gridSpan w:val="2"/>
            <w:shd w:val="clear" w:color="auto" w:fill="EEECE1"/>
          </w:tcPr>
          <w:p w14:paraId="480176F8" w14:textId="77777777" w:rsidR="00F02038" w:rsidRPr="00F02038" w:rsidRDefault="00F02038" w:rsidP="00F02038">
            <w:pPr>
              <w:rPr>
                <w:rFonts w:ascii="Calibri" w:eastAsia="Calibri" w:hAnsi="Calibri" w:cs="Times New Roman"/>
                <w:b/>
                <w:bCs/>
                <w:szCs w:val="22"/>
                <w:lang w:val="es-CO"/>
              </w:rPr>
            </w:pPr>
            <w:r w:rsidRPr="00F02038">
              <w:rPr>
                <w:rFonts w:ascii="Calibri" w:eastAsia="Calibri" w:hAnsi="Calibri" w:cs="Times New Roman"/>
                <w:b/>
                <w:bCs/>
                <w:szCs w:val="22"/>
                <w:lang w:val="es-CO"/>
              </w:rPr>
              <w:t>Precondición</w:t>
            </w:r>
          </w:p>
        </w:tc>
        <w:tc>
          <w:tcPr>
            <w:tcW w:w="3895" w:type="pct"/>
            <w:gridSpan w:val="7"/>
          </w:tcPr>
          <w:p w14:paraId="7B3DEE25" w14:textId="77777777" w:rsidR="00F02038" w:rsidRPr="00F02038" w:rsidRDefault="00F02038" w:rsidP="00F02038">
            <w:pPr>
              <w:rPr>
                <w:rFonts w:ascii="Calibri" w:eastAsia="Calibri" w:hAnsi="Calibri" w:cs="Times New Roman"/>
                <w:szCs w:val="22"/>
                <w:lang w:val="es-CO"/>
              </w:rPr>
            </w:pPr>
            <w:r w:rsidRPr="00F02038">
              <w:rPr>
                <w:rFonts w:ascii="Calibri" w:eastAsia="Calibri" w:hAnsi="Calibri" w:cs="Times New Roman"/>
                <w:szCs w:val="22"/>
                <w:lang w:val="es-CO"/>
              </w:rPr>
              <w:t>El sistema está operativo y el Cliente tiene credenciales válidas.</w:t>
            </w:r>
          </w:p>
        </w:tc>
      </w:tr>
      <w:tr w:rsidR="00F02038" w:rsidRPr="00F02038" w14:paraId="67D076DB" w14:textId="77777777" w:rsidTr="00F02038">
        <w:tc>
          <w:tcPr>
            <w:tcW w:w="1105" w:type="pct"/>
            <w:gridSpan w:val="2"/>
            <w:shd w:val="clear" w:color="auto" w:fill="EEECE1"/>
          </w:tcPr>
          <w:p w14:paraId="3C5ED0C8" w14:textId="77777777" w:rsidR="00F02038" w:rsidRPr="00F02038" w:rsidRDefault="00F02038" w:rsidP="00F02038">
            <w:pPr>
              <w:rPr>
                <w:rFonts w:ascii="Calibri" w:eastAsia="Calibri" w:hAnsi="Calibri" w:cs="Times New Roman"/>
                <w:b/>
                <w:bCs/>
                <w:szCs w:val="22"/>
                <w:lang w:val="es-CO"/>
              </w:rPr>
            </w:pPr>
            <w:r w:rsidRPr="00F02038">
              <w:rPr>
                <w:rFonts w:ascii="Calibri" w:eastAsia="Calibri" w:hAnsi="Calibri" w:cs="Times New Roman"/>
                <w:b/>
                <w:bCs/>
                <w:szCs w:val="22"/>
                <w:lang w:val="es-CO"/>
              </w:rPr>
              <w:t>Postcondición</w:t>
            </w:r>
          </w:p>
        </w:tc>
        <w:tc>
          <w:tcPr>
            <w:tcW w:w="3895" w:type="pct"/>
            <w:gridSpan w:val="7"/>
          </w:tcPr>
          <w:p w14:paraId="1C7C4E31" w14:textId="77777777" w:rsidR="00F02038" w:rsidRPr="00F02038" w:rsidRDefault="00F02038" w:rsidP="00F02038">
            <w:pPr>
              <w:rPr>
                <w:rFonts w:ascii="Calibri" w:eastAsia="Calibri" w:hAnsi="Calibri" w:cs="Times New Roman"/>
                <w:szCs w:val="22"/>
                <w:lang w:val="es-CO"/>
              </w:rPr>
            </w:pPr>
            <w:r w:rsidRPr="00F02038">
              <w:rPr>
                <w:rFonts w:ascii="Calibri" w:eastAsia="Calibri" w:hAnsi="Calibri" w:cs="Times New Roman"/>
                <w:szCs w:val="22"/>
                <w:lang w:val="es-CO"/>
              </w:rPr>
              <w:t>Se ha registrado exitosamente un nuevo Vehículo perteneciente al cliente que realizo la solicitud de registro</w:t>
            </w:r>
          </w:p>
        </w:tc>
      </w:tr>
      <w:tr w:rsidR="00F02038" w:rsidRPr="00F02038" w14:paraId="19036CCB" w14:textId="77777777" w:rsidTr="00F02038">
        <w:tc>
          <w:tcPr>
            <w:tcW w:w="1105" w:type="pct"/>
            <w:gridSpan w:val="2"/>
            <w:shd w:val="clear" w:color="auto" w:fill="EEECE1"/>
          </w:tcPr>
          <w:p w14:paraId="436C8D38" w14:textId="77777777" w:rsidR="00F02038" w:rsidRPr="00F02038" w:rsidRDefault="00F02038" w:rsidP="00F02038">
            <w:pPr>
              <w:rPr>
                <w:rFonts w:ascii="Calibri" w:eastAsia="Calibri" w:hAnsi="Calibri" w:cs="Times New Roman"/>
                <w:b/>
                <w:bCs/>
                <w:szCs w:val="22"/>
                <w:lang w:val="es-CO"/>
              </w:rPr>
            </w:pPr>
            <w:r w:rsidRPr="00F02038">
              <w:rPr>
                <w:rFonts w:ascii="Calibri" w:eastAsia="Calibri" w:hAnsi="Calibri" w:cs="Times New Roman"/>
                <w:b/>
                <w:bCs/>
                <w:szCs w:val="22"/>
                <w:lang w:val="es-CO"/>
              </w:rPr>
              <w:t>Tipo caso de uso:</w:t>
            </w:r>
          </w:p>
          <w:p w14:paraId="36727922" w14:textId="77777777" w:rsidR="00F02038" w:rsidRPr="00F02038" w:rsidRDefault="00F02038" w:rsidP="00F02038">
            <w:pPr>
              <w:rPr>
                <w:rFonts w:ascii="Calibri" w:eastAsia="Calibri" w:hAnsi="Calibri" w:cs="Times New Roman"/>
                <w:szCs w:val="22"/>
                <w:lang w:val="es-CO"/>
              </w:rPr>
            </w:pPr>
            <w:r w:rsidRPr="00F02038">
              <w:rPr>
                <w:rFonts w:ascii="Calibri" w:eastAsia="Calibri" w:hAnsi="Calibri" w:cs="Times New Roman"/>
                <w:szCs w:val="22"/>
                <w:lang w:val="es-CO"/>
              </w:rPr>
              <w:t>Principal, Secundario, Inclusión, Extensión,</w:t>
            </w:r>
          </w:p>
          <w:p w14:paraId="609DD462" w14:textId="77777777" w:rsidR="00F02038" w:rsidRPr="00F02038" w:rsidRDefault="00F02038" w:rsidP="00F02038">
            <w:pPr>
              <w:rPr>
                <w:rFonts w:ascii="Calibri" w:eastAsia="Calibri" w:hAnsi="Calibri" w:cs="Times New Roman"/>
                <w:b/>
                <w:bCs/>
                <w:szCs w:val="22"/>
                <w:lang w:val="es-CO"/>
              </w:rPr>
            </w:pPr>
            <w:r w:rsidRPr="00F02038">
              <w:rPr>
                <w:rFonts w:ascii="Calibri" w:eastAsia="Calibri" w:hAnsi="Calibri" w:cs="Times New Roman"/>
                <w:szCs w:val="22"/>
                <w:lang w:val="es-CO"/>
              </w:rPr>
              <w:t>Generales o Abstractos</w:t>
            </w:r>
          </w:p>
        </w:tc>
        <w:tc>
          <w:tcPr>
            <w:tcW w:w="3895" w:type="pct"/>
            <w:gridSpan w:val="7"/>
          </w:tcPr>
          <w:p w14:paraId="21E994F0" w14:textId="77777777" w:rsidR="00F02038" w:rsidRPr="00F02038" w:rsidRDefault="00F02038" w:rsidP="00F02038">
            <w:pPr>
              <w:jc w:val="both"/>
              <w:rPr>
                <w:rFonts w:ascii="Calibri" w:eastAsia="Calibri" w:hAnsi="Calibri" w:cs="Times New Roman"/>
                <w:bCs/>
                <w:szCs w:val="22"/>
                <w:lang w:val="es-CO"/>
              </w:rPr>
            </w:pPr>
            <w:r w:rsidRPr="00F02038">
              <w:rPr>
                <w:rFonts w:ascii="Calibri" w:eastAsia="Calibri" w:hAnsi="Calibri" w:cs="Times New Roman"/>
                <w:bCs/>
                <w:szCs w:val="22"/>
                <w:lang w:val="es-CO"/>
              </w:rPr>
              <w:t>Principal</w:t>
            </w:r>
          </w:p>
        </w:tc>
      </w:tr>
      <w:tr w:rsidR="00F02038" w:rsidRPr="00F02038" w14:paraId="5D5D5FDA" w14:textId="77777777" w:rsidTr="00F02038">
        <w:tc>
          <w:tcPr>
            <w:tcW w:w="1105" w:type="pct"/>
            <w:gridSpan w:val="2"/>
            <w:shd w:val="clear" w:color="auto" w:fill="EEECE1"/>
          </w:tcPr>
          <w:p w14:paraId="337164AA" w14:textId="77777777" w:rsidR="00F02038" w:rsidRPr="00F02038" w:rsidRDefault="00F02038" w:rsidP="00F02038">
            <w:pPr>
              <w:rPr>
                <w:rFonts w:ascii="Calibri" w:eastAsia="Calibri" w:hAnsi="Calibri" w:cs="Times New Roman"/>
                <w:b/>
                <w:bCs/>
                <w:szCs w:val="22"/>
                <w:lang w:val="es-CO"/>
              </w:rPr>
            </w:pPr>
            <w:r w:rsidRPr="00F02038">
              <w:rPr>
                <w:rFonts w:ascii="Calibri" w:eastAsia="Calibri" w:hAnsi="Calibri" w:cs="Times New Roman"/>
                <w:b/>
                <w:bCs/>
                <w:szCs w:val="22"/>
                <w:lang w:val="es-CO"/>
              </w:rPr>
              <w:t>Referencia Cruzada</w:t>
            </w:r>
          </w:p>
        </w:tc>
        <w:tc>
          <w:tcPr>
            <w:tcW w:w="3895" w:type="pct"/>
            <w:gridSpan w:val="7"/>
          </w:tcPr>
          <w:p w14:paraId="202F9B16" w14:textId="77777777" w:rsidR="00F02038" w:rsidRPr="00F02038" w:rsidRDefault="00F02038" w:rsidP="00F02038">
            <w:pPr>
              <w:jc w:val="both"/>
              <w:rPr>
                <w:rFonts w:ascii="Calibri" w:eastAsia="Calibri" w:hAnsi="Calibri" w:cs="Times New Roman"/>
                <w:b/>
                <w:bCs/>
                <w:szCs w:val="22"/>
                <w:lang w:val="es-CO"/>
              </w:rPr>
            </w:pPr>
            <w:r w:rsidRPr="00F02038">
              <w:rPr>
                <w:rFonts w:ascii="Calibri" w:eastAsia="Calibri" w:hAnsi="Calibri" w:cs="Times New Roman"/>
                <w:b/>
                <w:bCs/>
                <w:szCs w:val="22"/>
                <w:lang w:val="es-CO"/>
              </w:rPr>
              <w:t>RF002</w:t>
            </w:r>
          </w:p>
        </w:tc>
      </w:tr>
      <w:tr w:rsidR="00F02038" w:rsidRPr="00F02038" w14:paraId="30D6D446" w14:textId="77777777" w:rsidTr="00F02038">
        <w:trPr>
          <w:trHeight w:val="704"/>
        </w:trPr>
        <w:tc>
          <w:tcPr>
            <w:tcW w:w="1105" w:type="pct"/>
            <w:gridSpan w:val="2"/>
            <w:shd w:val="clear" w:color="auto" w:fill="EEECE1"/>
          </w:tcPr>
          <w:p w14:paraId="62330543" w14:textId="77777777" w:rsidR="00F02038" w:rsidRPr="00F02038" w:rsidRDefault="00F02038" w:rsidP="00F02038">
            <w:pPr>
              <w:rPr>
                <w:rFonts w:ascii="Calibri" w:eastAsia="Calibri" w:hAnsi="Calibri" w:cs="Times New Roman"/>
                <w:b/>
                <w:bCs/>
                <w:szCs w:val="22"/>
                <w:lang w:val="es-CO"/>
              </w:rPr>
            </w:pPr>
            <w:r w:rsidRPr="00F02038">
              <w:rPr>
                <w:rFonts w:ascii="Calibri" w:eastAsia="Calibri" w:hAnsi="Calibri" w:cs="Times New Roman"/>
                <w:b/>
                <w:bCs/>
                <w:szCs w:val="22"/>
                <w:lang w:val="es-CO"/>
              </w:rPr>
              <w:t>Nivel Importancia:</w:t>
            </w:r>
          </w:p>
          <w:p w14:paraId="5A5DB7BA" w14:textId="77777777" w:rsidR="00F02038" w:rsidRPr="00F02038" w:rsidRDefault="00F02038" w:rsidP="00F02038">
            <w:pPr>
              <w:rPr>
                <w:rFonts w:ascii="Calibri" w:eastAsia="Calibri" w:hAnsi="Calibri" w:cs="Times New Roman"/>
                <w:szCs w:val="22"/>
                <w:lang w:val="es-CO"/>
              </w:rPr>
            </w:pPr>
            <w:r w:rsidRPr="00F02038">
              <w:rPr>
                <w:rFonts w:ascii="Calibri" w:eastAsia="Calibri" w:hAnsi="Calibri" w:cs="Times New Roman"/>
                <w:szCs w:val="22"/>
                <w:lang w:val="es-CO"/>
              </w:rPr>
              <w:t>Alta, media o baja</w:t>
            </w:r>
          </w:p>
        </w:tc>
        <w:tc>
          <w:tcPr>
            <w:tcW w:w="3895" w:type="pct"/>
            <w:gridSpan w:val="7"/>
          </w:tcPr>
          <w:p w14:paraId="585E32FC" w14:textId="77777777" w:rsidR="00F02038" w:rsidRPr="00F02038" w:rsidRDefault="00F02038" w:rsidP="00F02038">
            <w:pPr>
              <w:rPr>
                <w:rFonts w:ascii="Calibri" w:eastAsia="Calibri" w:hAnsi="Calibri" w:cs="Times New Roman"/>
                <w:szCs w:val="22"/>
                <w:lang w:val="es-CO"/>
              </w:rPr>
            </w:pPr>
            <w:r w:rsidRPr="00F02038">
              <w:rPr>
                <w:rFonts w:ascii="Calibri" w:eastAsia="Calibri" w:hAnsi="Calibri" w:cs="Times New Roman"/>
                <w:szCs w:val="22"/>
                <w:lang w:val="es-CO"/>
              </w:rPr>
              <w:t>Alta</w:t>
            </w:r>
          </w:p>
        </w:tc>
      </w:tr>
      <w:tr w:rsidR="00F02038" w:rsidRPr="00F02038" w14:paraId="1E1E444E" w14:textId="77777777" w:rsidTr="00F02038">
        <w:trPr>
          <w:trHeight w:val="731"/>
        </w:trPr>
        <w:tc>
          <w:tcPr>
            <w:tcW w:w="1105" w:type="pct"/>
            <w:gridSpan w:val="2"/>
            <w:shd w:val="clear" w:color="auto" w:fill="EEECE1"/>
          </w:tcPr>
          <w:p w14:paraId="3C9A5C65" w14:textId="77777777" w:rsidR="00F02038" w:rsidRPr="00F02038" w:rsidRDefault="00F02038" w:rsidP="00F02038">
            <w:pPr>
              <w:rPr>
                <w:rFonts w:ascii="Calibri" w:eastAsia="Calibri" w:hAnsi="Calibri" w:cs="Times New Roman"/>
                <w:b/>
                <w:bCs/>
                <w:szCs w:val="22"/>
                <w:lang w:val="es-CO"/>
              </w:rPr>
            </w:pPr>
            <w:r w:rsidRPr="00F02038">
              <w:rPr>
                <w:rFonts w:ascii="Calibri" w:eastAsia="Calibri" w:hAnsi="Calibri" w:cs="Times New Roman"/>
                <w:b/>
                <w:bCs/>
                <w:szCs w:val="22"/>
                <w:lang w:val="es-CO"/>
              </w:rPr>
              <w:t>Autor (es)</w:t>
            </w:r>
          </w:p>
        </w:tc>
        <w:tc>
          <w:tcPr>
            <w:tcW w:w="1683" w:type="pct"/>
            <w:gridSpan w:val="2"/>
          </w:tcPr>
          <w:p w14:paraId="08D755CD" w14:textId="77777777" w:rsidR="00F02038" w:rsidRPr="00F02038" w:rsidRDefault="00F02038" w:rsidP="00F02038">
            <w:pPr>
              <w:rPr>
                <w:rFonts w:ascii="Calibri" w:eastAsia="Calibri" w:hAnsi="Calibri" w:cs="Times New Roman"/>
                <w:bCs/>
                <w:szCs w:val="22"/>
                <w:lang w:val="es-CO"/>
              </w:rPr>
            </w:pPr>
            <w:r w:rsidRPr="00F02038">
              <w:rPr>
                <w:rFonts w:ascii="Calibri" w:eastAsia="Calibri" w:hAnsi="Calibri" w:cs="Times New Roman"/>
                <w:bCs/>
                <w:szCs w:val="22"/>
                <w:lang w:val="es-CO"/>
              </w:rPr>
              <w:t>Jhoan Marín Restrepo</w:t>
            </w:r>
          </w:p>
        </w:tc>
        <w:tc>
          <w:tcPr>
            <w:tcW w:w="484" w:type="pct"/>
            <w:gridSpan w:val="2"/>
            <w:shd w:val="clear" w:color="auto" w:fill="EEECE1"/>
          </w:tcPr>
          <w:p w14:paraId="48035B69" w14:textId="77777777" w:rsidR="00F02038" w:rsidRPr="00F02038" w:rsidRDefault="00F02038" w:rsidP="00F02038">
            <w:pPr>
              <w:rPr>
                <w:rFonts w:ascii="Calibri" w:eastAsia="Calibri" w:hAnsi="Calibri" w:cs="Times New Roman"/>
                <w:b/>
                <w:bCs/>
                <w:szCs w:val="22"/>
                <w:lang w:val="es-CO"/>
              </w:rPr>
            </w:pPr>
            <w:r w:rsidRPr="00F02038">
              <w:rPr>
                <w:rFonts w:ascii="Calibri" w:eastAsia="Calibri" w:hAnsi="Calibri" w:cs="Times New Roman"/>
                <w:b/>
                <w:bCs/>
                <w:szCs w:val="22"/>
                <w:lang w:val="es-CO"/>
              </w:rPr>
              <w:t>Fecha</w:t>
            </w:r>
          </w:p>
        </w:tc>
        <w:tc>
          <w:tcPr>
            <w:tcW w:w="664" w:type="pct"/>
          </w:tcPr>
          <w:p w14:paraId="43D69EFD" w14:textId="77777777" w:rsidR="00F02038" w:rsidRPr="00F02038" w:rsidRDefault="00F02038" w:rsidP="00F02038">
            <w:pPr>
              <w:rPr>
                <w:rFonts w:ascii="Calibri" w:eastAsia="Calibri" w:hAnsi="Calibri" w:cs="Times New Roman"/>
                <w:bCs/>
                <w:szCs w:val="22"/>
                <w:lang w:val="es-CO"/>
              </w:rPr>
            </w:pPr>
            <w:r w:rsidRPr="00F02038">
              <w:rPr>
                <w:rFonts w:ascii="Calibri" w:eastAsia="Calibri" w:hAnsi="Calibri" w:cs="Times New Roman"/>
                <w:bCs/>
                <w:szCs w:val="22"/>
                <w:lang w:val="es-CO"/>
              </w:rPr>
              <w:t>5/04/2024</w:t>
            </w:r>
          </w:p>
        </w:tc>
        <w:tc>
          <w:tcPr>
            <w:tcW w:w="626" w:type="pct"/>
            <w:shd w:val="clear" w:color="auto" w:fill="EEECE1"/>
            <w:vAlign w:val="center"/>
          </w:tcPr>
          <w:p w14:paraId="1B9E3391" w14:textId="77777777" w:rsidR="00F02038" w:rsidRPr="00F02038" w:rsidRDefault="00F02038" w:rsidP="00F02038">
            <w:pPr>
              <w:jc w:val="center"/>
              <w:rPr>
                <w:rFonts w:ascii="Calibri" w:eastAsia="Calibri" w:hAnsi="Calibri" w:cs="Times New Roman"/>
                <w:b/>
                <w:bCs/>
                <w:szCs w:val="22"/>
                <w:lang w:val="es-CO"/>
              </w:rPr>
            </w:pPr>
            <w:r w:rsidRPr="00F02038">
              <w:rPr>
                <w:rFonts w:ascii="Calibri" w:eastAsia="Calibri" w:hAnsi="Calibri" w:cs="Times New Roman"/>
                <w:b/>
                <w:bCs/>
                <w:szCs w:val="22"/>
                <w:lang w:val="es-CO"/>
              </w:rPr>
              <w:t>Versión</w:t>
            </w:r>
          </w:p>
        </w:tc>
        <w:tc>
          <w:tcPr>
            <w:tcW w:w="439" w:type="pct"/>
            <w:vAlign w:val="center"/>
          </w:tcPr>
          <w:p w14:paraId="1F2D0B7C" w14:textId="77777777" w:rsidR="00F02038" w:rsidRPr="00F02038" w:rsidRDefault="00F02038" w:rsidP="00F02038">
            <w:pPr>
              <w:rPr>
                <w:rFonts w:ascii="Calibri" w:eastAsia="Calibri" w:hAnsi="Calibri" w:cs="Times New Roman"/>
                <w:bCs/>
                <w:szCs w:val="22"/>
                <w:lang w:val="es-CO"/>
              </w:rPr>
            </w:pPr>
            <w:r w:rsidRPr="00F02038">
              <w:rPr>
                <w:rFonts w:ascii="Calibri" w:eastAsia="Calibri" w:hAnsi="Calibri" w:cs="Times New Roman"/>
                <w:bCs/>
                <w:szCs w:val="22"/>
                <w:lang w:val="es-CO"/>
              </w:rPr>
              <w:t>1</w:t>
            </w:r>
          </w:p>
        </w:tc>
      </w:tr>
      <w:tr w:rsidR="00F02038" w:rsidRPr="00F02038" w14:paraId="4B8ED9C9" w14:textId="77777777" w:rsidTr="00F02038">
        <w:tc>
          <w:tcPr>
            <w:tcW w:w="5000" w:type="pct"/>
            <w:gridSpan w:val="9"/>
            <w:shd w:val="clear" w:color="auto" w:fill="EEECE1"/>
            <w:vAlign w:val="center"/>
          </w:tcPr>
          <w:p w14:paraId="0A2F16EB" w14:textId="77777777" w:rsidR="00F02038" w:rsidRPr="00F02038" w:rsidRDefault="00F02038" w:rsidP="00F02038">
            <w:pPr>
              <w:jc w:val="center"/>
              <w:rPr>
                <w:rFonts w:ascii="Calibri" w:eastAsia="Calibri" w:hAnsi="Calibri" w:cs="Times New Roman"/>
                <w:b/>
                <w:bCs/>
                <w:lang w:val="es-CO"/>
              </w:rPr>
            </w:pPr>
            <w:r w:rsidRPr="00F02038">
              <w:rPr>
                <w:rFonts w:ascii="Calibri" w:eastAsia="Calibri" w:hAnsi="Calibri" w:cs="Times New Roman"/>
                <w:b/>
                <w:bCs/>
                <w:lang w:val="es-CO"/>
              </w:rPr>
              <w:t>Curso – Flujo Normal Básico Eventos</w:t>
            </w:r>
          </w:p>
        </w:tc>
      </w:tr>
      <w:tr w:rsidR="00F02038" w:rsidRPr="00F02038" w14:paraId="47DC59DB" w14:textId="77777777" w:rsidTr="00BF63D8">
        <w:tc>
          <w:tcPr>
            <w:tcW w:w="391" w:type="pct"/>
          </w:tcPr>
          <w:p w14:paraId="4245D880" w14:textId="77777777" w:rsidR="00F02038" w:rsidRPr="00F02038" w:rsidRDefault="00F02038" w:rsidP="00F02038">
            <w:pPr>
              <w:jc w:val="center"/>
              <w:rPr>
                <w:rFonts w:ascii="Calibri" w:eastAsia="Calibri" w:hAnsi="Calibri" w:cs="Times New Roman"/>
                <w:b/>
                <w:bCs/>
                <w:lang w:val="es-CO"/>
              </w:rPr>
            </w:pPr>
            <w:r w:rsidRPr="00F02038">
              <w:rPr>
                <w:rFonts w:ascii="Calibri" w:eastAsia="Calibri" w:hAnsi="Calibri" w:cs="Times New Roman"/>
                <w:b/>
                <w:bCs/>
                <w:lang w:val="es-CO"/>
              </w:rPr>
              <w:t>Paso</w:t>
            </w:r>
          </w:p>
        </w:tc>
        <w:tc>
          <w:tcPr>
            <w:tcW w:w="2114" w:type="pct"/>
            <w:gridSpan w:val="2"/>
          </w:tcPr>
          <w:p w14:paraId="0C8F703C" w14:textId="77777777" w:rsidR="00F02038" w:rsidRPr="00F02038" w:rsidRDefault="00F02038" w:rsidP="00F02038">
            <w:pPr>
              <w:jc w:val="center"/>
              <w:rPr>
                <w:rFonts w:ascii="Calibri" w:eastAsia="Calibri" w:hAnsi="Calibri" w:cs="Times New Roman"/>
                <w:b/>
                <w:bCs/>
                <w:lang w:val="es-CO"/>
              </w:rPr>
            </w:pPr>
            <w:r w:rsidRPr="00F02038">
              <w:rPr>
                <w:rFonts w:ascii="Calibri" w:eastAsia="Calibri" w:hAnsi="Calibri" w:cs="Times New Roman"/>
                <w:b/>
                <w:bCs/>
                <w:lang w:val="es-CO"/>
              </w:rPr>
              <w:t>Acción de los actores</w:t>
            </w:r>
          </w:p>
        </w:tc>
        <w:tc>
          <w:tcPr>
            <w:tcW w:w="391" w:type="pct"/>
            <w:gridSpan w:val="2"/>
          </w:tcPr>
          <w:p w14:paraId="75D15714" w14:textId="77777777" w:rsidR="00F02038" w:rsidRPr="00F02038" w:rsidRDefault="00F02038" w:rsidP="00F02038">
            <w:pPr>
              <w:jc w:val="center"/>
              <w:rPr>
                <w:rFonts w:ascii="Calibri" w:eastAsia="Calibri" w:hAnsi="Calibri" w:cs="Times New Roman"/>
                <w:b/>
                <w:bCs/>
                <w:lang w:val="es-CO"/>
              </w:rPr>
            </w:pPr>
            <w:r w:rsidRPr="00F02038">
              <w:rPr>
                <w:rFonts w:ascii="Calibri" w:eastAsia="Calibri" w:hAnsi="Calibri" w:cs="Times New Roman"/>
                <w:b/>
                <w:bCs/>
                <w:lang w:val="es-CO"/>
              </w:rPr>
              <w:t>Paso</w:t>
            </w:r>
          </w:p>
        </w:tc>
        <w:tc>
          <w:tcPr>
            <w:tcW w:w="2104" w:type="pct"/>
            <w:gridSpan w:val="4"/>
          </w:tcPr>
          <w:p w14:paraId="7B069DB0" w14:textId="77777777" w:rsidR="00F02038" w:rsidRPr="00F02038" w:rsidRDefault="00F02038" w:rsidP="00F02038">
            <w:pPr>
              <w:jc w:val="center"/>
              <w:rPr>
                <w:rFonts w:ascii="Calibri" w:eastAsia="Calibri" w:hAnsi="Calibri" w:cs="Times New Roman"/>
                <w:b/>
                <w:bCs/>
                <w:lang w:val="es-CO"/>
              </w:rPr>
            </w:pPr>
            <w:r w:rsidRPr="00F02038">
              <w:rPr>
                <w:rFonts w:ascii="Calibri" w:eastAsia="Calibri" w:hAnsi="Calibri" w:cs="Times New Roman"/>
                <w:b/>
                <w:bCs/>
                <w:lang w:val="es-CO"/>
              </w:rPr>
              <w:t>Respuesta del sistema</w:t>
            </w:r>
          </w:p>
        </w:tc>
      </w:tr>
      <w:tr w:rsidR="00F02038" w:rsidRPr="00F02038" w14:paraId="0DC81593" w14:textId="77777777" w:rsidTr="00BF63D8">
        <w:tc>
          <w:tcPr>
            <w:tcW w:w="391" w:type="pct"/>
          </w:tcPr>
          <w:p w14:paraId="6B6FF634" w14:textId="77777777" w:rsidR="00F02038" w:rsidRPr="00F02038" w:rsidRDefault="00F02038" w:rsidP="00F02038">
            <w:pPr>
              <w:jc w:val="center"/>
              <w:rPr>
                <w:rFonts w:ascii="Calibri" w:eastAsia="Calibri" w:hAnsi="Calibri" w:cs="Times New Roman"/>
                <w:b/>
                <w:bCs/>
                <w:lang w:val="es-CO"/>
              </w:rPr>
            </w:pPr>
            <w:r w:rsidRPr="00F02038">
              <w:rPr>
                <w:rFonts w:ascii="Calibri" w:eastAsia="Calibri" w:hAnsi="Calibri" w:cs="Times New Roman"/>
                <w:b/>
                <w:bCs/>
                <w:lang w:val="es-CO"/>
              </w:rPr>
              <w:t>1</w:t>
            </w:r>
          </w:p>
        </w:tc>
        <w:tc>
          <w:tcPr>
            <w:tcW w:w="2114" w:type="pct"/>
            <w:gridSpan w:val="2"/>
          </w:tcPr>
          <w:p w14:paraId="41452C51" w14:textId="77777777" w:rsidR="00F02038" w:rsidRPr="00F02038" w:rsidRDefault="00F02038" w:rsidP="00F02038">
            <w:pPr>
              <w:rPr>
                <w:rFonts w:ascii="Calibri" w:eastAsia="Calibri" w:hAnsi="Calibri" w:cs="Times New Roman"/>
                <w:b/>
                <w:bCs/>
                <w:lang w:val="es-CO"/>
              </w:rPr>
            </w:pPr>
            <w:r w:rsidRPr="00F02038">
              <w:rPr>
                <w:rFonts w:ascii="Calibri" w:eastAsia="Calibri" w:hAnsi="Calibri" w:cs="Times New Roman"/>
                <w:b/>
                <w:bCs/>
                <w:lang w:val="es-CO"/>
              </w:rPr>
              <w:t xml:space="preserve">El Usuario Cliente ingresa al sistema y se dirige a su respectivo </w:t>
            </w:r>
            <w:proofErr w:type="spellStart"/>
            <w:r w:rsidRPr="00F02038">
              <w:rPr>
                <w:rFonts w:ascii="Calibri" w:eastAsia="Calibri" w:hAnsi="Calibri" w:cs="Times New Roman"/>
                <w:b/>
                <w:bCs/>
                <w:lang w:val="es-CO"/>
              </w:rPr>
              <w:t>login</w:t>
            </w:r>
            <w:proofErr w:type="spellEnd"/>
            <w:r w:rsidRPr="00F02038">
              <w:rPr>
                <w:rFonts w:ascii="Calibri" w:eastAsia="Calibri" w:hAnsi="Calibri" w:cs="Times New Roman"/>
                <w:b/>
                <w:bCs/>
                <w:lang w:val="es-CO"/>
              </w:rPr>
              <w:t>.</w:t>
            </w:r>
          </w:p>
        </w:tc>
        <w:tc>
          <w:tcPr>
            <w:tcW w:w="391" w:type="pct"/>
            <w:gridSpan w:val="2"/>
          </w:tcPr>
          <w:p w14:paraId="15C1E9FB" w14:textId="77777777" w:rsidR="00F02038" w:rsidRPr="00F02038" w:rsidRDefault="00F02038" w:rsidP="00F02038">
            <w:pPr>
              <w:jc w:val="center"/>
              <w:rPr>
                <w:rFonts w:ascii="Calibri" w:eastAsia="Calibri" w:hAnsi="Calibri" w:cs="Times New Roman"/>
                <w:b/>
                <w:bCs/>
                <w:lang w:val="es-CO"/>
              </w:rPr>
            </w:pPr>
            <w:r w:rsidRPr="00F02038">
              <w:rPr>
                <w:rFonts w:ascii="Calibri" w:eastAsia="Calibri" w:hAnsi="Calibri" w:cs="Times New Roman"/>
                <w:b/>
                <w:bCs/>
                <w:lang w:val="es-CO"/>
              </w:rPr>
              <w:t>2</w:t>
            </w:r>
          </w:p>
        </w:tc>
        <w:tc>
          <w:tcPr>
            <w:tcW w:w="2104" w:type="pct"/>
            <w:gridSpan w:val="4"/>
          </w:tcPr>
          <w:p w14:paraId="4B3A11C2" w14:textId="77777777" w:rsidR="00F02038" w:rsidRPr="00F02038" w:rsidRDefault="00F02038" w:rsidP="00F02038">
            <w:pPr>
              <w:ind w:left="-9"/>
              <w:rPr>
                <w:rFonts w:ascii="Calibri" w:eastAsia="Calibri" w:hAnsi="Calibri" w:cs="Times New Roman"/>
                <w:lang w:val="es-CO"/>
              </w:rPr>
            </w:pPr>
            <w:r w:rsidRPr="00F02038">
              <w:rPr>
                <w:rFonts w:ascii="Calibri" w:eastAsia="Calibri" w:hAnsi="Calibri" w:cs="Times New Roman"/>
                <w:lang w:val="es-CO"/>
              </w:rPr>
              <w:t>El sistema muestra la pantalla de inicio de sesión.</w:t>
            </w:r>
          </w:p>
        </w:tc>
      </w:tr>
      <w:tr w:rsidR="00F02038" w:rsidRPr="00F02038" w14:paraId="3447CFBF" w14:textId="77777777" w:rsidTr="00BF63D8">
        <w:tc>
          <w:tcPr>
            <w:tcW w:w="391" w:type="pct"/>
          </w:tcPr>
          <w:p w14:paraId="4FF05090" w14:textId="77777777" w:rsidR="00F02038" w:rsidRPr="00F02038" w:rsidRDefault="00F02038" w:rsidP="00F02038">
            <w:pPr>
              <w:jc w:val="center"/>
              <w:rPr>
                <w:rFonts w:ascii="Calibri" w:eastAsia="Calibri" w:hAnsi="Calibri" w:cs="Times New Roman"/>
                <w:b/>
                <w:bCs/>
                <w:lang w:val="es-CO"/>
              </w:rPr>
            </w:pPr>
            <w:r w:rsidRPr="00F02038">
              <w:rPr>
                <w:rFonts w:ascii="Calibri" w:eastAsia="Calibri" w:hAnsi="Calibri" w:cs="Times New Roman"/>
                <w:b/>
                <w:bCs/>
                <w:lang w:val="es-CO"/>
              </w:rPr>
              <w:t>3</w:t>
            </w:r>
          </w:p>
        </w:tc>
        <w:tc>
          <w:tcPr>
            <w:tcW w:w="2114" w:type="pct"/>
            <w:gridSpan w:val="2"/>
          </w:tcPr>
          <w:p w14:paraId="514F8BF0" w14:textId="77777777" w:rsidR="00F02038" w:rsidRPr="00F02038" w:rsidRDefault="00F02038" w:rsidP="00F02038">
            <w:pPr>
              <w:rPr>
                <w:rFonts w:ascii="Calibri" w:eastAsia="Calibri" w:hAnsi="Calibri" w:cs="Times New Roman"/>
                <w:b/>
                <w:bCs/>
                <w:lang w:val="es-CO"/>
              </w:rPr>
            </w:pPr>
            <w:r w:rsidRPr="00F02038">
              <w:rPr>
                <w:rFonts w:ascii="Calibri" w:eastAsia="Calibri" w:hAnsi="Calibri" w:cs="Times New Roman"/>
                <w:b/>
                <w:bCs/>
                <w:lang w:val="es-CO"/>
              </w:rPr>
              <w:t>El Usuario Cliente ingresa su Correo electrónico y contraseña.</w:t>
            </w:r>
          </w:p>
        </w:tc>
        <w:tc>
          <w:tcPr>
            <w:tcW w:w="391" w:type="pct"/>
            <w:gridSpan w:val="2"/>
          </w:tcPr>
          <w:p w14:paraId="73B8580B" w14:textId="77777777" w:rsidR="00F02038" w:rsidRPr="00F02038" w:rsidRDefault="00F02038" w:rsidP="00F02038">
            <w:pPr>
              <w:jc w:val="center"/>
              <w:rPr>
                <w:rFonts w:ascii="Calibri" w:eastAsia="Calibri" w:hAnsi="Calibri" w:cs="Times New Roman"/>
                <w:b/>
                <w:bCs/>
                <w:lang w:val="es-CO"/>
              </w:rPr>
            </w:pPr>
            <w:r w:rsidRPr="00F02038">
              <w:rPr>
                <w:rFonts w:ascii="Calibri" w:eastAsia="Calibri" w:hAnsi="Calibri" w:cs="Times New Roman"/>
                <w:b/>
                <w:bCs/>
                <w:lang w:val="es-CO"/>
              </w:rPr>
              <w:t>4</w:t>
            </w:r>
          </w:p>
        </w:tc>
        <w:tc>
          <w:tcPr>
            <w:tcW w:w="2104" w:type="pct"/>
            <w:gridSpan w:val="4"/>
          </w:tcPr>
          <w:p w14:paraId="02168062" w14:textId="77777777" w:rsidR="00F02038" w:rsidRPr="00F02038" w:rsidRDefault="00F02038" w:rsidP="00F02038">
            <w:pPr>
              <w:rPr>
                <w:rFonts w:ascii="Calibri" w:eastAsia="Calibri" w:hAnsi="Calibri" w:cs="Times New Roman"/>
                <w:b/>
                <w:bCs/>
                <w:lang w:val="es-CO"/>
              </w:rPr>
            </w:pPr>
            <w:r w:rsidRPr="00F02038">
              <w:rPr>
                <w:rFonts w:ascii="Calibri" w:eastAsia="Calibri" w:hAnsi="Calibri" w:cs="Times New Roman"/>
                <w:b/>
                <w:bCs/>
                <w:lang w:val="es-CO"/>
              </w:rPr>
              <w:t>El sistema valida las credenciales ingresadas.</w:t>
            </w:r>
          </w:p>
        </w:tc>
      </w:tr>
      <w:tr w:rsidR="00F02038" w:rsidRPr="00F02038" w14:paraId="77B89EE8" w14:textId="77777777" w:rsidTr="00BF63D8">
        <w:tc>
          <w:tcPr>
            <w:tcW w:w="391" w:type="pct"/>
          </w:tcPr>
          <w:p w14:paraId="41F9A94E" w14:textId="77777777" w:rsidR="00F02038" w:rsidRPr="00F02038" w:rsidRDefault="00F02038" w:rsidP="00F02038">
            <w:pPr>
              <w:jc w:val="center"/>
              <w:rPr>
                <w:rFonts w:ascii="Calibri" w:eastAsia="Calibri" w:hAnsi="Calibri" w:cs="Times New Roman"/>
                <w:b/>
                <w:bCs/>
                <w:lang w:val="es-CO"/>
              </w:rPr>
            </w:pPr>
          </w:p>
        </w:tc>
        <w:tc>
          <w:tcPr>
            <w:tcW w:w="2114" w:type="pct"/>
            <w:gridSpan w:val="2"/>
          </w:tcPr>
          <w:p w14:paraId="21E0FACA" w14:textId="77777777" w:rsidR="00F02038" w:rsidRPr="00F02038" w:rsidRDefault="00F02038" w:rsidP="00F02038">
            <w:pPr>
              <w:rPr>
                <w:rFonts w:ascii="Calibri" w:eastAsia="Calibri" w:hAnsi="Calibri" w:cs="Times New Roman"/>
                <w:b/>
                <w:bCs/>
                <w:lang w:val="es-CO"/>
              </w:rPr>
            </w:pPr>
          </w:p>
        </w:tc>
        <w:tc>
          <w:tcPr>
            <w:tcW w:w="391" w:type="pct"/>
            <w:gridSpan w:val="2"/>
          </w:tcPr>
          <w:p w14:paraId="4F01EEF9" w14:textId="77777777" w:rsidR="00F02038" w:rsidRPr="00F02038" w:rsidRDefault="00F02038" w:rsidP="00F02038">
            <w:pPr>
              <w:jc w:val="center"/>
              <w:rPr>
                <w:rFonts w:ascii="Calibri" w:eastAsia="Calibri" w:hAnsi="Calibri" w:cs="Times New Roman"/>
                <w:b/>
                <w:bCs/>
                <w:lang w:val="es-CO"/>
              </w:rPr>
            </w:pPr>
            <w:r w:rsidRPr="00F02038">
              <w:rPr>
                <w:rFonts w:ascii="Calibri" w:eastAsia="Calibri" w:hAnsi="Calibri" w:cs="Times New Roman"/>
                <w:b/>
                <w:bCs/>
                <w:lang w:val="es-CO"/>
              </w:rPr>
              <w:t>5</w:t>
            </w:r>
          </w:p>
        </w:tc>
        <w:tc>
          <w:tcPr>
            <w:tcW w:w="2104" w:type="pct"/>
            <w:gridSpan w:val="4"/>
          </w:tcPr>
          <w:p w14:paraId="1839AD43" w14:textId="77777777" w:rsidR="00F02038" w:rsidRPr="00F02038" w:rsidRDefault="00F02038" w:rsidP="00F02038">
            <w:pPr>
              <w:rPr>
                <w:rFonts w:ascii="Calibri" w:eastAsia="Calibri" w:hAnsi="Calibri" w:cs="Times New Roman"/>
                <w:lang w:val="es-CO"/>
              </w:rPr>
            </w:pPr>
            <w:r w:rsidRPr="00F02038">
              <w:rPr>
                <w:rFonts w:ascii="Calibri" w:eastAsia="Calibri" w:hAnsi="Calibri" w:cs="Times New Roman"/>
                <w:lang w:val="es-CO"/>
              </w:rPr>
              <w:t>Si las credenciales son válidas, el sistema muestra el panel de control del Cliente.</w:t>
            </w:r>
          </w:p>
        </w:tc>
      </w:tr>
      <w:tr w:rsidR="00F02038" w:rsidRPr="00F02038" w14:paraId="6883B701" w14:textId="77777777" w:rsidTr="00BF63D8">
        <w:tc>
          <w:tcPr>
            <w:tcW w:w="391" w:type="pct"/>
          </w:tcPr>
          <w:p w14:paraId="00B513A2" w14:textId="77777777" w:rsidR="00F02038" w:rsidRPr="00F02038" w:rsidRDefault="00F02038" w:rsidP="00F02038">
            <w:pPr>
              <w:jc w:val="center"/>
              <w:rPr>
                <w:rFonts w:ascii="Calibri" w:eastAsia="Calibri" w:hAnsi="Calibri" w:cs="Times New Roman"/>
                <w:b/>
                <w:bCs/>
                <w:lang w:val="es-CO"/>
              </w:rPr>
            </w:pPr>
            <w:r w:rsidRPr="00F02038">
              <w:rPr>
                <w:rFonts w:ascii="Calibri" w:eastAsia="Calibri" w:hAnsi="Calibri" w:cs="Times New Roman"/>
                <w:b/>
                <w:bCs/>
                <w:lang w:val="es-CO"/>
              </w:rPr>
              <w:t>6</w:t>
            </w:r>
          </w:p>
        </w:tc>
        <w:tc>
          <w:tcPr>
            <w:tcW w:w="2114" w:type="pct"/>
            <w:gridSpan w:val="2"/>
          </w:tcPr>
          <w:p w14:paraId="3DBEF050" w14:textId="77777777" w:rsidR="00F02038" w:rsidRPr="00F02038" w:rsidRDefault="00F02038" w:rsidP="00F02038">
            <w:pPr>
              <w:rPr>
                <w:rFonts w:ascii="Calibri" w:eastAsia="Calibri" w:hAnsi="Calibri" w:cs="Times New Roman"/>
                <w:b/>
                <w:bCs/>
                <w:lang w:val="es-CO"/>
              </w:rPr>
            </w:pPr>
            <w:r w:rsidRPr="00F02038">
              <w:rPr>
                <w:rFonts w:ascii="Calibri" w:eastAsia="Calibri" w:hAnsi="Calibri" w:cs="Times New Roman"/>
                <w:b/>
                <w:bCs/>
                <w:lang w:val="es-CO"/>
              </w:rPr>
              <w:t>El Cliente selecciona la opción de "Mis Vehículos".</w:t>
            </w:r>
          </w:p>
        </w:tc>
        <w:tc>
          <w:tcPr>
            <w:tcW w:w="391" w:type="pct"/>
            <w:gridSpan w:val="2"/>
          </w:tcPr>
          <w:p w14:paraId="61160B52" w14:textId="77777777" w:rsidR="00F02038" w:rsidRPr="00F02038" w:rsidRDefault="00F02038" w:rsidP="00F02038">
            <w:pPr>
              <w:jc w:val="center"/>
              <w:rPr>
                <w:rFonts w:ascii="Calibri" w:eastAsia="Calibri" w:hAnsi="Calibri" w:cs="Times New Roman"/>
                <w:b/>
                <w:bCs/>
                <w:lang w:val="es-CO"/>
              </w:rPr>
            </w:pPr>
            <w:r w:rsidRPr="00F02038">
              <w:rPr>
                <w:rFonts w:ascii="Calibri" w:eastAsia="Calibri" w:hAnsi="Calibri" w:cs="Times New Roman"/>
                <w:b/>
                <w:bCs/>
                <w:lang w:val="es-CO"/>
              </w:rPr>
              <w:t>7</w:t>
            </w:r>
          </w:p>
        </w:tc>
        <w:tc>
          <w:tcPr>
            <w:tcW w:w="2104" w:type="pct"/>
            <w:gridSpan w:val="4"/>
          </w:tcPr>
          <w:p w14:paraId="25BD416D" w14:textId="77777777" w:rsidR="00F02038" w:rsidRPr="00F02038" w:rsidRDefault="00F02038" w:rsidP="00F02038">
            <w:pPr>
              <w:rPr>
                <w:rFonts w:ascii="Calibri" w:eastAsia="Calibri" w:hAnsi="Calibri" w:cs="Times New Roman"/>
                <w:b/>
                <w:bCs/>
                <w:lang w:val="es-CO"/>
              </w:rPr>
            </w:pPr>
            <w:r w:rsidRPr="00F02038">
              <w:rPr>
                <w:rFonts w:ascii="Calibri" w:eastAsia="Calibri" w:hAnsi="Calibri" w:cs="Times New Roman"/>
                <w:b/>
                <w:bCs/>
                <w:lang w:val="es-CO"/>
              </w:rPr>
              <w:t>El sistema muestra el formulario de registro de Vehículos.</w:t>
            </w:r>
          </w:p>
        </w:tc>
      </w:tr>
      <w:tr w:rsidR="00F02038" w:rsidRPr="00F02038" w14:paraId="6B63B973" w14:textId="77777777" w:rsidTr="00BF63D8">
        <w:tc>
          <w:tcPr>
            <w:tcW w:w="391" w:type="pct"/>
          </w:tcPr>
          <w:p w14:paraId="20109B59" w14:textId="77777777" w:rsidR="00F02038" w:rsidRPr="00F02038" w:rsidRDefault="00F02038" w:rsidP="00F02038">
            <w:pPr>
              <w:jc w:val="center"/>
              <w:rPr>
                <w:rFonts w:ascii="Calibri" w:eastAsia="Calibri" w:hAnsi="Calibri" w:cs="Times New Roman"/>
                <w:b/>
                <w:bCs/>
                <w:lang w:val="es-CO"/>
              </w:rPr>
            </w:pPr>
            <w:r w:rsidRPr="00F02038">
              <w:rPr>
                <w:rFonts w:ascii="Calibri" w:eastAsia="Calibri" w:hAnsi="Calibri" w:cs="Times New Roman"/>
                <w:b/>
                <w:bCs/>
                <w:szCs w:val="22"/>
                <w:lang w:val="es-CO"/>
              </w:rPr>
              <w:t>8</w:t>
            </w:r>
          </w:p>
        </w:tc>
        <w:tc>
          <w:tcPr>
            <w:tcW w:w="2114" w:type="pct"/>
            <w:gridSpan w:val="2"/>
          </w:tcPr>
          <w:p w14:paraId="38247415" w14:textId="77777777" w:rsidR="00F02038" w:rsidRPr="00F02038" w:rsidRDefault="00F02038" w:rsidP="00F02038">
            <w:pPr>
              <w:rPr>
                <w:rFonts w:ascii="Calibri" w:eastAsia="Calibri" w:hAnsi="Calibri" w:cs="Times New Roman"/>
                <w:b/>
                <w:bCs/>
                <w:lang w:val="es-CO"/>
              </w:rPr>
            </w:pPr>
            <w:r w:rsidRPr="00F02038">
              <w:rPr>
                <w:rFonts w:ascii="Calibri" w:eastAsia="Calibri" w:hAnsi="Calibri" w:cs="Times New Roman"/>
                <w:b/>
                <w:bCs/>
                <w:szCs w:val="22"/>
                <w:lang w:val="es-CO"/>
              </w:rPr>
              <w:t>El Cliente completa todos los campos obligatorios del formulario</w:t>
            </w:r>
          </w:p>
        </w:tc>
        <w:tc>
          <w:tcPr>
            <w:tcW w:w="391" w:type="pct"/>
            <w:gridSpan w:val="2"/>
          </w:tcPr>
          <w:p w14:paraId="69861FCB" w14:textId="77777777" w:rsidR="00F02038" w:rsidRPr="00F02038" w:rsidRDefault="00F02038" w:rsidP="00F02038">
            <w:pPr>
              <w:rPr>
                <w:rFonts w:ascii="Calibri" w:eastAsia="Calibri" w:hAnsi="Calibri" w:cs="Times New Roman"/>
                <w:b/>
                <w:bCs/>
                <w:lang w:val="es-CO"/>
              </w:rPr>
            </w:pPr>
          </w:p>
        </w:tc>
        <w:tc>
          <w:tcPr>
            <w:tcW w:w="2104" w:type="pct"/>
            <w:gridSpan w:val="4"/>
          </w:tcPr>
          <w:p w14:paraId="597EAA9A" w14:textId="77777777" w:rsidR="00F02038" w:rsidRPr="00F02038" w:rsidRDefault="00F02038" w:rsidP="00F02038">
            <w:pPr>
              <w:rPr>
                <w:rFonts w:ascii="Calibri" w:eastAsia="Calibri" w:hAnsi="Calibri" w:cs="Times New Roman"/>
                <w:b/>
                <w:bCs/>
                <w:lang w:val="es-CO"/>
              </w:rPr>
            </w:pPr>
          </w:p>
        </w:tc>
      </w:tr>
      <w:tr w:rsidR="00F02038" w:rsidRPr="00F02038" w14:paraId="6E75BF1C" w14:textId="77777777" w:rsidTr="00BF63D8">
        <w:tc>
          <w:tcPr>
            <w:tcW w:w="391" w:type="pct"/>
          </w:tcPr>
          <w:p w14:paraId="6BCE5302" w14:textId="77777777" w:rsidR="00F02038" w:rsidRPr="00F02038" w:rsidRDefault="00F02038" w:rsidP="00F02038">
            <w:pPr>
              <w:jc w:val="center"/>
              <w:rPr>
                <w:rFonts w:ascii="Calibri" w:eastAsia="Calibri" w:hAnsi="Calibri" w:cs="Times New Roman"/>
                <w:b/>
                <w:bCs/>
                <w:lang w:val="es-CO"/>
              </w:rPr>
            </w:pPr>
            <w:r w:rsidRPr="00F02038">
              <w:rPr>
                <w:rFonts w:ascii="Calibri" w:eastAsia="Calibri" w:hAnsi="Calibri" w:cs="Times New Roman"/>
                <w:b/>
                <w:bCs/>
                <w:szCs w:val="22"/>
                <w:lang w:val="es-CO"/>
              </w:rPr>
              <w:lastRenderedPageBreak/>
              <w:t>9</w:t>
            </w:r>
          </w:p>
        </w:tc>
        <w:tc>
          <w:tcPr>
            <w:tcW w:w="2114" w:type="pct"/>
            <w:gridSpan w:val="2"/>
          </w:tcPr>
          <w:p w14:paraId="655352A9" w14:textId="77777777" w:rsidR="00F02038" w:rsidRPr="00F02038" w:rsidRDefault="00F02038" w:rsidP="00F02038">
            <w:pPr>
              <w:rPr>
                <w:rFonts w:ascii="Calibri" w:eastAsia="Calibri" w:hAnsi="Calibri" w:cs="Times New Roman"/>
                <w:b/>
                <w:bCs/>
                <w:lang w:val="es-CO"/>
              </w:rPr>
            </w:pPr>
            <w:r w:rsidRPr="00F02038">
              <w:rPr>
                <w:rFonts w:ascii="Calibri" w:eastAsia="Calibri" w:hAnsi="Calibri" w:cs="Times New Roman"/>
                <w:b/>
                <w:bCs/>
                <w:szCs w:val="22"/>
                <w:lang w:val="es-CO"/>
              </w:rPr>
              <w:t>El Cliente presiona el botón "Registrar".</w:t>
            </w:r>
          </w:p>
        </w:tc>
        <w:tc>
          <w:tcPr>
            <w:tcW w:w="391" w:type="pct"/>
            <w:gridSpan w:val="2"/>
          </w:tcPr>
          <w:p w14:paraId="4896FCA1" w14:textId="77777777" w:rsidR="00F02038" w:rsidRPr="00F02038" w:rsidRDefault="00F02038" w:rsidP="00F02038">
            <w:pPr>
              <w:jc w:val="center"/>
              <w:rPr>
                <w:rFonts w:ascii="Calibri" w:eastAsia="Calibri" w:hAnsi="Calibri" w:cs="Times New Roman"/>
                <w:b/>
                <w:bCs/>
                <w:lang w:val="es-CO"/>
              </w:rPr>
            </w:pPr>
            <w:r w:rsidRPr="00F02038">
              <w:rPr>
                <w:rFonts w:ascii="Calibri" w:eastAsia="Calibri" w:hAnsi="Calibri" w:cs="Times New Roman"/>
                <w:b/>
                <w:bCs/>
                <w:lang w:val="es-CO"/>
              </w:rPr>
              <w:t>10</w:t>
            </w:r>
          </w:p>
        </w:tc>
        <w:tc>
          <w:tcPr>
            <w:tcW w:w="2104" w:type="pct"/>
            <w:gridSpan w:val="4"/>
          </w:tcPr>
          <w:p w14:paraId="63668128" w14:textId="77777777" w:rsidR="00F02038" w:rsidRPr="00F02038" w:rsidRDefault="00F02038" w:rsidP="00F02038">
            <w:pPr>
              <w:rPr>
                <w:rFonts w:ascii="Calibri" w:eastAsia="Calibri" w:hAnsi="Calibri" w:cs="Times New Roman"/>
                <w:b/>
                <w:bCs/>
                <w:lang w:val="es-CO"/>
              </w:rPr>
            </w:pPr>
            <w:r w:rsidRPr="00F02038">
              <w:rPr>
                <w:rFonts w:ascii="Calibri" w:eastAsia="Calibri" w:hAnsi="Calibri" w:cs="Times New Roman"/>
                <w:b/>
                <w:bCs/>
                <w:lang w:val="es-CO"/>
              </w:rPr>
              <w:t>El sistema valida los datos ingresados y registra el nuevo vehículo en la base de datos.</w:t>
            </w:r>
          </w:p>
        </w:tc>
      </w:tr>
      <w:tr w:rsidR="00F02038" w:rsidRPr="00F02038" w14:paraId="3B069BCB" w14:textId="77777777" w:rsidTr="00BF63D8">
        <w:tc>
          <w:tcPr>
            <w:tcW w:w="391" w:type="pct"/>
          </w:tcPr>
          <w:p w14:paraId="36317E5F" w14:textId="77777777" w:rsidR="00F02038" w:rsidRPr="00F02038" w:rsidRDefault="00F02038" w:rsidP="00F02038">
            <w:pPr>
              <w:rPr>
                <w:rFonts w:ascii="Calibri" w:eastAsia="Calibri" w:hAnsi="Calibri" w:cs="Times New Roman"/>
                <w:b/>
                <w:bCs/>
                <w:lang w:val="es-CO"/>
              </w:rPr>
            </w:pPr>
          </w:p>
        </w:tc>
        <w:tc>
          <w:tcPr>
            <w:tcW w:w="2114" w:type="pct"/>
            <w:gridSpan w:val="2"/>
          </w:tcPr>
          <w:p w14:paraId="23C9DD40" w14:textId="77777777" w:rsidR="00F02038" w:rsidRPr="00F02038" w:rsidRDefault="00F02038" w:rsidP="00F02038">
            <w:pPr>
              <w:rPr>
                <w:rFonts w:ascii="Calibri" w:eastAsia="Calibri" w:hAnsi="Calibri" w:cs="Times New Roman"/>
                <w:b/>
                <w:bCs/>
                <w:lang w:val="es-CO"/>
              </w:rPr>
            </w:pPr>
          </w:p>
        </w:tc>
        <w:tc>
          <w:tcPr>
            <w:tcW w:w="391" w:type="pct"/>
            <w:gridSpan w:val="2"/>
          </w:tcPr>
          <w:p w14:paraId="1239B8D2" w14:textId="77777777" w:rsidR="00F02038" w:rsidRPr="00F02038" w:rsidRDefault="00F02038" w:rsidP="00F02038">
            <w:pPr>
              <w:jc w:val="center"/>
              <w:rPr>
                <w:rFonts w:ascii="Calibri" w:eastAsia="Calibri" w:hAnsi="Calibri" w:cs="Times New Roman"/>
                <w:b/>
                <w:bCs/>
                <w:lang w:val="es-CO"/>
              </w:rPr>
            </w:pPr>
            <w:r w:rsidRPr="00F02038">
              <w:rPr>
                <w:rFonts w:ascii="Calibri" w:eastAsia="Calibri" w:hAnsi="Calibri" w:cs="Times New Roman"/>
                <w:b/>
                <w:bCs/>
                <w:lang w:val="es-CO"/>
              </w:rPr>
              <w:t>11</w:t>
            </w:r>
          </w:p>
        </w:tc>
        <w:tc>
          <w:tcPr>
            <w:tcW w:w="2104" w:type="pct"/>
            <w:gridSpan w:val="4"/>
          </w:tcPr>
          <w:p w14:paraId="4B73F83A" w14:textId="77777777" w:rsidR="00F02038" w:rsidRPr="00F02038" w:rsidRDefault="00F02038" w:rsidP="00F02038">
            <w:pPr>
              <w:rPr>
                <w:rFonts w:ascii="Calibri" w:eastAsia="Calibri" w:hAnsi="Calibri" w:cs="Times New Roman"/>
                <w:b/>
                <w:bCs/>
                <w:lang w:val="es-CO"/>
              </w:rPr>
            </w:pPr>
            <w:r w:rsidRPr="00F02038">
              <w:rPr>
                <w:rFonts w:ascii="Calibri" w:eastAsia="Calibri" w:hAnsi="Calibri" w:cs="Times New Roman"/>
                <w:b/>
                <w:bCs/>
                <w:lang w:val="es-CO"/>
              </w:rPr>
              <w:t>El sistema muestra un mensaje de confirmación de registro exitoso.</w:t>
            </w:r>
          </w:p>
        </w:tc>
      </w:tr>
      <w:tr w:rsidR="00F02038" w:rsidRPr="00F02038" w14:paraId="678F0E99" w14:textId="77777777" w:rsidTr="00BF63D8">
        <w:tc>
          <w:tcPr>
            <w:tcW w:w="391" w:type="pct"/>
          </w:tcPr>
          <w:p w14:paraId="0793829B" w14:textId="77777777" w:rsidR="00F02038" w:rsidRPr="00F02038" w:rsidRDefault="00F02038" w:rsidP="00F02038">
            <w:pPr>
              <w:jc w:val="center"/>
              <w:rPr>
                <w:rFonts w:ascii="Calibri" w:eastAsia="Calibri" w:hAnsi="Calibri" w:cs="Times New Roman"/>
                <w:b/>
                <w:bCs/>
                <w:lang w:val="es-CO"/>
              </w:rPr>
            </w:pPr>
          </w:p>
        </w:tc>
        <w:tc>
          <w:tcPr>
            <w:tcW w:w="2114" w:type="pct"/>
            <w:gridSpan w:val="2"/>
          </w:tcPr>
          <w:p w14:paraId="41062F34" w14:textId="77777777" w:rsidR="00F02038" w:rsidRPr="00F02038" w:rsidRDefault="00F02038" w:rsidP="00F02038">
            <w:pPr>
              <w:rPr>
                <w:rFonts w:ascii="Calibri" w:eastAsia="Calibri" w:hAnsi="Calibri" w:cs="Times New Roman"/>
                <w:b/>
                <w:bCs/>
                <w:lang w:val="es-CO"/>
              </w:rPr>
            </w:pPr>
          </w:p>
        </w:tc>
        <w:tc>
          <w:tcPr>
            <w:tcW w:w="391" w:type="pct"/>
            <w:gridSpan w:val="2"/>
          </w:tcPr>
          <w:p w14:paraId="254DAEE4" w14:textId="77777777" w:rsidR="00F02038" w:rsidRPr="00F02038" w:rsidRDefault="00F02038" w:rsidP="00F02038">
            <w:pPr>
              <w:jc w:val="center"/>
              <w:rPr>
                <w:rFonts w:ascii="Calibri" w:eastAsia="Calibri" w:hAnsi="Calibri" w:cs="Times New Roman"/>
                <w:b/>
                <w:bCs/>
                <w:lang w:val="es-CO"/>
              </w:rPr>
            </w:pPr>
            <w:r w:rsidRPr="00F02038">
              <w:rPr>
                <w:rFonts w:ascii="Calibri" w:eastAsia="Calibri" w:hAnsi="Calibri" w:cs="Times New Roman"/>
                <w:b/>
                <w:bCs/>
                <w:lang w:val="es-CO"/>
              </w:rPr>
              <w:t>12</w:t>
            </w:r>
          </w:p>
        </w:tc>
        <w:tc>
          <w:tcPr>
            <w:tcW w:w="2104" w:type="pct"/>
            <w:gridSpan w:val="4"/>
          </w:tcPr>
          <w:p w14:paraId="303B21DE" w14:textId="77777777" w:rsidR="00F02038" w:rsidRPr="00F02038" w:rsidRDefault="00F02038" w:rsidP="00F02038">
            <w:pPr>
              <w:rPr>
                <w:rFonts w:ascii="Calibri" w:eastAsia="Calibri" w:hAnsi="Calibri" w:cs="Times New Roman"/>
                <w:b/>
                <w:bCs/>
                <w:lang w:val="es-CO"/>
              </w:rPr>
            </w:pPr>
            <w:r w:rsidRPr="00F02038">
              <w:rPr>
                <w:rFonts w:ascii="Calibri" w:eastAsia="Calibri" w:hAnsi="Calibri" w:cs="Times New Roman"/>
                <w:b/>
                <w:bCs/>
                <w:lang w:val="es-CO"/>
              </w:rPr>
              <w:t>Fin del caso de uso.</w:t>
            </w:r>
          </w:p>
        </w:tc>
      </w:tr>
      <w:tr w:rsidR="00F02038" w:rsidRPr="00F02038" w14:paraId="0A8FA9B7" w14:textId="77777777" w:rsidTr="00BF63D8">
        <w:tc>
          <w:tcPr>
            <w:tcW w:w="391" w:type="pct"/>
          </w:tcPr>
          <w:p w14:paraId="762FF253" w14:textId="77777777" w:rsidR="00F02038" w:rsidRPr="00F02038" w:rsidRDefault="00F02038" w:rsidP="00F02038">
            <w:pPr>
              <w:rPr>
                <w:rFonts w:ascii="Calibri" w:eastAsia="Calibri" w:hAnsi="Calibri" w:cs="Times New Roman"/>
                <w:b/>
                <w:bCs/>
                <w:lang w:val="es-CO"/>
              </w:rPr>
            </w:pPr>
          </w:p>
        </w:tc>
        <w:tc>
          <w:tcPr>
            <w:tcW w:w="2114" w:type="pct"/>
            <w:gridSpan w:val="2"/>
          </w:tcPr>
          <w:p w14:paraId="287045D3" w14:textId="77777777" w:rsidR="00F02038" w:rsidRPr="00F02038" w:rsidRDefault="00F02038" w:rsidP="00F02038">
            <w:pPr>
              <w:rPr>
                <w:rFonts w:ascii="Calibri" w:eastAsia="Calibri" w:hAnsi="Calibri" w:cs="Times New Roman"/>
                <w:b/>
                <w:bCs/>
                <w:lang w:val="es-CO"/>
              </w:rPr>
            </w:pPr>
          </w:p>
        </w:tc>
        <w:tc>
          <w:tcPr>
            <w:tcW w:w="391" w:type="pct"/>
            <w:gridSpan w:val="2"/>
          </w:tcPr>
          <w:p w14:paraId="76338A3D" w14:textId="77777777" w:rsidR="00F02038" w:rsidRPr="00F02038" w:rsidRDefault="00F02038" w:rsidP="00F02038">
            <w:pPr>
              <w:rPr>
                <w:rFonts w:ascii="Calibri" w:eastAsia="Calibri" w:hAnsi="Calibri" w:cs="Times New Roman"/>
                <w:b/>
                <w:bCs/>
                <w:lang w:val="es-CO"/>
              </w:rPr>
            </w:pPr>
          </w:p>
        </w:tc>
        <w:tc>
          <w:tcPr>
            <w:tcW w:w="2104" w:type="pct"/>
            <w:gridSpan w:val="4"/>
          </w:tcPr>
          <w:p w14:paraId="324B3727" w14:textId="77777777" w:rsidR="00F02038" w:rsidRPr="00F02038" w:rsidRDefault="00F02038" w:rsidP="00F02038">
            <w:pPr>
              <w:rPr>
                <w:rFonts w:ascii="Calibri" w:eastAsia="Calibri" w:hAnsi="Calibri" w:cs="Times New Roman"/>
                <w:b/>
                <w:bCs/>
                <w:lang w:val="es-CO"/>
              </w:rPr>
            </w:pPr>
          </w:p>
        </w:tc>
      </w:tr>
      <w:tr w:rsidR="00F02038" w:rsidRPr="00F02038" w14:paraId="5DC1AA41" w14:textId="77777777" w:rsidTr="00F02038">
        <w:tc>
          <w:tcPr>
            <w:tcW w:w="5000" w:type="pct"/>
            <w:gridSpan w:val="9"/>
            <w:shd w:val="clear" w:color="auto" w:fill="EEECE1"/>
            <w:vAlign w:val="center"/>
          </w:tcPr>
          <w:p w14:paraId="446E7D17" w14:textId="77777777" w:rsidR="00F02038" w:rsidRPr="00F02038" w:rsidRDefault="00F02038" w:rsidP="00F02038">
            <w:pPr>
              <w:jc w:val="center"/>
              <w:rPr>
                <w:rFonts w:ascii="Calibri" w:eastAsia="Calibri" w:hAnsi="Calibri" w:cs="Times New Roman"/>
                <w:b/>
                <w:szCs w:val="22"/>
                <w:lang w:val="es-CO"/>
              </w:rPr>
            </w:pPr>
            <w:r w:rsidRPr="00F02038">
              <w:rPr>
                <w:rFonts w:ascii="Calibri" w:eastAsia="Calibri" w:hAnsi="Calibri" w:cs="Times New Roman"/>
                <w:b/>
                <w:bCs/>
                <w:lang w:val="es-CO"/>
              </w:rPr>
              <w:t xml:space="preserve">Curso – Flujo Alterno (Excepcional) </w:t>
            </w:r>
          </w:p>
        </w:tc>
      </w:tr>
      <w:tr w:rsidR="00F02038" w:rsidRPr="00F02038" w14:paraId="7A6B43F3" w14:textId="77777777" w:rsidTr="00BF63D8">
        <w:tc>
          <w:tcPr>
            <w:tcW w:w="391" w:type="pct"/>
            <w:vAlign w:val="center"/>
          </w:tcPr>
          <w:p w14:paraId="69AD63B7" w14:textId="77777777" w:rsidR="00F02038" w:rsidRPr="00F02038" w:rsidRDefault="00F02038" w:rsidP="00F02038">
            <w:pPr>
              <w:jc w:val="center"/>
              <w:rPr>
                <w:rFonts w:ascii="Calibri" w:eastAsia="Calibri" w:hAnsi="Calibri" w:cs="Times New Roman"/>
                <w:b/>
                <w:bCs/>
                <w:szCs w:val="22"/>
                <w:lang w:val="es-CO"/>
              </w:rPr>
            </w:pPr>
            <w:r w:rsidRPr="00F02038">
              <w:rPr>
                <w:rFonts w:ascii="Calibri" w:eastAsia="Calibri" w:hAnsi="Calibri" w:cs="Times New Roman"/>
                <w:b/>
                <w:bCs/>
                <w:szCs w:val="22"/>
                <w:lang w:val="es-CO"/>
              </w:rPr>
              <w:t>Paso</w:t>
            </w:r>
          </w:p>
        </w:tc>
        <w:tc>
          <w:tcPr>
            <w:tcW w:w="2114" w:type="pct"/>
            <w:gridSpan w:val="2"/>
            <w:vAlign w:val="center"/>
          </w:tcPr>
          <w:p w14:paraId="3BD75718" w14:textId="77777777" w:rsidR="00F02038" w:rsidRPr="00F02038" w:rsidRDefault="00F02038" w:rsidP="00F02038">
            <w:pPr>
              <w:jc w:val="center"/>
              <w:rPr>
                <w:rFonts w:ascii="Calibri" w:eastAsia="Calibri" w:hAnsi="Calibri" w:cs="Times New Roman"/>
                <w:b/>
                <w:bCs/>
                <w:lang w:val="es-CO"/>
              </w:rPr>
            </w:pPr>
            <w:r w:rsidRPr="00F02038">
              <w:rPr>
                <w:rFonts w:ascii="Calibri" w:eastAsia="Calibri" w:hAnsi="Calibri" w:cs="Times New Roman"/>
                <w:b/>
                <w:bCs/>
                <w:lang w:val="es-CO"/>
              </w:rPr>
              <w:t>Acción de los actores</w:t>
            </w:r>
          </w:p>
        </w:tc>
        <w:tc>
          <w:tcPr>
            <w:tcW w:w="391" w:type="pct"/>
            <w:gridSpan w:val="2"/>
            <w:vAlign w:val="center"/>
          </w:tcPr>
          <w:p w14:paraId="4F3517F9" w14:textId="77777777" w:rsidR="00F02038" w:rsidRPr="00F02038" w:rsidRDefault="00F02038" w:rsidP="00F02038">
            <w:pPr>
              <w:jc w:val="center"/>
              <w:rPr>
                <w:rFonts w:ascii="Calibri" w:eastAsia="Calibri" w:hAnsi="Calibri" w:cs="Times New Roman"/>
                <w:b/>
                <w:bCs/>
                <w:szCs w:val="22"/>
                <w:lang w:val="es-CO"/>
              </w:rPr>
            </w:pPr>
            <w:r w:rsidRPr="00F02038">
              <w:rPr>
                <w:rFonts w:ascii="Calibri" w:eastAsia="Calibri" w:hAnsi="Calibri" w:cs="Times New Roman"/>
                <w:b/>
                <w:bCs/>
                <w:szCs w:val="22"/>
                <w:lang w:val="es-CO"/>
              </w:rPr>
              <w:t>Paso</w:t>
            </w:r>
          </w:p>
        </w:tc>
        <w:tc>
          <w:tcPr>
            <w:tcW w:w="2104" w:type="pct"/>
            <w:gridSpan w:val="4"/>
            <w:vAlign w:val="center"/>
          </w:tcPr>
          <w:p w14:paraId="42E586A5" w14:textId="77777777" w:rsidR="00F02038" w:rsidRPr="00F02038" w:rsidRDefault="00F02038" w:rsidP="00F02038">
            <w:pPr>
              <w:jc w:val="center"/>
              <w:rPr>
                <w:rFonts w:ascii="Calibri" w:eastAsia="Calibri" w:hAnsi="Calibri" w:cs="Times New Roman"/>
                <w:b/>
                <w:bCs/>
                <w:szCs w:val="22"/>
                <w:lang w:val="es-CO"/>
              </w:rPr>
            </w:pPr>
            <w:r w:rsidRPr="00F02038">
              <w:rPr>
                <w:rFonts w:ascii="Calibri" w:eastAsia="Calibri" w:hAnsi="Calibri" w:cs="Times New Roman"/>
                <w:b/>
                <w:bCs/>
                <w:lang w:val="es-CO"/>
              </w:rPr>
              <w:t>Respuesta del sistema</w:t>
            </w:r>
          </w:p>
        </w:tc>
      </w:tr>
      <w:tr w:rsidR="00F02038" w:rsidRPr="00F02038" w14:paraId="2DF086E5" w14:textId="77777777" w:rsidTr="00BF63D8">
        <w:tc>
          <w:tcPr>
            <w:tcW w:w="391" w:type="pct"/>
          </w:tcPr>
          <w:p w14:paraId="001AC395" w14:textId="77777777" w:rsidR="00F02038" w:rsidRPr="00F02038" w:rsidRDefault="00F02038" w:rsidP="00F02038">
            <w:pPr>
              <w:rPr>
                <w:rFonts w:ascii="Calibri" w:eastAsia="Calibri" w:hAnsi="Calibri" w:cs="Times New Roman"/>
                <w:b/>
                <w:bCs/>
                <w:szCs w:val="22"/>
                <w:lang w:val="es-CO"/>
              </w:rPr>
            </w:pPr>
          </w:p>
        </w:tc>
        <w:tc>
          <w:tcPr>
            <w:tcW w:w="2114" w:type="pct"/>
            <w:gridSpan w:val="2"/>
          </w:tcPr>
          <w:p w14:paraId="1DCDD9D0" w14:textId="77777777" w:rsidR="00F02038" w:rsidRPr="00F02038" w:rsidRDefault="00F02038" w:rsidP="00F02038">
            <w:pPr>
              <w:rPr>
                <w:rFonts w:ascii="Calibri" w:eastAsia="Calibri" w:hAnsi="Calibri" w:cs="Times New Roman"/>
                <w:szCs w:val="22"/>
                <w:lang w:val="es-CO"/>
              </w:rPr>
            </w:pPr>
          </w:p>
        </w:tc>
        <w:tc>
          <w:tcPr>
            <w:tcW w:w="391" w:type="pct"/>
            <w:gridSpan w:val="2"/>
          </w:tcPr>
          <w:p w14:paraId="7D29BA41" w14:textId="77777777" w:rsidR="00F02038" w:rsidRPr="00F02038" w:rsidRDefault="00F02038" w:rsidP="00F02038">
            <w:pPr>
              <w:rPr>
                <w:rFonts w:ascii="Calibri" w:eastAsia="Calibri" w:hAnsi="Calibri" w:cs="Times New Roman"/>
                <w:b/>
                <w:bCs/>
                <w:szCs w:val="22"/>
                <w:lang w:val="es-CO"/>
              </w:rPr>
            </w:pPr>
            <w:r w:rsidRPr="00F02038">
              <w:rPr>
                <w:rFonts w:ascii="Calibri" w:eastAsia="Calibri" w:hAnsi="Calibri" w:cs="Times New Roman"/>
                <w:b/>
                <w:bCs/>
                <w:szCs w:val="22"/>
                <w:lang w:val="es-CO"/>
              </w:rPr>
              <w:t>1</w:t>
            </w:r>
          </w:p>
        </w:tc>
        <w:tc>
          <w:tcPr>
            <w:tcW w:w="2104" w:type="pct"/>
            <w:gridSpan w:val="4"/>
          </w:tcPr>
          <w:p w14:paraId="44DB58F5" w14:textId="77777777" w:rsidR="00F02038" w:rsidRPr="00F02038" w:rsidRDefault="00F02038" w:rsidP="00F02038">
            <w:pPr>
              <w:rPr>
                <w:rFonts w:ascii="Calibri" w:eastAsia="Calibri" w:hAnsi="Calibri" w:cs="Times New Roman"/>
                <w:b/>
                <w:bCs/>
                <w:szCs w:val="22"/>
                <w:lang w:val="es-CO"/>
              </w:rPr>
            </w:pPr>
            <w:r w:rsidRPr="00F02038">
              <w:rPr>
                <w:rFonts w:ascii="Calibri" w:eastAsia="Calibri" w:hAnsi="Calibri" w:cs="Times New Roman"/>
                <w:b/>
                <w:bCs/>
                <w:szCs w:val="22"/>
                <w:lang w:val="es-CO"/>
              </w:rPr>
              <w:t>Si las credenciales son inválidas:  El sistema muestra un mensaje de error indicando que los datos de inicio de sesión son incorrectos.</w:t>
            </w:r>
          </w:p>
        </w:tc>
      </w:tr>
      <w:tr w:rsidR="00F02038" w:rsidRPr="00F02038" w14:paraId="52E8B186" w14:textId="77777777" w:rsidTr="00BF63D8">
        <w:tc>
          <w:tcPr>
            <w:tcW w:w="391" w:type="pct"/>
          </w:tcPr>
          <w:p w14:paraId="7F73DB80" w14:textId="77777777" w:rsidR="00F02038" w:rsidRPr="00F02038" w:rsidRDefault="00F02038" w:rsidP="00F02038">
            <w:pPr>
              <w:rPr>
                <w:rFonts w:ascii="Calibri" w:eastAsia="Calibri" w:hAnsi="Calibri" w:cs="Times New Roman"/>
                <w:b/>
                <w:bCs/>
                <w:szCs w:val="22"/>
                <w:lang w:val="es-CO"/>
              </w:rPr>
            </w:pPr>
          </w:p>
        </w:tc>
        <w:tc>
          <w:tcPr>
            <w:tcW w:w="2114" w:type="pct"/>
            <w:gridSpan w:val="2"/>
          </w:tcPr>
          <w:p w14:paraId="1AB8B550" w14:textId="77777777" w:rsidR="00F02038" w:rsidRPr="00F02038" w:rsidRDefault="00F02038" w:rsidP="00F02038">
            <w:pPr>
              <w:rPr>
                <w:rFonts w:ascii="Calibri" w:eastAsia="Calibri" w:hAnsi="Calibri" w:cs="Times New Roman"/>
                <w:b/>
                <w:bCs/>
                <w:szCs w:val="22"/>
                <w:lang w:val="es-CO"/>
              </w:rPr>
            </w:pPr>
          </w:p>
        </w:tc>
        <w:tc>
          <w:tcPr>
            <w:tcW w:w="391" w:type="pct"/>
            <w:gridSpan w:val="2"/>
          </w:tcPr>
          <w:p w14:paraId="3B10829F" w14:textId="77777777" w:rsidR="00F02038" w:rsidRPr="00F02038" w:rsidRDefault="00F02038" w:rsidP="00F02038">
            <w:pPr>
              <w:rPr>
                <w:rFonts w:ascii="Calibri" w:eastAsia="Calibri" w:hAnsi="Calibri" w:cs="Times New Roman"/>
                <w:b/>
                <w:bCs/>
                <w:szCs w:val="22"/>
                <w:lang w:val="es-CO"/>
              </w:rPr>
            </w:pPr>
            <w:r w:rsidRPr="00F02038">
              <w:rPr>
                <w:rFonts w:ascii="Calibri" w:eastAsia="Calibri" w:hAnsi="Calibri" w:cs="Times New Roman"/>
                <w:b/>
                <w:bCs/>
                <w:szCs w:val="22"/>
                <w:lang w:val="es-CO"/>
              </w:rPr>
              <w:t>2</w:t>
            </w:r>
          </w:p>
        </w:tc>
        <w:tc>
          <w:tcPr>
            <w:tcW w:w="2104" w:type="pct"/>
            <w:gridSpan w:val="4"/>
          </w:tcPr>
          <w:p w14:paraId="036FEF53" w14:textId="77777777" w:rsidR="00F02038" w:rsidRPr="00F02038" w:rsidRDefault="00F02038" w:rsidP="00F02038">
            <w:pPr>
              <w:rPr>
                <w:rFonts w:ascii="Calibri" w:eastAsia="Calibri" w:hAnsi="Calibri" w:cs="Times New Roman"/>
                <w:b/>
                <w:bCs/>
                <w:szCs w:val="22"/>
                <w:lang w:val="es-CO"/>
              </w:rPr>
            </w:pPr>
            <w:r w:rsidRPr="00F02038">
              <w:rPr>
                <w:rFonts w:ascii="Calibri" w:eastAsia="Calibri" w:hAnsi="Calibri" w:cs="Times New Roman"/>
                <w:b/>
                <w:bCs/>
                <w:szCs w:val="22"/>
                <w:lang w:val="es-CO"/>
              </w:rPr>
              <w:t>Si algún campo obligatorio del formulario no está completo:</w:t>
            </w:r>
          </w:p>
          <w:p w14:paraId="783CE34B" w14:textId="77777777" w:rsidR="00F02038" w:rsidRPr="00F02038" w:rsidRDefault="00F02038" w:rsidP="00F02038">
            <w:pPr>
              <w:rPr>
                <w:rFonts w:ascii="Calibri" w:eastAsia="Calibri" w:hAnsi="Calibri" w:cs="Times New Roman"/>
                <w:b/>
                <w:bCs/>
                <w:szCs w:val="22"/>
                <w:lang w:val="es-CO"/>
              </w:rPr>
            </w:pPr>
            <w:r w:rsidRPr="00F02038">
              <w:rPr>
                <w:rFonts w:ascii="Calibri" w:eastAsia="Calibri" w:hAnsi="Calibri" w:cs="Times New Roman"/>
                <w:b/>
                <w:bCs/>
                <w:szCs w:val="22"/>
                <w:lang w:val="es-CO"/>
              </w:rPr>
              <w:t>El sistema muestra una alerta indicando que se deben completar todos los campos obligatorios.</w:t>
            </w:r>
          </w:p>
        </w:tc>
      </w:tr>
      <w:tr w:rsidR="00F02038" w:rsidRPr="00F02038" w14:paraId="54E5461E" w14:textId="77777777" w:rsidTr="00BF63D8">
        <w:tc>
          <w:tcPr>
            <w:tcW w:w="391" w:type="pct"/>
          </w:tcPr>
          <w:p w14:paraId="43EF567E" w14:textId="77777777" w:rsidR="00F02038" w:rsidRPr="00F02038" w:rsidRDefault="00F02038" w:rsidP="00F02038">
            <w:pPr>
              <w:rPr>
                <w:rFonts w:ascii="Calibri" w:eastAsia="Calibri" w:hAnsi="Calibri" w:cs="Times New Roman"/>
                <w:b/>
                <w:bCs/>
                <w:szCs w:val="22"/>
                <w:lang w:val="es-CO"/>
              </w:rPr>
            </w:pPr>
            <w:r w:rsidRPr="00F02038">
              <w:rPr>
                <w:rFonts w:ascii="Calibri" w:eastAsia="Calibri" w:hAnsi="Calibri" w:cs="Times New Roman"/>
                <w:b/>
                <w:bCs/>
                <w:szCs w:val="22"/>
                <w:lang w:val="es-CO"/>
              </w:rPr>
              <w:t>3</w:t>
            </w:r>
          </w:p>
        </w:tc>
        <w:tc>
          <w:tcPr>
            <w:tcW w:w="2114" w:type="pct"/>
            <w:gridSpan w:val="2"/>
          </w:tcPr>
          <w:p w14:paraId="4FD6006E" w14:textId="77777777" w:rsidR="00F02038" w:rsidRPr="00F02038" w:rsidRDefault="00F02038" w:rsidP="00F02038">
            <w:pPr>
              <w:rPr>
                <w:rFonts w:ascii="Calibri" w:eastAsia="Calibri" w:hAnsi="Calibri" w:cs="Times New Roman"/>
                <w:szCs w:val="22"/>
                <w:lang w:val="es-CO"/>
              </w:rPr>
            </w:pPr>
            <w:r w:rsidRPr="00F02038">
              <w:rPr>
                <w:rFonts w:ascii="Calibri" w:eastAsia="Calibri" w:hAnsi="Calibri" w:cs="Times New Roman"/>
                <w:szCs w:val="22"/>
                <w:lang w:val="es-CO"/>
              </w:rPr>
              <w:t>El Cliente completa los campos faltantes.</w:t>
            </w:r>
          </w:p>
        </w:tc>
        <w:tc>
          <w:tcPr>
            <w:tcW w:w="391" w:type="pct"/>
            <w:gridSpan w:val="2"/>
          </w:tcPr>
          <w:p w14:paraId="5FDB61F0" w14:textId="77777777" w:rsidR="00F02038" w:rsidRPr="00F02038" w:rsidRDefault="00F02038" w:rsidP="00F02038">
            <w:pPr>
              <w:rPr>
                <w:rFonts w:ascii="Calibri" w:eastAsia="Calibri" w:hAnsi="Calibri" w:cs="Times New Roman"/>
                <w:b/>
                <w:bCs/>
                <w:szCs w:val="22"/>
                <w:lang w:val="es-CO"/>
              </w:rPr>
            </w:pPr>
            <w:r w:rsidRPr="00F02038">
              <w:rPr>
                <w:rFonts w:ascii="Calibri" w:eastAsia="Calibri" w:hAnsi="Calibri" w:cs="Times New Roman"/>
                <w:b/>
                <w:bCs/>
                <w:szCs w:val="22"/>
                <w:lang w:val="es-CO"/>
              </w:rPr>
              <w:t>4</w:t>
            </w:r>
          </w:p>
        </w:tc>
        <w:tc>
          <w:tcPr>
            <w:tcW w:w="2104" w:type="pct"/>
            <w:gridSpan w:val="4"/>
          </w:tcPr>
          <w:p w14:paraId="7E491631" w14:textId="77777777" w:rsidR="00F02038" w:rsidRPr="00F02038" w:rsidRDefault="00F02038" w:rsidP="00F02038">
            <w:pPr>
              <w:rPr>
                <w:rFonts w:ascii="Calibri" w:eastAsia="Calibri" w:hAnsi="Calibri" w:cs="Times New Roman"/>
                <w:b/>
                <w:bCs/>
                <w:szCs w:val="22"/>
                <w:lang w:val="es-CO"/>
              </w:rPr>
            </w:pPr>
            <w:r w:rsidRPr="00F02038">
              <w:rPr>
                <w:rFonts w:ascii="Calibri" w:eastAsia="Calibri" w:hAnsi="Calibri" w:cs="Times New Roman"/>
                <w:b/>
                <w:bCs/>
                <w:szCs w:val="22"/>
                <w:lang w:val="es-CO"/>
              </w:rPr>
              <w:t>Fin del caso de uso.</w:t>
            </w:r>
          </w:p>
        </w:tc>
      </w:tr>
    </w:tbl>
    <w:p w14:paraId="5494EA59" w14:textId="77777777" w:rsidR="00F02038" w:rsidRPr="00F02038" w:rsidRDefault="00F02038" w:rsidP="00915FCB">
      <w:pPr>
        <w:rPr>
          <w:lang w:val="es-CO"/>
        </w:rPr>
      </w:pPr>
    </w:p>
    <w:p w14:paraId="75FE13F1" w14:textId="77777777" w:rsidR="00EE221C" w:rsidRDefault="00EE221C" w:rsidP="00915FCB"/>
    <w:p w14:paraId="2988CC3F" w14:textId="77777777" w:rsidR="00EE221C" w:rsidRDefault="00EE221C" w:rsidP="00915FCB"/>
    <w:p w14:paraId="0AFD9BE6" w14:textId="77777777" w:rsidR="00EE221C" w:rsidRDefault="00EE221C" w:rsidP="00915FCB"/>
    <w:p w14:paraId="7F3FABCA" w14:textId="77777777" w:rsidR="00EE221C" w:rsidRDefault="00EE221C" w:rsidP="00915FCB"/>
    <w:p w14:paraId="62AF3EC2" w14:textId="77777777" w:rsidR="00EE221C" w:rsidRDefault="00EE221C" w:rsidP="00915FCB"/>
    <w:p w14:paraId="53B8DC91" w14:textId="77777777" w:rsidR="00EE221C" w:rsidRDefault="00EE221C" w:rsidP="00915FCB"/>
    <w:p w14:paraId="74FF4530" w14:textId="77777777" w:rsidR="00EE221C" w:rsidRDefault="00EE221C" w:rsidP="00915FCB"/>
    <w:p w14:paraId="3E365E4A" w14:textId="77777777" w:rsidR="00EE221C" w:rsidRDefault="00EE221C" w:rsidP="00915FCB"/>
    <w:p w14:paraId="2059A1F5" w14:textId="77777777" w:rsidR="00EE221C" w:rsidRDefault="00EE221C" w:rsidP="00915FCB"/>
    <w:p w14:paraId="02DA4D8F" w14:textId="77777777" w:rsidR="00EE221C" w:rsidRDefault="00EE221C" w:rsidP="00915FCB"/>
    <w:p w14:paraId="6197858E" w14:textId="77777777" w:rsidR="00EE221C" w:rsidRDefault="00EE221C" w:rsidP="00915FCB"/>
    <w:p w14:paraId="442040C0" w14:textId="77777777" w:rsidR="00EE221C" w:rsidRDefault="00EE221C" w:rsidP="00915FCB"/>
    <w:tbl>
      <w:tblPr>
        <w:tblStyle w:val="Tablaconcuadrcula3"/>
        <w:tblW w:w="5130" w:type="pct"/>
        <w:tblLook w:val="04A0" w:firstRow="1" w:lastRow="0" w:firstColumn="1" w:lastColumn="0" w:noHBand="0" w:noVBand="1"/>
      </w:tblPr>
      <w:tblGrid>
        <w:gridCol w:w="701"/>
        <w:gridCol w:w="1298"/>
        <w:gridCol w:w="2545"/>
        <w:gridCol w:w="496"/>
        <w:gridCol w:w="197"/>
        <w:gridCol w:w="683"/>
        <w:gridCol w:w="1375"/>
        <w:gridCol w:w="1144"/>
        <w:gridCol w:w="811"/>
      </w:tblGrid>
      <w:tr w:rsidR="00CE4A64" w:rsidRPr="00CE4A64" w14:paraId="602115B1" w14:textId="77777777" w:rsidTr="00CE4A64">
        <w:tc>
          <w:tcPr>
            <w:tcW w:w="1089" w:type="pct"/>
            <w:gridSpan w:val="2"/>
            <w:shd w:val="clear" w:color="auto" w:fill="EEECE1"/>
          </w:tcPr>
          <w:p w14:paraId="4F83F1B0" w14:textId="77777777" w:rsidR="00CE4A64" w:rsidRPr="00CE4A64" w:rsidRDefault="00CE4A64" w:rsidP="00CE4A64">
            <w:pPr>
              <w:rPr>
                <w:rFonts w:ascii="Calibri" w:eastAsia="Calibri" w:hAnsi="Calibri" w:cs="Times New Roman"/>
                <w:b/>
                <w:bCs/>
                <w:szCs w:val="22"/>
              </w:rPr>
            </w:pPr>
            <w:r w:rsidRPr="00CE4A64">
              <w:rPr>
                <w:rFonts w:ascii="Calibri" w:eastAsia="Calibri" w:hAnsi="Calibri" w:cs="Times New Roman"/>
                <w:b/>
                <w:bCs/>
                <w:szCs w:val="22"/>
              </w:rPr>
              <w:lastRenderedPageBreak/>
              <w:t>Caso De Uso</w:t>
            </w:r>
          </w:p>
        </w:tc>
        <w:tc>
          <w:tcPr>
            <w:tcW w:w="2847" w:type="pct"/>
            <w:gridSpan w:val="5"/>
          </w:tcPr>
          <w:p w14:paraId="13DBDA43" w14:textId="77777777" w:rsidR="00CE4A64" w:rsidRPr="00CE4A64" w:rsidRDefault="00CE4A64" w:rsidP="00CE4A64">
            <w:pPr>
              <w:rPr>
                <w:rFonts w:ascii="Calibri" w:eastAsia="Calibri" w:hAnsi="Calibri" w:cs="Times New Roman"/>
                <w:bCs/>
              </w:rPr>
            </w:pPr>
            <w:r w:rsidRPr="00CE4A64">
              <w:rPr>
                <w:rFonts w:ascii="Calibri" w:eastAsia="Calibri" w:hAnsi="Calibri" w:cs="Times New Roman"/>
                <w:bCs/>
              </w:rPr>
              <w:t>Consulta de Datos Personales</w:t>
            </w:r>
          </w:p>
        </w:tc>
        <w:tc>
          <w:tcPr>
            <w:tcW w:w="1064" w:type="pct"/>
            <w:gridSpan w:val="2"/>
            <w:shd w:val="clear" w:color="auto" w:fill="EEECE1"/>
          </w:tcPr>
          <w:p w14:paraId="7450F056" w14:textId="77777777" w:rsidR="00CE4A64" w:rsidRPr="00CE4A64" w:rsidRDefault="00CE4A64" w:rsidP="00CE4A64">
            <w:pPr>
              <w:rPr>
                <w:rFonts w:ascii="Calibri" w:eastAsia="Calibri" w:hAnsi="Calibri" w:cs="Times New Roman"/>
                <w:b/>
                <w:bCs/>
                <w:szCs w:val="22"/>
              </w:rPr>
            </w:pPr>
            <w:r w:rsidRPr="00CE4A64">
              <w:rPr>
                <w:rFonts w:ascii="Calibri" w:eastAsia="Calibri" w:hAnsi="Calibri" w:cs="Times New Roman"/>
                <w:b/>
                <w:bCs/>
                <w:szCs w:val="22"/>
              </w:rPr>
              <w:t>No CU3</w:t>
            </w:r>
          </w:p>
        </w:tc>
      </w:tr>
      <w:tr w:rsidR="00CE4A64" w:rsidRPr="00CE4A64" w14:paraId="3E317CCD" w14:textId="77777777" w:rsidTr="00CE4A64">
        <w:tc>
          <w:tcPr>
            <w:tcW w:w="1089" w:type="pct"/>
            <w:gridSpan w:val="2"/>
            <w:shd w:val="clear" w:color="auto" w:fill="EEECE1"/>
          </w:tcPr>
          <w:p w14:paraId="704A0A47" w14:textId="77777777" w:rsidR="00CE4A64" w:rsidRPr="00CE4A64" w:rsidRDefault="00CE4A64" w:rsidP="00CE4A64">
            <w:pPr>
              <w:rPr>
                <w:rFonts w:ascii="Calibri" w:eastAsia="Calibri" w:hAnsi="Calibri" w:cs="Times New Roman"/>
                <w:b/>
                <w:bCs/>
                <w:szCs w:val="22"/>
              </w:rPr>
            </w:pPr>
            <w:r w:rsidRPr="00CE4A64">
              <w:rPr>
                <w:rFonts w:ascii="Calibri" w:eastAsia="Calibri" w:hAnsi="Calibri" w:cs="Times New Roman"/>
                <w:b/>
                <w:bCs/>
                <w:szCs w:val="22"/>
              </w:rPr>
              <w:t>Propósito</w:t>
            </w:r>
          </w:p>
        </w:tc>
        <w:tc>
          <w:tcPr>
            <w:tcW w:w="3911" w:type="pct"/>
            <w:gridSpan w:val="7"/>
          </w:tcPr>
          <w:p w14:paraId="637943F8" w14:textId="77777777" w:rsidR="00CE4A64" w:rsidRPr="00CE4A64" w:rsidRDefault="00CE4A64" w:rsidP="00CE4A64">
            <w:pPr>
              <w:rPr>
                <w:rFonts w:ascii="Calibri" w:eastAsia="Calibri" w:hAnsi="Calibri" w:cs="Times New Roman"/>
                <w:b/>
                <w:bCs/>
                <w:szCs w:val="22"/>
              </w:rPr>
            </w:pPr>
            <w:r w:rsidRPr="00CE4A64">
              <w:rPr>
                <w:rFonts w:ascii="Calibri" w:eastAsia="Calibri" w:hAnsi="Calibri" w:cs="Times New Roman"/>
                <w:b/>
                <w:bCs/>
                <w:szCs w:val="22"/>
              </w:rPr>
              <w:t>Este caso de uso describe el proceso mediante el cual los roles de usuario Administrador, Colaborador y Cliente pueden consultar sus datos personales en el sistema.</w:t>
            </w:r>
          </w:p>
        </w:tc>
      </w:tr>
      <w:tr w:rsidR="00CE4A64" w:rsidRPr="00CE4A64" w14:paraId="15E955EC" w14:textId="77777777" w:rsidTr="00CE4A64">
        <w:tc>
          <w:tcPr>
            <w:tcW w:w="1089" w:type="pct"/>
            <w:gridSpan w:val="2"/>
            <w:shd w:val="clear" w:color="auto" w:fill="EEECE1"/>
          </w:tcPr>
          <w:p w14:paraId="0B8D9A0B" w14:textId="77777777" w:rsidR="00CE4A64" w:rsidRPr="00CE4A64" w:rsidRDefault="00CE4A64" w:rsidP="00CE4A64">
            <w:pPr>
              <w:rPr>
                <w:rFonts w:ascii="Calibri" w:eastAsia="Calibri" w:hAnsi="Calibri" w:cs="Times New Roman"/>
                <w:b/>
                <w:bCs/>
                <w:szCs w:val="22"/>
              </w:rPr>
            </w:pPr>
            <w:r w:rsidRPr="00CE4A64">
              <w:rPr>
                <w:rFonts w:ascii="Calibri" w:eastAsia="Calibri" w:hAnsi="Calibri" w:cs="Times New Roman"/>
                <w:b/>
                <w:bCs/>
                <w:szCs w:val="22"/>
              </w:rPr>
              <w:t>Actor(es)</w:t>
            </w:r>
          </w:p>
        </w:tc>
        <w:tc>
          <w:tcPr>
            <w:tcW w:w="3911" w:type="pct"/>
            <w:gridSpan w:val="7"/>
          </w:tcPr>
          <w:p w14:paraId="525B5C1B" w14:textId="77777777" w:rsidR="00CE4A64" w:rsidRPr="00CE4A64" w:rsidRDefault="00CE4A64" w:rsidP="00CE4A64">
            <w:pPr>
              <w:rPr>
                <w:rFonts w:ascii="Calibri" w:eastAsia="Calibri" w:hAnsi="Calibri" w:cs="Times New Roman"/>
                <w:b/>
                <w:bCs/>
                <w:szCs w:val="22"/>
              </w:rPr>
            </w:pPr>
            <w:r w:rsidRPr="00CE4A64">
              <w:rPr>
                <w:rFonts w:ascii="Calibri" w:eastAsia="Calibri" w:hAnsi="Calibri" w:cs="Times New Roman"/>
                <w:b/>
                <w:bCs/>
                <w:szCs w:val="22"/>
              </w:rPr>
              <w:t>Roles de usuario Administrador, Colaborador y Cliente.</w:t>
            </w:r>
          </w:p>
        </w:tc>
      </w:tr>
      <w:tr w:rsidR="00CE4A64" w:rsidRPr="00CE4A64" w14:paraId="5B555F66" w14:textId="77777777" w:rsidTr="00CE4A64">
        <w:tc>
          <w:tcPr>
            <w:tcW w:w="1089" w:type="pct"/>
            <w:gridSpan w:val="2"/>
            <w:shd w:val="clear" w:color="auto" w:fill="EEECE1"/>
          </w:tcPr>
          <w:p w14:paraId="3391F79B" w14:textId="77777777" w:rsidR="00CE4A64" w:rsidRPr="00CE4A64" w:rsidRDefault="00CE4A64" w:rsidP="00CE4A64">
            <w:pPr>
              <w:rPr>
                <w:rFonts w:ascii="Calibri" w:eastAsia="Calibri" w:hAnsi="Calibri" w:cs="Times New Roman"/>
                <w:b/>
                <w:bCs/>
                <w:szCs w:val="22"/>
              </w:rPr>
            </w:pPr>
            <w:r w:rsidRPr="00CE4A64">
              <w:rPr>
                <w:rFonts w:ascii="Calibri" w:eastAsia="Calibri" w:hAnsi="Calibri" w:cs="Times New Roman"/>
                <w:b/>
                <w:bCs/>
                <w:szCs w:val="22"/>
              </w:rPr>
              <w:t>Descripción</w:t>
            </w:r>
          </w:p>
        </w:tc>
        <w:tc>
          <w:tcPr>
            <w:tcW w:w="3911" w:type="pct"/>
            <w:gridSpan w:val="7"/>
          </w:tcPr>
          <w:p w14:paraId="01D4C9FB" w14:textId="72C6B9D8" w:rsidR="00CE4A64" w:rsidRPr="00CE4A64" w:rsidRDefault="00CE4A64" w:rsidP="00CE4A64">
            <w:pPr>
              <w:jc w:val="both"/>
              <w:rPr>
                <w:rFonts w:ascii="Calibri" w:eastAsia="Calibri" w:hAnsi="Calibri" w:cs="Times New Roman"/>
                <w:b/>
                <w:bCs/>
                <w:szCs w:val="22"/>
              </w:rPr>
            </w:pPr>
            <w:r w:rsidRPr="00CE4A64">
              <w:rPr>
                <w:rFonts w:ascii="Calibri" w:eastAsia="Calibri" w:hAnsi="Calibri" w:cs="Times New Roman"/>
                <w:b/>
                <w:bCs/>
                <w:szCs w:val="22"/>
              </w:rPr>
              <w:t xml:space="preserve">Este caso de uso permite a los usuarios ingresar al sistema mediante la vista de inicio de sesión, donde proporcionarán sus credenciales de acceso. Una vez dentro del sistema, podrán acceder al panel de control donde encontrarán la pestaña "Cuenta". Al seleccionar esta pestaña, podrán ver todos sus datos personales y consultarlos haciendo clic sobre el </w:t>
            </w:r>
            <w:r w:rsidR="0027754E" w:rsidRPr="00CE4A64">
              <w:rPr>
                <w:rFonts w:ascii="Calibri" w:eastAsia="Calibri" w:hAnsi="Calibri" w:cs="Times New Roman"/>
                <w:b/>
                <w:bCs/>
                <w:szCs w:val="22"/>
              </w:rPr>
              <w:t>módulo</w:t>
            </w:r>
            <w:r w:rsidRPr="00CE4A64">
              <w:rPr>
                <w:rFonts w:ascii="Calibri" w:eastAsia="Calibri" w:hAnsi="Calibri" w:cs="Times New Roman"/>
                <w:b/>
                <w:bCs/>
                <w:szCs w:val="22"/>
              </w:rPr>
              <w:t xml:space="preserve"> "Cuenta".</w:t>
            </w:r>
          </w:p>
        </w:tc>
      </w:tr>
      <w:tr w:rsidR="00CE4A64" w:rsidRPr="00CE4A64" w14:paraId="004222B6" w14:textId="77777777" w:rsidTr="00CE4A64">
        <w:trPr>
          <w:trHeight w:val="561"/>
        </w:trPr>
        <w:tc>
          <w:tcPr>
            <w:tcW w:w="1089" w:type="pct"/>
            <w:gridSpan w:val="2"/>
            <w:shd w:val="clear" w:color="auto" w:fill="EEECE1"/>
          </w:tcPr>
          <w:p w14:paraId="7539B541" w14:textId="77777777" w:rsidR="00CE4A64" w:rsidRPr="00CE4A64" w:rsidRDefault="00CE4A64" w:rsidP="00CE4A64">
            <w:pPr>
              <w:rPr>
                <w:rFonts w:ascii="Calibri" w:eastAsia="Calibri" w:hAnsi="Calibri" w:cs="Times New Roman"/>
                <w:b/>
                <w:bCs/>
                <w:szCs w:val="22"/>
              </w:rPr>
            </w:pPr>
            <w:r w:rsidRPr="00CE4A64">
              <w:rPr>
                <w:rFonts w:ascii="Calibri" w:eastAsia="Calibri" w:hAnsi="Calibri" w:cs="Times New Roman"/>
                <w:b/>
                <w:bCs/>
                <w:szCs w:val="22"/>
              </w:rPr>
              <w:t>Precondición</w:t>
            </w:r>
          </w:p>
        </w:tc>
        <w:tc>
          <w:tcPr>
            <w:tcW w:w="3911" w:type="pct"/>
            <w:gridSpan w:val="7"/>
          </w:tcPr>
          <w:p w14:paraId="41EB705B" w14:textId="77777777" w:rsidR="00CE4A64" w:rsidRPr="00CE4A64" w:rsidRDefault="00CE4A64" w:rsidP="00CE4A64">
            <w:pPr>
              <w:rPr>
                <w:rFonts w:ascii="Calibri" w:eastAsia="Calibri" w:hAnsi="Calibri" w:cs="Times New Roman"/>
                <w:szCs w:val="22"/>
              </w:rPr>
            </w:pPr>
            <w:r w:rsidRPr="00CE4A64">
              <w:rPr>
                <w:rFonts w:ascii="Calibri" w:eastAsia="Calibri" w:hAnsi="Calibri" w:cs="Times New Roman"/>
                <w:szCs w:val="22"/>
              </w:rPr>
              <w:t>El sistema está operativo y el usuario tiene credenciales válidas.</w:t>
            </w:r>
          </w:p>
        </w:tc>
      </w:tr>
      <w:tr w:rsidR="00CE4A64" w:rsidRPr="00CE4A64" w14:paraId="13933EE4" w14:textId="77777777" w:rsidTr="00CE4A64">
        <w:tc>
          <w:tcPr>
            <w:tcW w:w="1089" w:type="pct"/>
            <w:gridSpan w:val="2"/>
            <w:shd w:val="clear" w:color="auto" w:fill="EEECE1"/>
          </w:tcPr>
          <w:p w14:paraId="043A56D2" w14:textId="77777777" w:rsidR="00CE4A64" w:rsidRPr="00CE4A64" w:rsidRDefault="00CE4A64" w:rsidP="00CE4A64">
            <w:pPr>
              <w:rPr>
                <w:rFonts w:ascii="Calibri" w:eastAsia="Calibri" w:hAnsi="Calibri" w:cs="Times New Roman"/>
                <w:b/>
                <w:bCs/>
                <w:szCs w:val="22"/>
              </w:rPr>
            </w:pPr>
            <w:r w:rsidRPr="00CE4A64">
              <w:rPr>
                <w:rFonts w:ascii="Calibri" w:eastAsia="Calibri" w:hAnsi="Calibri" w:cs="Times New Roman"/>
                <w:b/>
                <w:bCs/>
                <w:szCs w:val="22"/>
              </w:rPr>
              <w:t>Postcondición</w:t>
            </w:r>
          </w:p>
        </w:tc>
        <w:tc>
          <w:tcPr>
            <w:tcW w:w="3911" w:type="pct"/>
            <w:gridSpan w:val="7"/>
          </w:tcPr>
          <w:p w14:paraId="4D215A55" w14:textId="77777777" w:rsidR="00CE4A64" w:rsidRPr="00CE4A64" w:rsidRDefault="00CE4A64" w:rsidP="00CE4A64">
            <w:pPr>
              <w:rPr>
                <w:rFonts w:ascii="Calibri" w:eastAsia="Calibri" w:hAnsi="Calibri" w:cs="Times New Roman"/>
                <w:szCs w:val="22"/>
              </w:rPr>
            </w:pPr>
            <w:r w:rsidRPr="00CE4A64">
              <w:rPr>
                <w:rFonts w:ascii="Calibri" w:eastAsia="Calibri" w:hAnsi="Calibri" w:cs="Times New Roman"/>
                <w:szCs w:val="22"/>
              </w:rPr>
              <w:t>El usuario ha consultado exitosamente sus datos personales en el sistema.</w:t>
            </w:r>
          </w:p>
        </w:tc>
      </w:tr>
      <w:tr w:rsidR="00CE4A64" w:rsidRPr="00CE4A64" w14:paraId="142C5C49" w14:textId="77777777" w:rsidTr="00CE4A64">
        <w:tc>
          <w:tcPr>
            <w:tcW w:w="1089" w:type="pct"/>
            <w:gridSpan w:val="2"/>
            <w:shd w:val="clear" w:color="auto" w:fill="EEECE1"/>
          </w:tcPr>
          <w:p w14:paraId="12E07384" w14:textId="77777777" w:rsidR="00CE4A64" w:rsidRPr="00CE4A64" w:rsidRDefault="00CE4A64" w:rsidP="00CE4A64">
            <w:pPr>
              <w:rPr>
                <w:rFonts w:ascii="Calibri" w:eastAsia="Calibri" w:hAnsi="Calibri" w:cs="Times New Roman"/>
                <w:b/>
                <w:bCs/>
                <w:szCs w:val="22"/>
              </w:rPr>
            </w:pPr>
            <w:r w:rsidRPr="00CE4A64">
              <w:rPr>
                <w:rFonts w:ascii="Calibri" w:eastAsia="Calibri" w:hAnsi="Calibri" w:cs="Times New Roman"/>
                <w:b/>
                <w:bCs/>
                <w:szCs w:val="22"/>
              </w:rPr>
              <w:t>Tipo caso de uso:</w:t>
            </w:r>
          </w:p>
          <w:p w14:paraId="47BC5BC1" w14:textId="77777777" w:rsidR="00CE4A64" w:rsidRPr="00CE4A64" w:rsidRDefault="00CE4A64" w:rsidP="00CE4A64">
            <w:pPr>
              <w:rPr>
                <w:rFonts w:ascii="Calibri" w:eastAsia="Calibri" w:hAnsi="Calibri" w:cs="Times New Roman"/>
                <w:szCs w:val="22"/>
              </w:rPr>
            </w:pPr>
            <w:r w:rsidRPr="00CE4A64">
              <w:rPr>
                <w:rFonts w:ascii="Calibri" w:eastAsia="Calibri" w:hAnsi="Calibri" w:cs="Times New Roman"/>
                <w:szCs w:val="22"/>
              </w:rPr>
              <w:t xml:space="preserve">Principal, Secundario, </w:t>
            </w:r>
            <w:r w:rsidRPr="00CE4A64">
              <w:rPr>
                <w:rFonts w:ascii="Calibri" w:eastAsia="Calibri" w:hAnsi="Calibri" w:cs="Times New Roman"/>
                <w:szCs w:val="22"/>
                <w:lang w:val="es-CO"/>
              </w:rPr>
              <w:t>Inclusión,</w:t>
            </w:r>
            <w:r w:rsidRPr="00CE4A64">
              <w:rPr>
                <w:rFonts w:ascii="Calibri" w:eastAsia="Calibri" w:hAnsi="Calibri" w:cs="Times New Roman"/>
                <w:szCs w:val="22"/>
              </w:rPr>
              <w:t xml:space="preserve"> </w:t>
            </w:r>
            <w:r w:rsidRPr="00CE4A64">
              <w:rPr>
                <w:rFonts w:ascii="Calibri" w:eastAsia="Calibri" w:hAnsi="Calibri" w:cs="Times New Roman"/>
                <w:szCs w:val="22"/>
                <w:lang w:val="es-CO"/>
              </w:rPr>
              <w:t>Extensión,</w:t>
            </w:r>
          </w:p>
          <w:p w14:paraId="2018DBEC" w14:textId="77777777" w:rsidR="00CE4A64" w:rsidRPr="00CE4A64" w:rsidRDefault="00CE4A64" w:rsidP="00CE4A64">
            <w:pPr>
              <w:rPr>
                <w:rFonts w:ascii="Calibri" w:eastAsia="Calibri" w:hAnsi="Calibri" w:cs="Times New Roman"/>
                <w:b/>
                <w:bCs/>
                <w:szCs w:val="22"/>
              </w:rPr>
            </w:pPr>
            <w:r w:rsidRPr="00CE4A64">
              <w:rPr>
                <w:rFonts w:ascii="Calibri" w:eastAsia="Calibri" w:hAnsi="Calibri" w:cs="Times New Roman"/>
                <w:szCs w:val="22"/>
                <w:lang w:val="es-CO"/>
              </w:rPr>
              <w:t>Generales o Abstractos</w:t>
            </w:r>
          </w:p>
        </w:tc>
        <w:tc>
          <w:tcPr>
            <w:tcW w:w="3911" w:type="pct"/>
            <w:gridSpan w:val="7"/>
          </w:tcPr>
          <w:p w14:paraId="74B9BA48" w14:textId="77777777" w:rsidR="00CE4A64" w:rsidRPr="00CE4A64" w:rsidRDefault="00CE4A64" w:rsidP="00CE4A64">
            <w:pPr>
              <w:jc w:val="both"/>
              <w:rPr>
                <w:rFonts w:ascii="Calibri" w:eastAsia="Calibri" w:hAnsi="Calibri" w:cs="Times New Roman"/>
                <w:bCs/>
                <w:szCs w:val="22"/>
              </w:rPr>
            </w:pPr>
            <w:r w:rsidRPr="00CE4A64">
              <w:rPr>
                <w:rFonts w:ascii="Calibri" w:eastAsia="Calibri" w:hAnsi="Calibri" w:cs="Times New Roman"/>
                <w:bCs/>
                <w:szCs w:val="22"/>
              </w:rPr>
              <w:t>Principal</w:t>
            </w:r>
          </w:p>
        </w:tc>
      </w:tr>
      <w:tr w:rsidR="00CE4A64" w:rsidRPr="00CE4A64" w14:paraId="2C476CFA" w14:textId="77777777" w:rsidTr="00CE4A64">
        <w:tc>
          <w:tcPr>
            <w:tcW w:w="1089" w:type="pct"/>
            <w:gridSpan w:val="2"/>
            <w:shd w:val="clear" w:color="auto" w:fill="EEECE1"/>
          </w:tcPr>
          <w:p w14:paraId="04DD2760" w14:textId="77777777" w:rsidR="00CE4A64" w:rsidRPr="00CE4A64" w:rsidRDefault="00CE4A64" w:rsidP="00CE4A64">
            <w:pPr>
              <w:rPr>
                <w:rFonts w:ascii="Calibri" w:eastAsia="Calibri" w:hAnsi="Calibri" w:cs="Times New Roman"/>
                <w:b/>
                <w:bCs/>
                <w:szCs w:val="22"/>
              </w:rPr>
            </w:pPr>
            <w:r w:rsidRPr="00CE4A64">
              <w:rPr>
                <w:rFonts w:ascii="Calibri" w:eastAsia="Calibri" w:hAnsi="Calibri" w:cs="Times New Roman"/>
                <w:b/>
                <w:bCs/>
                <w:szCs w:val="22"/>
              </w:rPr>
              <w:t>Referencia Cruzada</w:t>
            </w:r>
          </w:p>
        </w:tc>
        <w:tc>
          <w:tcPr>
            <w:tcW w:w="3911" w:type="pct"/>
            <w:gridSpan w:val="7"/>
          </w:tcPr>
          <w:p w14:paraId="333C52F6" w14:textId="77777777" w:rsidR="00CE4A64" w:rsidRPr="00CE4A64" w:rsidRDefault="00CE4A64" w:rsidP="00CE4A64">
            <w:pPr>
              <w:jc w:val="both"/>
              <w:rPr>
                <w:rFonts w:ascii="Calibri" w:eastAsia="Calibri" w:hAnsi="Calibri" w:cs="Times New Roman"/>
                <w:b/>
                <w:bCs/>
                <w:szCs w:val="22"/>
              </w:rPr>
            </w:pPr>
            <w:r w:rsidRPr="00CE4A64">
              <w:rPr>
                <w:rFonts w:ascii="Calibri" w:eastAsia="Calibri" w:hAnsi="Calibri" w:cs="Times New Roman"/>
                <w:b/>
                <w:bCs/>
                <w:szCs w:val="22"/>
              </w:rPr>
              <w:t>RF003</w:t>
            </w:r>
          </w:p>
        </w:tc>
      </w:tr>
      <w:tr w:rsidR="00CE4A64" w:rsidRPr="00CE4A64" w14:paraId="472DF857" w14:textId="77777777" w:rsidTr="00CE4A64">
        <w:trPr>
          <w:trHeight w:val="704"/>
        </w:trPr>
        <w:tc>
          <w:tcPr>
            <w:tcW w:w="1089" w:type="pct"/>
            <w:gridSpan w:val="2"/>
            <w:shd w:val="clear" w:color="auto" w:fill="EEECE1"/>
          </w:tcPr>
          <w:p w14:paraId="4B2C82D8" w14:textId="77777777" w:rsidR="00CE4A64" w:rsidRPr="00CE4A64" w:rsidRDefault="00CE4A64" w:rsidP="00CE4A64">
            <w:pPr>
              <w:rPr>
                <w:rFonts w:ascii="Calibri" w:eastAsia="Calibri" w:hAnsi="Calibri" w:cs="Times New Roman"/>
                <w:b/>
                <w:bCs/>
                <w:szCs w:val="22"/>
              </w:rPr>
            </w:pPr>
            <w:r w:rsidRPr="00CE4A64">
              <w:rPr>
                <w:rFonts w:ascii="Calibri" w:eastAsia="Calibri" w:hAnsi="Calibri" w:cs="Times New Roman"/>
                <w:b/>
                <w:bCs/>
                <w:szCs w:val="22"/>
              </w:rPr>
              <w:t>Nivel Importancia:</w:t>
            </w:r>
          </w:p>
          <w:p w14:paraId="05A47203" w14:textId="77777777" w:rsidR="00CE4A64" w:rsidRPr="00CE4A64" w:rsidRDefault="00CE4A64" w:rsidP="00CE4A64">
            <w:pPr>
              <w:rPr>
                <w:rFonts w:ascii="Calibri" w:eastAsia="Calibri" w:hAnsi="Calibri" w:cs="Times New Roman"/>
                <w:szCs w:val="22"/>
              </w:rPr>
            </w:pPr>
            <w:r w:rsidRPr="00CE4A64">
              <w:rPr>
                <w:rFonts w:ascii="Calibri" w:eastAsia="Calibri" w:hAnsi="Calibri" w:cs="Times New Roman"/>
                <w:szCs w:val="22"/>
              </w:rPr>
              <w:t>Alta, media o baja</w:t>
            </w:r>
          </w:p>
        </w:tc>
        <w:tc>
          <w:tcPr>
            <w:tcW w:w="3911" w:type="pct"/>
            <w:gridSpan w:val="7"/>
          </w:tcPr>
          <w:p w14:paraId="10B692E4" w14:textId="77777777" w:rsidR="00CE4A64" w:rsidRPr="00CE4A64" w:rsidRDefault="00CE4A64" w:rsidP="00CE4A64">
            <w:pPr>
              <w:rPr>
                <w:rFonts w:ascii="Calibri" w:eastAsia="Calibri" w:hAnsi="Calibri" w:cs="Times New Roman"/>
                <w:szCs w:val="22"/>
              </w:rPr>
            </w:pPr>
            <w:r w:rsidRPr="00CE4A64">
              <w:rPr>
                <w:rFonts w:ascii="Calibri" w:eastAsia="Calibri" w:hAnsi="Calibri" w:cs="Times New Roman"/>
                <w:szCs w:val="22"/>
              </w:rPr>
              <w:t>Alta</w:t>
            </w:r>
          </w:p>
        </w:tc>
      </w:tr>
      <w:tr w:rsidR="00CE4A64" w:rsidRPr="00CE4A64" w14:paraId="2DC5453E" w14:textId="77777777" w:rsidTr="00CE4A64">
        <w:trPr>
          <w:trHeight w:val="731"/>
        </w:trPr>
        <w:tc>
          <w:tcPr>
            <w:tcW w:w="1089" w:type="pct"/>
            <w:gridSpan w:val="2"/>
            <w:shd w:val="clear" w:color="auto" w:fill="EEECE1"/>
          </w:tcPr>
          <w:p w14:paraId="499CEE55" w14:textId="77777777" w:rsidR="00CE4A64" w:rsidRPr="00CE4A64" w:rsidRDefault="00CE4A64" w:rsidP="00CE4A64">
            <w:pPr>
              <w:rPr>
                <w:rFonts w:ascii="Calibri" w:eastAsia="Calibri" w:hAnsi="Calibri" w:cs="Times New Roman"/>
                <w:b/>
                <w:bCs/>
                <w:szCs w:val="22"/>
              </w:rPr>
            </w:pPr>
            <w:r w:rsidRPr="00CE4A64">
              <w:rPr>
                <w:rFonts w:ascii="Calibri" w:eastAsia="Calibri" w:hAnsi="Calibri" w:cs="Times New Roman"/>
                <w:b/>
                <w:bCs/>
                <w:szCs w:val="22"/>
              </w:rPr>
              <w:t>Autor (es)</w:t>
            </w:r>
          </w:p>
        </w:tc>
        <w:tc>
          <w:tcPr>
            <w:tcW w:w="1652" w:type="pct"/>
            <w:gridSpan w:val="2"/>
          </w:tcPr>
          <w:p w14:paraId="24700CB8" w14:textId="77777777" w:rsidR="00CE4A64" w:rsidRPr="00CE4A64" w:rsidRDefault="00CE4A64" w:rsidP="00CE4A64">
            <w:pPr>
              <w:rPr>
                <w:rFonts w:ascii="Calibri" w:eastAsia="Calibri" w:hAnsi="Calibri" w:cs="Times New Roman"/>
                <w:bCs/>
                <w:szCs w:val="22"/>
              </w:rPr>
            </w:pPr>
            <w:r w:rsidRPr="00CE4A64">
              <w:rPr>
                <w:rFonts w:ascii="Calibri" w:eastAsia="Calibri" w:hAnsi="Calibri" w:cs="Times New Roman"/>
                <w:bCs/>
                <w:szCs w:val="22"/>
              </w:rPr>
              <w:t>Jhoan Marín Restrepo</w:t>
            </w:r>
          </w:p>
        </w:tc>
        <w:tc>
          <w:tcPr>
            <w:tcW w:w="483" w:type="pct"/>
            <w:gridSpan w:val="2"/>
            <w:shd w:val="clear" w:color="auto" w:fill="EEECE1"/>
          </w:tcPr>
          <w:p w14:paraId="79A4C083" w14:textId="77777777" w:rsidR="00CE4A64" w:rsidRPr="00CE4A64" w:rsidRDefault="00CE4A64" w:rsidP="00CE4A64">
            <w:pPr>
              <w:rPr>
                <w:rFonts w:ascii="Calibri" w:eastAsia="Calibri" w:hAnsi="Calibri" w:cs="Times New Roman"/>
                <w:b/>
                <w:bCs/>
                <w:szCs w:val="22"/>
              </w:rPr>
            </w:pPr>
            <w:r w:rsidRPr="00CE4A64">
              <w:rPr>
                <w:rFonts w:ascii="Calibri" w:eastAsia="Calibri" w:hAnsi="Calibri" w:cs="Times New Roman"/>
                <w:b/>
                <w:bCs/>
                <w:szCs w:val="22"/>
              </w:rPr>
              <w:t>Fecha</w:t>
            </w:r>
          </w:p>
        </w:tc>
        <w:tc>
          <w:tcPr>
            <w:tcW w:w="712" w:type="pct"/>
          </w:tcPr>
          <w:p w14:paraId="407A6158" w14:textId="77777777" w:rsidR="00CE4A64" w:rsidRPr="00CE4A64" w:rsidRDefault="00CE4A64" w:rsidP="00CE4A64">
            <w:pPr>
              <w:rPr>
                <w:rFonts w:ascii="Calibri" w:eastAsia="Calibri" w:hAnsi="Calibri" w:cs="Times New Roman"/>
                <w:bCs/>
                <w:szCs w:val="22"/>
              </w:rPr>
            </w:pPr>
            <w:r w:rsidRPr="00CE4A64">
              <w:rPr>
                <w:rFonts w:ascii="Calibri" w:eastAsia="Calibri" w:hAnsi="Calibri" w:cs="Times New Roman"/>
                <w:bCs/>
                <w:szCs w:val="22"/>
              </w:rPr>
              <w:t>05/04/2024</w:t>
            </w:r>
          </w:p>
        </w:tc>
        <w:tc>
          <w:tcPr>
            <w:tcW w:w="622" w:type="pct"/>
            <w:shd w:val="clear" w:color="auto" w:fill="EEECE1"/>
            <w:vAlign w:val="center"/>
          </w:tcPr>
          <w:p w14:paraId="31F53B45" w14:textId="77777777" w:rsidR="00CE4A64" w:rsidRPr="00CE4A64" w:rsidRDefault="00CE4A64" w:rsidP="00CE4A64">
            <w:pPr>
              <w:jc w:val="center"/>
              <w:rPr>
                <w:rFonts w:ascii="Calibri" w:eastAsia="Calibri" w:hAnsi="Calibri" w:cs="Times New Roman"/>
                <w:b/>
                <w:bCs/>
                <w:szCs w:val="22"/>
              </w:rPr>
            </w:pPr>
            <w:r w:rsidRPr="00CE4A64">
              <w:rPr>
                <w:rFonts w:ascii="Calibri" w:eastAsia="Calibri" w:hAnsi="Calibri" w:cs="Times New Roman"/>
                <w:b/>
                <w:bCs/>
                <w:szCs w:val="22"/>
              </w:rPr>
              <w:t>Versión</w:t>
            </w:r>
          </w:p>
        </w:tc>
        <w:tc>
          <w:tcPr>
            <w:tcW w:w="442" w:type="pct"/>
            <w:vAlign w:val="center"/>
          </w:tcPr>
          <w:p w14:paraId="27EF98CA" w14:textId="77777777" w:rsidR="00CE4A64" w:rsidRPr="00CE4A64" w:rsidRDefault="00CE4A64" w:rsidP="00CE4A64">
            <w:pPr>
              <w:rPr>
                <w:rFonts w:ascii="Calibri" w:eastAsia="Calibri" w:hAnsi="Calibri" w:cs="Times New Roman"/>
                <w:bCs/>
                <w:szCs w:val="22"/>
              </w:rPr>
            </w:pPr>
            <w:r w:rsidRPr="00CE4A64">
              <w:rPr>
                <w:rFonts w:ascii="Calibri" w:eastAsia="Calibri" w:hAnsi="Calibri" w:cs="Times New Roman"/>
                <w:bCs/>
                <w:szCs w:val="22"/>
              </w:rPr>
              <w:t>1</w:t>
            </w:r>
          </w:p>
        </w:tc>
      </w:tr>
      <w:tr w:rsidR="00CE4A64" w:rsidRPr="00CE4A64" w14:paraId="45AED7DE" w14:textId="77777777" w:rsidTr="00CE4A64">
        <w:tc>
          <w:tcPr>
            <w:tcW w:w="5000" w:type="pct"/>
            <w:gridSpan w:val="9"/>
            <w:shd w:val="clear" w:color="auto" w:fill="EEECE1"/>
            <w:vAlign w:val="center"/>
          </w:tcPr>
          <w:p w14:paraId="03FE166C" w14:textId="77777777" w:rsidR="00CE4A64" w:rsidRPr="00CE4A64" w:rsidRDefault="00CE4A64" w:rsidP="00CE4A64">
            <w:pPr>
              <w:jc w:val="center"/>
              <w:rPr>
                <w:rFonts w:ascii="Calibri" w:eastAsia="Calibri" w:hAnsi="Calibri" w:cs="Times New Roman"/>
                <w:b/>
                <w:bCs/>
              </w:rPr>
            </w:pPr>
            <w:r w:rsidRPr="00CE4A64">
              <w:rPr>
                <w:rFonts w:ascii="Calibri" w:eastAsia="Calibri" w:hAnsi="Calibri" w:cs="Times New Roman"/>
                <w:b/>
                <w:bCs/>
              </w:rPr>
              <w:t>Curso – Flujo Normal Básico Eventos</w:t>
            </w:r>
          </w:p>
        </w:tc>
      </w:tr>
      <w:tr w:rsidR="00CE4A64" w:rsidRPr="00CE4A64" w14:paraId="5FD8CE89" w14:textId="77777777" w:rsidTr="00BF63D8">
        <w:tc>
          <w:tcPr>
            <w:tcW w:w="383" w:type="pct"/>
          </w:tcPr>
          <w:p w14:paraId="5F9C470C" w14:textId="77777777" w:rsidR="00CE4A64" w:rsidRPr="00CE4A64" w:rsidRDefault="00CE4A64" w:rsidP="00CE4A64">
            <w:pPr>
              <w:jc w:val="center"/>
              <w:rPr>
                <w:rFonts w:ascii="Calibri" w:eastAsia="Calibri" w:hAnsi="Calibri" w:cs="Times New Roman"/>
                <w:b/>
                <w:bCs/>
              </w:rPr>
            </w:pPr>
            <w:r w:rsidRPr="00CE4A64">
              <w:rPr>
                <w:rFonts w:ascii="Calibri" w:eastAsia="Calibri" w:hAnsi="Calibri" w:cs="Times New Roman"/>
                <w:b/>
                <w:bCs/>
              </w:rPr>
              <w:t>Paso</w:t>
            </w:r>
          </w:p>
        </w:tc>
        <w:tc>
          <w:tcPr>
            <w:tcW w:w="2086" w:type="pct"/>
            <w:gridSpan w:val="2"/>
          </w:tcPr>
          <w:p w14:paraId="095E8AAD" w14:textId="77777777" w:rsidR="00CE4A64" w:rsidRPr="00CE4A64" w:rsidRDefault="00CE4A64" w:rsidP="00CE4A64">
            <w:pPr>
              <w:jc w:val="center"/>
              <w:rPr>
                <w:rFonts w:ascii="Calibri" w:eastAsia="Calibri" w:hAnsi="Calibri" w:cs="Times New Roman"/>
                <w:b/>
                <w:bCs/>
              </w:rPr>
            </w:pPr>
            <w:r w:rsidRPr="00CE4A64">
              <w:rPr>
                <w:rFonts w:ascii="Calibri" w:eastAsia="Calibri" w:hAnsi="Calibri" w:cs="Times New Roman"/>
                <w:b/>
                <w:bCs/>
              </w:rPr>
              <w:t>Acción de los actores</w:t>
            </w:r>
          </w:p>
        </w:tc>
        <w:tc>
          <w:tcPr>
            <w:tcW w:w="382" w:type="pct"/>
            <w:gridSpan w:val="2"/>
          </w:tcPr>
          <w:p w14:paraId="0AFAD73B" w14:textId="77777777" w:rsidR="00CE4A64" w:rsidRPr="00CE4A64" w:rsidRDefault="00CE4A64" w:rsidP="00CE4A64">
            <w:pPr>
              <w:jc w:val="center"/>
              <w:rPr>
                <w:rFonts w:ascii="Calibri" w:eastAsia="Calibri" w:hAnsi="Calibri" w:cs="Times New Roman"/>
                <w:b/>
                <w:bCs/>
              </w:rPr>
            </w:pPr>
            <w:r w:rsidRPr="00CE4A64">
              <w:rPr>
                <w:rFonts w:ascii="Calibri" w:eastAsia="Calibri" w:hAnsi="Calibri" w:cs="Times New Roman"/>
                <w:b/>
                <w:bCs/>
              </w:rPr>
              <w:t>Paso</w:t>
            </w:r>
          </w:p>
        </w:tc>
        <w:tc>
          <w:tcPr>
            <w:tcW w:w="2149" w:type="pct"/>
            <w:gridSpan w:val="4"/>
          </w:tcPr>
          <w:p w14:paraId="541FB7BE" w14:textId="77777777" w:rsidR="00CE4A64" w:rsidRPr="00CE4A64" w:rsidRDefault="00CE4A64" w:rsidP="00CE4A64">
            <w:pPr>
              <w:jc w:val="center"/>
              <w:rPr>
                <w:rFonts w:ascii="Calibri" w:eastAsia="Calibri" w:hAnsi="Calibri" w:cs="Times New Roman"/>
                <w:b/>
                <w:bCs/>
              </w:rPr>
            </w:pPr>
            <w:r w:rsidRPr="00CE4A64">
              <w:rPr>
                <w:rFonts w:ascii="Calibri" w:eastAsia="Calibri" w:hAnsi="Calibri" w:cs="Times New Roman"/>
                <w:b/>
                <w:bCs/>
              </w:rPr>
              <w:t>Respuesta del sistema</w:t>
            </w:r>
          </w:p>
        </w:tc>
      </w:tr>
      <w:tr w:rsidR="00CE4A64" w:rsidRPr="00CE4A64" w14:paraId="651210A1" w14:textId="77777777" w:rsidTr="00BF63D8">
        <w:tc>
          <w:tcPr>
            <w:tcW w:w="383" w:type="pct"/>
          </w:tcPr>
          <w:p w14:paraId="1B7847CC" w14:textId="77777777" w:rsidR="00CE4A64" w:rsidRPr="00CE4A64" w:rsidRDefault="00CE4A64" w:rsidP="00CE4A64">
            <w:pPr>
              <w:jc w:val="center"/>
              <w:rPr>
                <w:rFonts w:ascii="Calibri" w:eastAsia="Calibri" w:hAnsi="Calibri" w:cs="Times New Roman"/>
                <w:b/>
                <w:bCs/>
              </w:rPr>
            </w:pPr>
            <w:r w:rsidRPr="00CE4A64">
              <w:rPr>
                <w:rFonts w:ascii="Calibri" w:eastAsia="Calibri" w:hAnsi="Calibri" w:cs="Times New Roman"/>
                <w:b/>
                <w:bCs/>
              </w:rPr>
              <w:t>1</w:t>
            </w:r>
          </w:p>
        </w:tc>
        <w:tc>
          <w:tcPr>
            <w:tcW w:w="2086" w:type="pct"/>
            <w:gridSpan w:val="2"/>
          </w:tcPr>
          <w:p w14:paraId="70671168" w14:textId="77777777" w:rsidR="00CE4A64" w:rsidRPr="00CE4A64" w:rsidRDefault="00CE4A64" w:rsidP="00CE4A64">
            <w:pPr>
              <w:rPr>
                <w:rFonts w:ascii="Calibri" w:eastAsia="Calibri" w:hAnsi="Calibri" w:cs="Times New Roman"/>
                <w:b/>
                <w:bCs/>
              </w:rPr>
            </w:pPr>
            <w:r w:rsidRPr="00CE4A64">
              <w:rPr>
                <w:rFonts w:ascii="Calibri" w:eastAsia="Calibri" w:hAnsi="Calibri" w:cs="Times New Roman"/>
                <w:b/>
                <w:bCs/>
              </w:rPr>
              <w:t>El Usuario ingresa al sistema.</w:t>
            </w:r>
          </w:p>
        </w:tc>
        <w:tc>
          <w:tcPr>
            <w:tcW w:w="382" w:type="pct"/>
            <w:gridSpan w:val="2"/>
          </w:tcPr>
          <w:p w14:paraId="3D13BABE" w14:textId="77777777" w:rsidR="00CE4A64" w:rsidRPr="00CE4A64" w:rsidRDefault="00CE4A64" w:rsidP="00CE4A64">
            <w:pPr>
              <w:jc w:val="center"/>
              <w:rPr>
                <w:rFonts w:ascii="Calibri" w:eastAsia="Calibri" w:hAnsi="Calibri" w:cs="Times New Roman"/>
                <w:b/>
                <w:bCs/>
              </w:rPr>
            </w:pPr>
            <w:r w:rsidRPr="00CE4A64">
              <w:rPr>
                <w:rFonts w:ascii="Calibri" w:eastAsia="Calibri" w:hAnsi="Calibri" w:cs="Times New Roman"/>
                <w:b/>
                <w:bCs/>
              </w:rPr>
              <w:t>2</w:t>
            </w:r>
          </w:p>
        </w:tc>
        <w:tc>
          <w:tcPr>
            <w:tcW w:w="2149" w:type="pct"/>
            <w:gridSpan w:val="4"/>
          </w:tcPr>
          <w:p w14:paraId="38EFDD85" w14:textId="77777777" w:rsidR="00CE4A64" w:rsidRPr="00CE4A64" w:rsidRDefault="00CE4A64" w:rsidP="00CE4A64">
            <w:pPr>
              <w:ind w:left="-9"/>
              <w:rPr>
                <w:rFonts w:ascii="Calibri" w:eastAsia="Calibri" w:hAnsi="Calibri" w:cs="Times New Roman"/>
              </w:rPr>
            </w:pPr>
            <w:r w:rsidRPr="00CE4A64">
              <w:rPr>
                <w:rFonts w:ascii="Calibri" w:eastAsia="Calibri" w:hAnsi="Calibri" w:cs="Times New Roman"/>
              </w:rPr>
              <w:t>El sistema muestra la pantalla de inicio de sesión.</w:t>
            </w:r>
          </w:p>
        </w:tc>
      </w:tr>
      <w:tr w:rsidR="00CE4A64" w:rsidRPr="00CE4A64" w14:paraId="0BCC9ECE" w14:textId="77777777" w:rsidTr="00BF63D8">
        <w:tc>
          <w:tcPr>
            <w:tcW w:w="383" w:type="pct"/>
          </w:tcPr>
          <w:p w14:paraId="0114DE1D" w14:textId="77777777" w:rsidR="00CE4A64" w:rsidRPr="00CE4A64" w:rsidRDefault="00CE4A64" w:rsidP="00CE4A64">
            <w:pPr>
              <w:jc w:val="center"/>
              <w:rPr>
                <w:rFonts w:ascii="Calibri" w:eastAsia="Calibri" w:hAnsi="Calibri" w:cs="Times New Roman"/>
                <w:b/>
                <w:bCs/>
              </w:rPr>
            </w:pPr>
            <w:r w:rsidRPr="00CE4A64">
              <w:rPr>
                <w:rFonts w:ascii="Calibri" w:eastAsia="Calibri" w:hAnsi="Calibri" w:cs="Times New Roman"/>
                <w:b/>
                <w:bCs/>
              </w:rPr>
              <w:t>3</w:t>
            </w:r>
          </w:p>
        </w:tc>
        <w:tc>
          <w:tcPr>
            <w:tcW w:w="2086" w:type="pct"/>
            <w:gridSpan w:val="2"/>
          </w:tcPr>
          <w:p w14:paraId="1899A80C" w14:textId="77777777" w:rsidR="00CE4A64" w:rsidRPr="00CE4A64" w:rsidRDefault="00CE4A64" w:rsidP="00CE4A64">
            <w:pPr>
              <w:rPr>
                <w:rFonts w:ascii="Calibri" w:eastAsia="Calibri" w:hAnsi="Calibri" w:cs="Times New Roman"/>
                <w:b/>
                <w:bCs/>
              </w:rPr>
            </w:pPr>
            <w:r w:rsidRPr="00CE4A64">
              <w:rPr>
                <w:rFonts w:ascii="Calibri" w:eastAsia="Calibri" w:hAnsi="Calibri" w:cs="Times New Roman"/>
                <w:b/>
                <w:bCs/>
              </w:rPr>
              <w:t>El Usuario ingresa su Correo Electrónico y contraseña.</w:t>
            </w:r>
          </w:p>
        </w:tc>
        <w:tc>
          <w:tcPr>
            <w:tcW w:w="382" w:type="pct"/>
            <w:gridSpan w:val="2"/>
          </w:tcPr>
          <w:p w14:paraId="59D09FF6" w14:textId="77777777" w:rsidR="00CE4A64" w:rsidRPr="00CE4A64" w:rsidRDefault="00CE4A64" w:rsidP="00CE4A64">
            <w:pPr>
              <w:jc w:val="center"/>
              <w:rPr>
                <w:rFonts w:ascii="Calibri" w:eastAsia="Calibri" w:hAnsi="Calibri" w:cs="Times New Roman"/>
                <w:b/>
                <w:bCs/>
              </w:rPr>
            </w:pPr>
            <w:r w:rsidRPr="00CE4A64">
              <w:rPr>
                <w:rFonts w:ascii="Calibri" w:eastAsia="Calibri" w:hAnsi="Calibri" w:cs="Times New Roman"/>
                <w:b/>
                <w:bCs/>
              </w:rPr>
              <w:t>4</w:t>
            </w:r>
          </w:p>
        </w:tc>
        <w:tc>
          <w:tcPr>
            <w:tcW w:w="2149" w:type="pct"/>
            <w:gridSpan w:val="4"/>
          </w:tcPr>
          <w:p w14:paraId="33959046" w14:textId="77777777" w:rsidR="00CE4A64" w:rsidRPr="00CE4A64" w:rsidRDefault="00CE4A64" w:rsidP="00CE4A64">
            <w:pPr>
              <w:rPr>
                <w:rFonts w:ascii="Calibri" w:eastAsia="Calibri" w:hAnsi="Calibri" w:cs="Times New Roman"/>
                <w:b/>
                <w:bCs/>
              </w:rPr>
            </w:pPr>
            <w:r w:rsidRPr="00CE4A64">
              <w:rPr>
                <w:rFonts w:ascii="Calibri" w:eastAsia="Calibri" w:hAnsi="Calibri" w:cs="Times New Roman"/>
                <w:b/>
                <w:bCs/>
              </w:rPr>
              <w:t>El sistema valida las credenciales ingresadas.</w:t>
            </w:r>
          </w:p>
        </w:tc>
      </w:tr>
      <w:tr w:rsidR="00CE4A64" w:rsidRPr="00CE4A64" w14:paraId="556BF374" w14:textId="77777777" w:rsidTr="00BF63D8">
        <w:tc>
          <w:tcPr>
            <w:tcW w:w="383" w:type="pct"/>
          </w:tcPr>
          <w:p w14:paraId="43F5025A" w14:textId="77777777" w:rsidR="00CE4A64" w:rsidRPr="00CE4A64" w:rsidRDefault="00CE4A64" w:rsidP="00CE4A64">
            <w:pPr>
              <w:jc w:val="center"/>
              <w:rPr>
                <w:rFonts w:ascii="Calibri" w:eastAsia="Calibri" w:hAnsi="Calibri" w:cs="Times New Roman"/>
                <w:b/>
                <w:bCs/>
              </w:rPr>
            </w:pPr>
          </w:p>
        </w:tc>
        <w:tc>
          <w:tcPr>
            <w:tcW w:w="2086" w:type="pct"/>
            <w:gridSpan w:val="2"/>
          </w:tcPr>
          <w:p w14:paraId="29681568" w14:textId="77777777" w:rsidR="00CE4A64" w:rsidRPr="00CE4A64" w:rsidRDefault="00CE4A64" w:rsidP="00CE4A64">
            <w:pPr>
              <w:rPr>
                <w:rFonts w:ascii="Calibri" w:eastAsia="Calibri" w:hAnsi="Calibri" w:cs="Times New Roman"/>
                <w:b/>
                <w:bCs/>
              </w:rPr>
            </w:pPr>
          </w:p>
        </w:tc>
        <w:tc>
          <w:tcPr>
            <w:tcW w:w="382" w:type="pct"/>
            <w:gridSpan w:val="2"/>
          </w:tcPr>
          <w:p w14:paraId="190A010A" w14:textId="77777777" w:rsidR="00CE4A64" w:rsidRPr="00CE4A64" w:rsidRDefault="00CE4A64" w:rsidP="00CE4A64">
            <w:pPr>
              <w:jc w:val="center"/>
              <w:rPr>
                <w:rFonts w:ascii="Calibri" w:eastAsia="Calibri" w:hAnsi="Calibri" w:cs="Times New Roman"/>
                <w:b/>
                <w:bCs/>
              </w:rPr>
            </w:pPr>
            <w:r w:rsidRPr="00CE4A64">
              <w:rPr>
                <w:rFonts w:ascii="Calibri" w:eastAsia="Calibri" w:hAnsi="Calibri" w:cs="Times New Roman"/>
                <w:b/>
                <w:bCs/>
              </w:rPr>
              <w:t>5</w:t>
            </w:r>
          </w:p>
        </w:tc>
        <w:tc>
          <w:tcPr>
            <w:tcW w:w="2149" w:type="pct"/>
            <w:gridSpan w:val="4"/>
          </w:tcPr>
          <w:p w14:paraId="2FD69056" w14:textId="77777777" w:rsidR="00CE4A64" w:rsidRPr="00CE4A64" w:rsidRDefault="00CE4A64" w:rsidP="00CE4A64">
            <w:pPr>
              <w:rPr>
                <w:rFonts w:ascii="Calibri" w:eastAsia="Calibri" w:hAnsi="Calibri" w:cs="Times New Roman"/>
              </w:rPr>
            </w:pPr>
            <w:r w:rsidRPr="00CE4A64">
              <w:rPr>
                <w:rFonts w:ascii="Calibri" w:eastAsia="Calibri" w:hAnsi="Calibri" w:cs="Times New Roman"/>
              </w:rPr>
              <w:t>Si las credenciales son válidas, el sistema muestra el panel de control del usuario.</w:t>
            </w:r>
          </w:p>
        </w:tc>
      </w:tr>
      <w:tr w:rsidR="00CE4A64" w:rsidRPr="00CE4A64" w14:paraId="4CA81B71" w14:textId="77777777" w:rsidTr="00BF63D8">
        <w:tc>
          <w:tcPr>
            <w:tcW w:w="383" w:type="pct"/>
          </w:tcPr>
          <w:p w14:paraId="29679C88" w14:textId="77777777" w:rsidR="00CE4A64" w:rsidRPr="00CE4A64" w:rsidRDefault="00CE4A64" w:rsidP="00CE4A64">
            <w:pPr>
              <w:jc w:val="center"/>
              <w:rPr>
                <w:rFonts w:ascii="Calibri" w:eastAsia="Calibri" w:hAnsi="Calibri" w:cs="Times New Roman"/>
                <w:b/>
                <w:bCs/>
              </w:rPr>
            </w:pPr>
            <w:r w:rsidRPr="00CE4A64">
              <w:rPr>
                <w:rFonts w:ascii="Calibri" w:eastAsia="Calibri" w:hAnsi="Calibri" w:cs="Times New Roman"/>
                <w:b/>
                <w:bCs/>
              </w:rPr>
              <w:t>6</w:t>
            </w:r>
          </w:p>
        </w:tc>
        <w:tc>
          <w:tcPr>
            <w:tcW w:w="2086" w:type="pct"/>
            <w:gridSpan w:val="2"/>
          </w:tcPr>
          <w:p w14:paraId="06ECDCC2" w14:textId="77777777" w:rsidR="00CE4A64" w:rsidRPr="00CE4A64" w:rsidRDefault="00CE4A64" w:rsidP="00CE4A64">
            <w:pPr>
              <w:rPr>
                <w:rFonts w:ascii="Calibri" w:eastAsia="Calibri" w:hAnsi="Calibri" w:cs="Times New Roman"/>
                <w:b/>
                <w:bCs/>
              </w:rPr>
            </w:pPr>
            <w:r w:rsidRPr="00CE4A64">
              <w:rPr>
                <w:rFonts w:ascii="Calibri" w:eastAsia="Calibri" w:hAnsi="Calibri" w:cs="Times New Roman"/>
                <w:b/>
                <w:bCs/>
              </w:rPr>
              <w:t>El usuario selecciona la pestaña "Cuenta".</w:t>
            </w:r>
          </w:p>
        </w:tc>
        <w:tc>
          <w:tcPr>
            <w:tcW w:w="382" w:type="pct"/>
            <w:gridSpan w:val="2"/>
          </w:tcPr>
          <w:p w14:paraId="47DDBFAA" w14:textId="77777777" w:rsidR="00CE4A64" w:rsidRPr="00CE4A64" w:rsidRDefault="00CE4A64" w:rsidP="00CE4A64">
            <w:pPr>
              <w:jc w:val="center"/>
              <w:rPr>
                <w:rFonts w:ascii="Calibri" w:eastAsia="Calibri" w:hAnsi="Calibri" w:cs="Times New Roman"/>
                <w:b/>
                <w:bCs/>
              </w:rPr>
            </w:pPr>
            <w:r w:rsidRPr="00CE4A64">
              <w:rPr>
                <w:rFonts w:ascii="Calibri" w:eastAsia="Calibri" w:hAnsi="Calibri" w:cs="Times New Roman"/>
                <w:b/>
                <w:bCs/>
              </w:rPr>
              <w:t>7</w:t>
            </w:r>
          </w:p>
        </w:tc>
        <w:tc>
          <w:tcPr>
            <w:tcW w:w="2149" w:type="pct"/>
            <w:gridSpan w:val="4"/>
          </w:tcPr>
          <w:p w14:paraId="210EB7A6" w14:textId="77777777" w:rsidR="00CE4A64" w:rsidRPr="00CE4A64" w:rsidRDefault="00CE4A64" w:rsidP="00CE4A64">
            <w:pPr>
              <w:rPr>
                <w:rFonts w:ascii="Calibri" w:eastAsia="Calibri" w:hAnsi="Calibri" w:cs="Times New Roman"/>
                <w:b/>
                <w:bCs/>
              </w:rPr>
            </w:pPr>
            <w:r w:rsidRPr="00CE4A64">
              <w:rPr>
                <w:rFonts w:ascii="Calibri" w:eastAsia="Calibri" w:hAnsi="Calibri" w:cs="Times New Roman"/>
                <w:b/>
                <w:bCs/>
              </w:rPr>
              <w:t>El sistema muestra los datos personales del usuario.</w:t>
            </w:r>
          </w:p>
        </w:tc>
      </w:tr>
      <w:tr w:rsidR="00CE4A64" w:rsidRPr="00CE4A64" w14:paraId="5F3EAF59" w14:textId="77777777" w:rsidTr="00BF63D8">
        <w:tc>
          <w:tcPr>
            <w:tcW w:w="383" w:type="pct"/>
          </w:tcPr>
          <w:p w14:paraId="6831AA78" w14:textId="77777777" w:rsidR="00CE4A64" w:rsidRPr="00CE4A64" w:rsidRDefault="00CE4A64" w:rsidP="00CE4A64">
            <w:pPr>
              <w:jc w:val="center"/>
              <w:rPr>
                <w:rFonts w:ascii="Calibri" w:eastAsia="Calibri" w:hAnsi="Calibri" w:cs="Times New Roman"/>
                <w:b/>
                <w:bCs/>
              </w:rPr>
            </w:pPr>
          </w:p>
        </w:tc>
        <w:tc>
          <w:tcPr>
            <w:tcW w:w="2086" w:type="pct"/>
            <w:gridSpan w:val="2"/>
          </w:tcPr>
          <w:p w14:paraId="5465B76D" w14:textId="77777777" w:rsidR="00CE4A64" w:rsidRPr="00CE4A64" w:rsidRDefault="00CE4A64" w:rsidP="00CE4A64">
            <w:pPr>
              <w:rPr>
                <w:rFonts w:ascii="Calibri" w:eastAsia="Calibri" w:hAnsi="Calibri" w:cs="Times New Roman"/>
                <w:b/>
                <w:bCs/>
              </w:rPr>
            </w:pPr>
          </w:p>
        </w:tc>
        <w:tc>
          <w:tcPr>
            <w:tcW w:w="382" w:type="pct"/>
            <w:gridSpan w:val="2"/>
          </w:tcPr>
          <w:p w14:paraId="5D3AB7C6" w14:textId="77777777" w:rsidR="00CE4A64" w:rsidRPr="00CE4A64" w:rsidRDefault="00CE4A64" w:rsidP="00CE4A64">
            <w:pPr>
              <w:jc w:val="center"/>
              <w:rPr>
                <w:rFonts w:ascii="Calibri" w:eastAsia="Calibri" w:hAnsi="Calibri" w:cs="Times New Roman"/>
                <w:b/>
                <w:bCs/>
              </w:rPr>
            </w:pPr>
            <w:r w:rsidRPr="00CE4A64">
              <w:rPr>
                <w:rFonts w:ascii="Calibri" w:eastAsia="Calibri" w:hAnsi="Calibri" w:cs="Times New Roman"/>
                <w:b/>
                <w:bCs/>
              </w:rPr>
              <w:t>8</w:t>
            </w:r>
          </w:p>
        </w:tc>
        <w:tc>
          <w:tcPr>
            <w:tcW w:w="2149" w:type="pct"/>
            <w:gridSpan w:val="4"/>
          </w:tcPr>
          <w:p w14:paraId="30A90557" w14:textId="77777777" w:rsidR="00CE4A64" w:rsidRPr="00CE4A64" w:rsidRDefault="00CE4A64" w:rsidP="00CE4A64">
            <w:pPr>
              <w:rPr>
                <w:rFonts w:ascii="Calibri" w:eastAsia="Calibri" w:hAnsi="Calibri" w:cs="Times New Roman"/>
                <w:b/>
                <w:bCs/>
              </w:rPr>
            </w:pPr>
            <w:r w:rsidRPr="00CE4A64">
              <w:rPr>
                <w:rFonts w:ascii="Calibri" w:eastAsia="Calibri" w:hAnsi="Calibri" w:cs="Times New Roman"/>
                <w:b/>
                <w:bCs/>
              </w:rPr>
              <w:t>Fin del caso de uso.</w:t>
            </w:r>
          </w:p>
        </w:tc>
      </w:tr>
      <w:tr w:rsidR="00CE4A64" w:rsidRPr="00CE4A64" w14:paraId="76B44D12" w14:textId="77777777" w:rsidTr="00BF63D8">
        <w:tc>
          <w:tcPr>
            <w:tcW w:w="383" w:type="pct"/>
          </w:tcPr>
          <w:p w14:paraId="02D9D3E2" w14:textId="77777777" w:rsidR="00CE4A64" w:rsidRPr="00CE4A64" w:rsidRDefault="00CE4A64" w:rsidP="00CE4A64">
            <w:pPr>
              <w:jc w:val="center"/>
              <w:rPr>
                <w:rFonts w:ascii="Calibri" w:eastAsia="Calibri" w:hAnsi="Calibri" w:cs="Times New Roman"/>
                <w:b/>
                <w:bCs/>
              </w:rPr>
            </w:pPr>
          </w:p>
        </w:tc>
        <w:tc>
          <w:tcPr>
            <w:tcW w:w="2086" w:type="pct"/>
            <w:gridSpan w:val="2"/>
          </w:tcPr>
          <w:p w14:paraId="79A243D0" w14:textId="77777777" w:rsidR="00CE4A64" w:rsidRPr="00CE4A64" w:rsidRDefault="00CE4A64" w:rsidP="00CE4A64">
            <w:pPr>
              <w:rPr>
                <w:rFonts w:ascii="Calibri" w:eastAsia="Calibri" w:hAnsi="Calibri" w:cs="Times New Roman"/>
                <w:b/>
                <w:bCs/>
              </w:rPr>
            </w:pPr>
          </w:p>
        </w:tc>
        <w:tc>
          <w:tcPr>
            <w:tcW w:w="382" w:type="pct"/>
            <w:gridSpan w:val="2"/>
          </w:tcPr>
          <w:p w14:paraId="6110840A" w14:textId="77777777" w:rsidR="00CE4A64" w:rsidRPr="00CE4A64" w:rsidRDefault="00CE4A64" w:rsidP="00CE4A64">
            <w:pPr>
              <w:jc w:val="center"/>
              <w:rPr>
                <w:rFonts w:ascii="Calibri" w:eastAsia="Calibri" w:hAnsi="Calibri" w:cs="Times New Roman"/>
                <w:b/>
                <w:bCs/>
              </w:rPr>
            </w:pPr>
          </w:p>
        </w:tc>
        <w:tc>
          <w:tcPr>
            <w:tcW w:w="2149" w:type="pct"/>
            <w:gridSpan w:val="4"/>
          </w:tcPr>
          <w:p w14:paraId="51A65FC1" w14:textId="77777777" w:rsidR="00CE4A64" w:rsidRPr="00CE4A64" w:rsidRDefault="00CE4A64" w:rsidP="00CE4A64">
            <w:pPr>
              <w:rPr>
                <w:rFonts w:ascii="Calibri" w:eastAsia="Calibri" w:hAnsi="Calibri" w:cs="Times New Roman"/>
                <w:b/>
                <w:bCs/>
              </w:rPr>
            </w:pPr>
          </w:p>
        </w:tc>
      </w:tr>
      <w:tr w:rsidR="00CE4A64" w:rsidRPr="00CE4A64" w14:paraId="3139C8D8" w14:textId="77777777" w:rsidTr="00BF63D8">
        <w:tc>
          <w:tcPr>
            <w:tcW w:w="383" w:type="pct"/>
          </w:tcPr>
          <w:p w14:paraId="7DFDA332" w14:textId="77777777" w:rsidR="00CE4A64" w:rsidRPr="00CE4A64" w:rsidRDefault="00CE4A64" w:rsidP="00CE4A64">
            <w:pPr>
              <w:jc w:val="center"/>
              <w:rPr>
                <w:rFonts w:ascii="Calibri" w:eastAsia="Calibri" w:hAnsi="Calibri" w:cs="Times New Roman"/>
                <w:b/>
                <w:bCs/>
              </w:rPr>
            </w:pPr>
          </w:p>
        </w:tc>
        <w:tc>
          <w:tcPr>
            <w:tcW w:w="2086" w:type="pct"/>
            <w:gridSpan w:val="2"/>
          </w:tcPr>
          <w:p w14:paraId="066AB884" w14:textId="77777777" w:rsidR="00CE4A64" w:rsidRPr="00CE4A64" w:rsidRDefault="00CE4A64" w:rsidP="00CE4A64">
            <w:pPr>
              <w:rPr>
                <w:rFonts w:ascii="Calibri" w:eastAsia="Calibri" w:hAnsi="Calibri" w:cs="Times New Roman"/>
                <w:b/>
                <w:bCs/>
              </w:rPr>
            </w:pPr>
          </w:p>
        </w:tc>
        <w:tc>
          <w:tcPr>
            <w:tcW w:w="382" w:type="pct"/>
            <w:gridSpan w:val="2"/>
          </w:tcPr>
          <w:p w14:paraId="47356377" w14:textId="77777777" w:rsidR="00CE4A64" w:rsidRPr="00CE4A64" w:rsidRDefault="00CE4A64" w:rsidP="00CE4A64">
            <w:pPr>
              <w:rPr>
                <w:rFonts w:ascii="Calibri" w:eastAsia="Calibri" w:hAnsi="Calibri" w:cs="Times New Roman"/>
                <w:b/>
                <w:bCs/>
              </w:rPr>
            </w:pPr>
          </w:p>
        </w:tc>
        <w:tc>
          <w:tcPr>
            <w:tcW w:w="2149" w:type="pct"/>
            <w:gridSpan w:val="4"/>
          </w:tcPr>
          <w:p w14:paraId="663598F4" w14:textId="77777777" w:rsidR="00CE4A64" w:rsidRPr="00CE4A64" w:rsidRDefault="00CE4A64" w:rsidP="00CE4A64">
            <w:pPr>
              <w:rPr>
                <w:rFonts w:ascii="Calibri" w:eastAsia="Calibri" w:hAnsi="Calibri" w:cs="Times New Roman"/>
                <w:b/>
                <w:bCs/>
              </w:rPr>
            </w:pPr>
          </w:p>
        </w:tc>
      </w:tr>
      <w:tr w:rsidR="00CE4A64" w:rsidRPr="00CE4A64" w14:paraId="36A2B678" w14:textId="77777777" w:rsidTr="00CE4A64">
        <w:tc>
          <w:tcPr>
            <w:tcW w:w="5000" w:type="pct"/>
            <w:gridSpan w:val="9"/>
            <w:shd w:val="clear" w:color="auto" w:fill="EEECE1"/>
            <w:vAlign w:val="center"/>
          </w:tcPr>
          <w:p w14:paraId="10DAD825" w14:textId="77777777" w:rsidR="00CE4A64" w:rsidRPr="00CE4A64" w:rsidRDefault="00CE4A64" w:rsidP="00CE4A64">
            <w:pPr>
              <w:jc w:val="center"/>
              <w:rPr>
                <w:rFonts w:ascii="Calibri" w:eastAsia="Calibri" w:hAnsi="Calibri" w:cs="Times New Roman"/>
                <w:b/>
                <w:szCs w:val="22"/>
              </w:rPr>
            </w:pPr>
            <w:r w:rsidRPr="00CE4A64">
              <w:rPr>
                <w:rFonts w:ascii="Calibri" w:eastAsia="Calibri" w:hAnsi="Calibri" w:cs="Times New Roman"/>
                <w:b/>
                <w:bCs/>
              </w:rPr>
              <w:t xml:space="preserve">Curso – Flujo Alterno (Excepcional) </w:t>
            </w:r>
          </w:p>
        </w:tc>
      </w:tr>
      <w:tr w:rsidR="00CE4A64" w:rsidRPr="00CE4A64" w14:paraId="3CA84F20" w14:textId="77777777" w:rsidTr="00BF63D8">
        <w:tc>
          <w:tcPr>
            <w:tcW w:w="383" w:type="pct"/>
            <w:vAlign w:val="center"/>
          </w:tcPr>
          <w:p w14:paraId="1B3EE7D2" w14:textId="77777777" w:rsidR="00CE4A64" w:rsidRPr="00CE4A64" w:rsidRDefault="00CE4A64" w:rsidP="00CE4A64">
            <w:pPr>
              <w:jc w:val="center"/>
              <w:rPr>
                <w:rFonts w:ascii="Calibri" w:eastAsia="Calibri" w:hAnsi="Calibri" w:cs="Times New Roman"/>
                <w:b/>
                <w:bCs/>
                <w:szCs w:val="22"/>
              </w:rPr>
            </w:pPr>
            <w:r w:rsidRPr="00CE4A64">
              <w:rPr>
                <w:rFonts w:ascii="Calibri" w:eastAsia="Calibri" w:hAnsi="Calibri" w:cs="Times New Roman"/>
                <w:b/>
                <w:bCs/>
                <w:szCs w:val="22"/>
              </w:rPr>
              <w:t>Paso</w:t>
            </w:r>
          </w:p>
        </w:tc>
        <w:tc>
          <w:tcPr>
            <w:tcW w:w="2086" w:type="pct"/>
            <w:gridSpan w:val="2"/>
            <w:vAlign w:val="center"/>
          </w:tcPr>
          <w:p w14:paraId="57502F0A" w14:textId="77777777" w:rsidR="00CE4A64" w:rsidRPr="00CE4A64" w:rsidRDefault="00CE4A64" w:rsidP="00CE4A64">
            <w:pPr>
              <w:jc w:val="center"/>
              <w:rPr>
                <w:rFonts w:ascii="Calibri" w:eastAsia="Calibri" w:hAnsi="Calibri" w:cs="Times New Roman"/>
                <w:b/>
                <w:bCs/>
              </w:rPr>
            </w:pPr>
            <w:r w:rsidRPr="00CE4A64">
              <w:rPr>
                <w:rFonts w:ascii="Calibri" w:eastAsia="Calibri" w:hAnsi="Calibri" w:cs="Times New Roman"/>
                <w:b/>
                <w:bCs/>
              </w:rPr>
              <w:t>Acción de los actores</w:t>
            </w:r>
          </w:p>
        </w:tc>
        <w:tc>
          <w:tcPr>
            <w:tcW w:w="382" w:type="pct"/>
            <w:gridSpan w:val="2"/>
            <w:vAlign w:val="center"/>
          </w:tcPr>
          <w:p w14:paraId="3A2984F9" w14:textId="77777777" w:rsidR="00CE4A64" w:rsidRPr="00CE4A64" w:rsidRDefault="00CE4A64" w:rsidP="00CE4A64">
            <w:pPr>
              <w:jc w:val="center"/>
              <w:rPr>
                <w:rFonts w:ascii="Calibri" w:eastAsia="Calibri" w:hAnsi="Calibri" w:cs="Times New Roman"/>
                <w:b/>
                <w:bCs/>
                <w:szCs w:val="22"/>
              </w:rPr>
            </w:pPr>
            <w:r w:rsidRPr="00CE4A64">
              <w:rPr>
                <w:rFonts w:ascii="Calibri" w:eastAsia="Calibri" w:hAnsi="Calibri" w:cs="Times New Roman"/>
                <w:b/>
                <w:bCs/>
                <w:szCs w:val="22"/>
              </w:rPr>
              <w:t>Paso</w:t>
            </w:r>
          </w:p>
        </w:tc>
        <w:tc>
          <w:tcPr>
            <w:tcW w:w="2149" w:type="pct"/>
            <w:gridSpan w:val="4"/>
            <w:vAlign w:val="center"/>
          </w:tcPr>
          <w:p w14:paraId="65DF2556" w14:textId="77777777" w:rsidR="00CE4A64" w:rsidRPr="00CE4A64" w:rsidRDefault="00CE4A64" w:rsidP="00CE4A64">
            <w:pPr>
              <w:jc w:val="center"/>
              <w:rPr>
                <w:rFonts w:ascii="Calibri" w:eastAsia="Calibri" w:hAnsi="Calibri" w:cs="Times New Roman"/>
                <w:b/>
                <w:bCs/>
                <w:szCs w:val="22"/>
              </w:rPr>
            </w:pPr>
            <w:r w:rsidRPr="00CE4A64">
              <w:rPr>
                <w:rFonts w:ascii="Calibri" w:eastAsia="Calibri" w:hAnsi="Calibri" w:cs="Times New Roman"/>
                <w:b/>
                <w:bCs/>
              </w:rPr>
              <w:t>Respuesta del sistema</w:t>
            </w:r>
          </w:p>
        </w:tc>
      </w:tr>
      <w:tr w:rsidR="00CE4A64" w:rsidRPr="00CE4A64" w14:paraId="66554C2F" w14:textId="77777777" w:rsidTr="00BF63D8">
        <w:tc>
          <w:tcPr>
            <w:tcW w:w="383" w:type="pct"/>
          </w:tcPr>
          <w:p w14:paraId="1FF05445" w14:textId="77777777" w:rsidR="00CE4A64" w:rsidRPr="00CE4A64" w:rsidRDefault="00CE4A64" w:rsidP="00CE4A64">
            <w:pPr>
              <w:rPr>
                <w:rFonts w:ascii="Calibri" w:eastAsia="Calibri" w:hAnsi="Calibri" w:cs="Times New Roman"/>
                <w:b/>
                <w:bCs/>
                <w:szCs w:val="22"/>
              </w:rPr>
            </w:pPr>
          </w:p>
        </w:tc>
        <w:tc>
          <w:tcPr>
            <w:tcW w:w="2086" w:type="pct"/>
            <w:gridSpan w:val="2"/>
          </w:tcPr>
          <w:p w14:paraId="61DDA625" w14:textId="77777777" w:rsidR="00CE4A64" w:rsidRPr="00CE4A64" w:rsidRDefault="00CE4A64" w:rsidP="00CE4A64">
            <w:pPr>
              <w:rPr>
                <w:rFonts w:ascii="Calibri" w:eastAsia="Calibri" w:hAnsi="Calibri" w:cs="Times New Roman"/>
                <w:szCs w:val="22"/>
              </w:rPr>
            </w:pPr>
          </w:p>
        </w:tc>
        <w:tc>
          <w:tcPr>
            <w:tcW w:w="382" w:type="pct"/>
            <w:gridSpan w:val="2"/>
          </w:tcPr>
          <w:p w14:paraId="0F3BB36F" w14:textId="77777777" w:rsidR="00CE4A64" w:rsidRPr="00CE4A64" w:rsidRDefault="00CE4A64" w:rsidP="00CE4A64">
            <w:pPr>
              <w:rPr>
                <w:rFonts w:ascii="Calibri" w:eastAsia="Calibri" w:hAnsi="Calibri" w:cs="Times New Roman"/>
                <w:b/>
                <w:bCs/>
                <w:szCs w:val="22"/>
              </w:rPr>
            </w:pPr>
            <w:r w:rsidRPr="00CE4A64">
              <w:rPr>
                <w:rFonts w:ascii="Calibri" w:eastAsia="Calibri" w:hAnsi="Calibri" w:cs="Times New Roman"/>
                <w:b/>
                <w:bCs/>
                <w:szCs w:val="22"/>
              </w:rPr>
              <w:t>1</w:t>
            </w:r>
          </w:p>
        </w:tc>
        <w:tc>
          <w:tcPr>
            <w:tcW w:w="2149" w:type="pct"/>
            <w:gridSpan w:val="4"/>
          </w:tcPr>
          <w:p w14:paraId="005F6293" w14:textId="77777777" w:rsidR="00CE4A64" w:rsidRPr="00CE4A64" w:rsidRDefault="00CE4A64" w:rsidP="00CE4A64">
            <w:pPr>
              <w:rPr>
                <w:rFonts w:ascii="Calibri" w:eastAsia="Calibri" w:hAnsi="Calibri" w:cs="Times New Roman"/>
                <w:b/>
                <w:bCs/>
                <w:szCs w:val="22"/>
              </w:rPr>
            </w:pPr>
            <w:r w:rsidRPr="00CE4A64">
              <w:rPr>
                <w:rFonts w:ascii="Calibri" w:eastAsia="Calibri" w:hAnsi="Calibri" w:cs="Times New Roman"/>
                <w:b/>
                <w:bCs/>
                <w:szCs w:val="22"/>
              </w:rPr>
              <w:t>Si las credenciales son inválidas:  El sistema muestra un mensaje de error indicando que los datos de inicio de sesión son incorrectos.</w:t>
            </w:r>
          </w:p>
        </w:tc>
      </w:tr>
    </w:tbl>
    <w:p w14:paraId="45174E9D" w14:textId="77777777" w:rsidR="00CE4A64" w:rsidRDefault="00CE4A64" w:rsidP="00915FCB">
      <w:pPr>
        <w:rPr>
          <w:lang w:val="es-CO"/>
        </w:rPr>
      </w:pPr>
    </w:p>
    <w:p w14:paraId="49E4A53A" w14:textId="77777777" w:rsidR="0027754E" w:rsidRDefault="0027754E" w:rsidP="00915FCB">
      <w:pPr>
        <w:rPr>
          <w:lang w:val="es-CO"/>
        </w:rPr>
      </w:pPr>
    </w:p>
    <w:p w14:paraId="10EC95CC" w14:textId="77777777" w:rsidR="0027754E" w:rsidRDefault="0027754E" w:rsidP="00915FCB">
      <w:pPr>
        <w:rPr>
          <w:lang w:val="es-CO"/>
        </w:rPr>
      </w:pPr>
    </w:p>
    <w:p w14:paraId="03124EBB" w14:textId="77777777" w:rsidR="0027754E" w:rsidRDefault="0027754E" w:rsidP="00915FCB">
      <w:pPr>
        <w:rPr>
          <w:lang w:val="es-CO"/>
        </w:rPr>
      </w:pPr>
    </w:p>
    <w:p w14:paraId="0DCE11BA" w14:textId="77777777" w:rsidR="0027754E" w:rsidRDefault="0027754E" w:rsidP="00915FCB">
      <w:pPr>
        <w:rPr>
          <w:lang w:val="es-CO"/>
        </w:rPr>
      </w:pPr>
    </w:p>
    <w:p w14:paraId="26E7FEAE" w14:textId="77777777" w:rsidR="0027754E" w:rsidRDefault="0027754E" w:rsidP="00915FCB">
      <w:pPr>
        <w:rPr>
          <w:lang w:val="es-CO"/>
        </w:rPr>
      </w:pPr>
    </w:p>
    <w:p w14:paraId="1152CAD3" w14:textId="77777777" w:rsidR="0027754E" w:rsidRDefault="0027754E" w:rsidP="00915FCB">
      <w:pPr>
        <w:rPr>
          <w:lang w:val="es-CO"/>
        </w:rPr>
      </w:pPr>
    </w:p>
    <w:p w14:paraId="7E014194" w14:textId="77777777" w:rsidR="0027754E" w:rsidRDefault="0027754E" w:rsidP="00915FCB">
      <w:pPr>
        <w:rPr>
          <w:lang w:val="es-CO"/>
        </w:rPr>
      </w:pPr>
    </w:p>
    <w:p w14:paraId="0A4741C7" w14:textId="77777777" w:rsidR="0027754E" w:rsidRDefault="0027754E" w:rsidP="00915FCB">
      <w:pPr>
        <w:rPr>
          <w:lang w:val="es-CO"/>
        </w:rPr>
      </w:pPr>
    </w:p>
    <w:p w14:paraId="771E3C28" w14:textId="77777777" w:rsidR="0027754E" w:rsidRDefault="0027754E" w:rsidP="00915FCB">
      <w:pPr>
        <w:rPr>
          <w:lang w:val="es-CO"/>
        </w:rPr>
      </w:pPr>
    </w:p>
    <w:p w14:paraId="5CCCE27F" w14:textId="77777777" w:rsidR="0027754E" w:rsidRDefault="0027754E" w:rsidP="00915FCB">
      <w:pPr>
        <w:rPr>
          <w:lang w:val="es-CO"/>
        </w:rPr>
      </w:pPr>
    </w:p>
    <w:p w14:paraId="72BE6B21" w14:textId="77777777" w:rsidR="0027754E" w:rsidRDefault="0027754E" w:rsidP="00915FCB">
      <w:pPr>
        <w:rPr>
          <w:lang w:val="es-CO"/>
        </w:rPr>
      </w:pPr>
    </w:p>
    <w:p w14:paraId="1CD7ED09" w14:textId="77777777" w:rsidR="0027754E" w:rsidRDefault="0027754E" w:rsidP="00915FCB">
      <w:pPr>
        <w:rPr>
          <w:lang w:val="es-CO"/>
        </w:rPr>
      </w:pPr>
    </w:p>
    <w:p w14:paraId="6865785B" w14:textId="77777777" w:rsidR="0027754E" w:rsidRDefault="0027754E" w:rsidP="00915FCB">
      <w:pPr>
        <w:rPr>
          <w:lang w:val="es-CO"/>
        </w:rPr>
      </w:pPr>
    </w:p>
    <w:p w14:paraId="50D4AF8A" w14:textId="77777777" w:rsidR="0027754E" w:rsidRDefault="0027754E" w:rsidP="00915FCB">
      <w:pPr>
        <w:rPr>
          <w:lang w:val="es-CO"/>
        </w:rPr>
      </w:pPr>
    </w:p>
    <w:p w14:paraId="7C27C4CF" w14:textId="77777777" w:rsidR="0027754E" w:rsidRDefault="0027754E" w:rsidP="00915FCB">
      <w:pPr>
        <w:rPr>
          <w:lang w:val="es-CO"/>
        </w:rPr>
      </w:pPr>
    </w:p>
    <w:p w14:paraId="14E1E04F" w14:textId="77777777" w:rsidR="0027754E" w:rsidRDefault="0027754E" w:rsidP="00915FCB">
      <w:pPr>
        <w:rPr>
          <w:lang w:val="es-CO"/>
        </w:rPr>
      </w:pPr>
    </w:p>
    <w:p w14:paraId="61ED1297" w14:textId="77777777" w:rsidR="0027754E" w:rsidRDefault="0027754E" w:rsidP="00915FCB">
      <w:pPr>
        <w:rPr>
          <w:lang w:val="es-CO"/>
        </w:rPr>
      </w:pPr>
    </w:p>
    <w:p w14:paraId="23B79C4B" w14:textId="77777777" w:rsidR="0027754E" w:rsidRDefault="0027754E" w:rsidP="00915FCB">
      <w:pPr>
        <w:rPr>
          <w:lang w:val="es-CO"/>
        </w:rPr>
      </w:pPr>
    </w:p>
    <w:p w14:paraId="0293000C" w14:textId="77777777" w:rsidR="0027754E" w:rsidRDefault="0027754E" w:rsidP="00915FCB">
      <w:pPr>
        <w:rPr>
          <w:lang w:val="es-CO"/>
        </w:rPr>
      </w:pPr>
    </w:p>
    <w:tbl>
      <w:tblPr>
        <w:tblStyle w:val="Tablaconcuadrcula4"/>
        <w:tblW w:w="5130" w:type="pct"/>
        <w:tblLook w:val="04A0" w:firstRow="1" w:lastRow="0" w:firstColumn="1" w:lastColumn="0" w:noHBand="0" w:noVBand="1"/>
      </w:tblPr>
      <w:tblGrid>
        <w:gridCol w:w="701"/>
        <w:gridCol w:w="1298"/>
        <w:gridCol w:w="2545"/>
        <w:gridCol w:w="497"/>
        <w:gridCol w:w="198"/>
        <w:gridCol w:w="682"/>
        <w:gridCol w:w="1375"/>
        <w:gridCol w:w="1143"/>
        <w:gridCol w:w="811"/>
      </w:tblGrid>
      <w:tr w:rsidR="0027754E" w:rsidRPr="0027754E" w14:paraId="6D9E9819" w14:textId="77777777" w:rsidTr="0027754E">
        <w:tc>
          <w:tcPr>
            <w:tcW w:w="1089" w:type="pct"/>
            <w:gridSpan w:val="2"/>
            <w:shd w:val="clear" w:color="auto" w:fill="EEECE1"/>
          </w:tcPr>
          <w:p w14:paraId="23DDA8C6"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lastRenderedPageBreak/>
              <w:t>Caso De Uso</w:t>
            </w:r>
          </w:p>
        </w:tc>
        <w:tc>
          <w:tcPr>
            <w:tcW w:w="2847" w:type="pct"/>
            <w:gridSpan w:val="5"/>
          </w:tcPr>
          <w:p w14:paraId="09A07618" w14:textId="77777777" w:rsidR="0027754E" w:rsidRPr="0027754E" w:rsidRDefault="0027754E" w:rsidP="0027754E">
            <w:pPr>
              <w:rPr>
                <w:rFonts w:ascii="Calibri" w:eastAsia="Calibri" w:hAnsi="Calibri" w:cs="Times New Roman"/>
                <w:bCs/>
              </w:rPr>
            </w:pPr>
            <w:r w:rsidRPr="0027754E">
              <w:rPr>
                <w:rFonts w:ascii="Calibri" w:eastAsia="Calibri" w:hAnsi="Calibri" w:cs="Times New Roman"/>
                <w:bCs/>
              </w:rPr>
              <w:t>Actualización de Datos Personales</w:t>
            </w:r>
          </w:p>
        </w:tc>
        <w:tc>
          <w:tcPr>
            <w:tcW w:w="1064" w:type="pct"/>
            <w:gridSpan w:val="2"/>
            <w:shd w:val="clear" w:color="auto" w:fill="EEECE1"/>
          </w:tcPr>
          <w:p w14:paraId="6BDF391A"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t>No CU4</w:t>
            </w:r>
          </w:p>
        </w:tc>
      </w:tr>
      <w:tr w:rsidR="0027754E" w:rsidRPr="0027754E" w14:paraId="201093C9" w14:textId="77777777" w:rsidTr="0027754E">
        <w:tc>
          <w:tcPr>
            <w:tcW w:w="1089" w:type="pct"/>
            <w:gridSpan w:val="2"/>
            <w:shd w:val="clear" w:color="auto" w:fill="EEECE1"/>
          </w:tcPr>
          <w:p w14:paraId="783DE872"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t>Propósito</w:t>
            </w:r>
          </w:p>
        </w:tc>
        <w:tc>
          <w:tcPr>
            <w:tcW w:w="3911" w:type="pct"/>
            <w:gridSpan w:val="7"/>
          </w:tcPr>
          <w:p w14:paraId="7A0B56DF"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t>Este caso de uso describe el proceso mediante el cual los roles de usuario Administrador, Colaborador y Cliente pueden actualizar sus datos personales en el sistema.</w:t>
            </w:r>
          </w:p>
        </w:tc>
      </w:tr>
      <w:tr w:rsidR="0027754E" w:rsidRPr="0027754E" w14:paraId="460D5193" w14:textId="77777777" w:rsidTr="0027754E">
        <w:tc>
          <w:tcPr>
            <w:tcW w:w="1089" w:type="pct"/>
            <w:gridSpan w:val="2"/>
            <w:shd w:val="clear" w:color="auto" w:fill="EEECE1"/>
          </w:tcPr>
          <w:p w14:paraId="370259B7"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t>Actor(es)</w:t>
            </w:r>
          </w:p>
        </w:tc>
        <w:tc>
          <w:tcPr>
            <w:tcW w:w="3911" w:type="pct"/>
            <w:gridSpan w:val="7"/>
          </w:tcPr>
          <w:p w14:paraId="70389732"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t>Roles de usuario Administrador, Colaborador y Cliente.</w:t>
            </w:r>
          </w:p>
        </w:tc>
      </w:tr>
      <w:tr w:rsidR="0027754E" w:rsidRPr="0027754E" w14:paraId="4A013F3D" w14:textId="77777777" w:rsidTr="0027754E">
        <w:tc>
          <w:tcPr>
            <w:tcW w:w="1089" w:type="pct"/>
            <w:gridSpan w:val="2"/>
            <w:shd w:val="clear" w:color="auto" w:fill="EEECE1"/>
          </w:tcPr>
          <w:p w14:paraId="07FF4A59"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t>Descripción</w:t>
            </w:r>
          </w:p>
        </w:tc>
        <w:tc>
          <w:tcPr>
            <w:tcW w:w="3911" w:type="pct"/>
            <w:gridSpan w:val="7"/>
          </w:tcPr>
          <w:p w14:paraId="67D3F8EB" w14:textId="77777777" w:rsidR="0027754E" w:rsidRPr="0027754E" w:rsidRDefault="0027754E" w:rsidP="0027754E">
            <w:pPr>
              <w:jc w:val="both"/>
              <w:rPr>
                <w:rFonts w:ascii="Calibri" w:eastAsia="Calibri" w:hAnsi="Calibri" w:cs="Times New Roman"/>
                <w:b/>
                <w:bCs/>
                <w:szCs w:val="22"/>
              </w:rPr>
            </w:pPr>
            <w:r w:rsidRPr="0027754E">
              <w:rPr>
                <w:rFonts w:ascii="Calibri" w:eastAsia="Calibri" w:hAnsi="Calibri" w:cs="Times New Roman"/>
                <w:b/>
                <w:bCs/>
                <w:szCs w:val="22"/>
              </w:rPr>
              <w:t>Este caso de uso permite a los usuarios ingresar al sistema mediante la vista de inicio de sesión, donde proporcionarán sus credenciales de acceso. Una vez dentro del sistema, podrán acceder al panel de control donde encontrarán la pestaña "Cuenta". Al seleccionar esta pestaña, podrán ver todos sus datos personales y consultarlos. Si desean actualizar algún dato, podrán modificar la información en los campos correspondientes y luego hacer clic en el botón "Modificar Datos Personales". El sistema mostrará un mensaje de alerta confirmando la actualización exitosa y sugiriendo al usuario que consulte nuevamente sus datos para verificar la actualización.</w:t>
            </w:r>
          </w:p>
        </w:tc>
      </w:tr>
      <w:tr w:rsidR="0027754E" w:rsidRPr="0027754E" w14:paraId="798B5544" w14:textId="77777777" w:rsidTr="0027754E">
        <w:trPr>
          <w:trHeight w:val="561"/>
        </w:trPr>
        <w:tc>
          <w:tcPr>
            <w:tcW w:w="1089" w:type="pct"/>
            <w:gridSpan w:val="2"/>
            <w:shd w:val="clear" w:color="auto" w:fill="EEECE1"/>
          </w:tcPr>
          <w:p w14:paraId="2CE3E845"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t>Precondición</w:t>
            </w:r>
          </w:p>
        </w:tc>
        <w:tc>
          <w:tcPr>
            <w:tcW w:w="3911" w:type="pct"/>
            <w:gridSpan w:val="7"/>
          </w:tcPr>
          <w:p w14:paraId="3E526221" w14:textId="77777777" w:rsidR="0027754E" w:rsidRPr="0027754E" w:rsidRDefault="0027754E" w:rsidP="0027754E">
            <w:pPr>
              <w:rPr>
                <w:rFonts w:ascii="Calibri" w:eastAsia="Calibri" w:hAnsi="Calibri" w:cs="Times New Roman"/>
                <w:szCs w:val="22"/>
              </w:rPr>
            </w:pPr>
            <w:r w:rsidRPr="0027754E">
              <w:rPr>
                <w:rFonts w:ascii="Calibri" w:eastAsia="Calibri" w:hAnsi="Calibri" w:cs="Times New Roman"/>
                <w:szCs w:val="22"/>
              </w:rPr>
              <w:t>El sistema está operativo y el usuario tiene credenciales válidas.</w:t>
            </w:r>
          </w:p>
        </w:tc>
      </w:tr>
      <w:tr w:rsidR="0027754E" w:rsidRPr="0027754E" w14:paraId="22517BE1" w14:textId="77777777" w:rsidTr="0027754E">
        <w:tc>
          <w:tcPr>
            <w:tcW w:w="1089" w:type="pct"/>
            <w:gridSpan w:val="2"/>
            <w:shd w:val="clear" w:color="auto" w:fill="EEECE1"/>
          </w:tcPr>
          <w:p w14:paraId="71530444"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t>Postcondición</w:t>
            </w:r>
          </w:p>
        </w:tc>
        <w:tc>
          <w:tcPr>
            <w:tcW w:w="3911" w:type="pct"/>
            <w:gridSpan w:val="7"/>
          </w:tcPr>
          <w:p w14:paraId="18D79A91" w14:textId="77777777" w:rsidR="0027754E" w:rsidRPr="0027754E" w:rsidRDefault="0027754E" w:rsidP="0027754E">
            <w:pPr>
              <w:rPr>
                <w:rFonts w:ascii="Calibri" w:eastAsia="Calibri" w:hAnsi="Calibri" w:cs="Times New Roman"/>
                <w:szCs w:val="22"/>
              </w:rPr>
            </w:pPr>
            <w:r w:rsidRPr="0027754E">
              <w:rPr>
                <w:rFonts w:ascii="Calibri" w:eastAsia="Calibri" w:hAnsi="Calibri" w:cs="Times New Roman"/>
                <w:szCs w:val="22"/>
              </w:rPr>
              <w:t>El usuario ha actualizado exitosamente sus datos personales en el sistema.</w:t>
            </w:r>
          </w:p>
        </w:tc>
      </w:tr>
      <w:tr w:rsidR="0027754E" w:rsidRPr="0027754E" w14:paraId="4A9D5091" w14:textId="77777777" w:rsidTr="0027754E">
        <w:tc>
          <w:tcPr>
            <w:tcW w:w="1089" w:type="pct"/>
            <w:gridSpan w:val="2"/>
            <w:shd w:val="clear" w:color="auto" w:fill="EEECE1"/>
          </w:tcPr>
          <w:p w14:paraId="2B0A19FE"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t>Tipo caso de uso:</w:t>
            </w:r>
          </w:p>
          <w:p w14:paraId="3D93E20A" w14:textId="77777777" w:rsidR="0027754E" w:rsidRPr="0027754E" w:rsidRDefault="0027754E" w:rsidP="0027754E">
            <w:pPr>
              <w:rPr>
                <w:rFonts w:ascii="Calibri" w:eastAsia="Calibri" w:hAnsi="Calibri" w:cs="Times New Roman"/>
                <w:szCs w:val="22"/>
              </w:rPr>
            </w:pPr>
            <w:r w:rsidRPr="0027754E">
              <w:rPr>
                <w:rFonts w:ascii="Calibri" w:eastAsia="Calibri" w:hAnsi="Calibri" w:cs="Times New Roman"/>
                <w:szCs w:val="22"/>
              </w:rPr>
              <w:t xml:space="preserve">Principal, Secundario, </w:t>
            </w:r>
            <w:r w:rsidRPr="0027754E">
              <w:rPr>
                <w:rFonts w:ascii="Calibri" w:eastAsia="Calibri" w:hAnsi="Calibri" w:cs="Times New Roman"/>
                <w:szCs w:val="22"/>
                <w:lang w:val="es-CO"/>
              </w:rPr>
              <w:t>Inclusión,</w:t>
            </w:r>
            <w:r w:rsidRPr="0027754E">
              <w:rPr>
                <w:rFonts w:ascii="Calibri" w:eastAsia="Calibri" w:hAnsi="Calibri" w:cs="Times New Roman"/>
                <w:szCs w:val="22"/>
              </w:rPr>
              <w:t xml:space="preserve"> </w:t>
            </w:r>
            <w:r w:rsidRPr="0027754E">
              <w:rPr>
                <w:rFonts w:ascii="Calibri" w:eastAsia="Calibri" w:hAnsi="Calibri" w:cs="Times New Roman"/>
                <w:szCs w:val="22"/>
                <w:lang w:val="es-CO"/>
              </w:rPr>
              <w:t>Extensión,</w:t>
            </w:r>
          </w:p>
          <w:p w14:paraId="6D537F62"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szCs w:val="22"/>
                <w:lang w:val="es-CO"/>
              </w:rPr>
              <w:t>Generales o Abstractos</w:t>
            </w:r>
          </w:p>
        </w:tc>
        <w:tc>
          <w:tcPr>
            <w:tcW w:w="3911" w:type="pct"/>
            <w:gridSpan w:val="7"/>
          </w:tcPr>
          <w:p w14:paraId="374AC611" w14:textId="77777777" w:rsidR="0027754E" w:rsidRPr="0027754E" w:rsidRDefault="0027754E" w:rsidP="0027754E">
            <w:pPr>
              <w:jc w:val="both"/>
              <w:rPr>
                <w:rFonts w:ascii="Calibri" w:eastAsia="Calibri" w:hAnsi="Calibri" w:cs="Times New Roman"/>
                <w:bCs/>
                <w:szCs w:val="22"/>
              </w:rPr>
            </w:pPr>
            <w:r w:rsidRPr="0027754E">
              <w:rPr>
                <w:rFonts w:ascii="Calibri" w:eastAsia="Calibri" w:hAnsi="Calibri" w:cs="Times New Roman"/>
                <w:bCs/>
                <w:szCs w:val="22"/>
              </w:rPr>
              <w:t>Principal</w:t>
            </w:r>
          </w:p>
        </w:tc>
      </w:tr>
      <w:tr w:rsidR="0027754E" w:rsidRPr="0027754E" w14:paraId="0C78965B" w14:textId="77777777" w:rsidTr="0027754E">
        <w:tc>
          <w:tcPr>
            <w:tcW w:w="1089" w:type="pct"/>
            <w:gridSpan w:val="2"/>
            <w:shd w:val="clear" w:color="auto" w:fill="EEECE1"/>
          </w:tcPr>
          <w:p w14:paraId="1028B514"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t>Referencia Cruzada</w:t>
            </w:r>
          </w:p>
        </w:tc>
        <w:tc>
          <w:tcPr>
            <w:tcW w:w="3911" w:type="pct"/>
            <w:gridSpan w:val="7"/>
          </w:tcPr>
          <w:p w14:paraId="04B7710C" w14:textId="77777777" w:rsidR="0027754E" w:rsidRPr="0027754E" w:rsidRDefault="0027754E" w:rsidP="0027754E">
            <w:pPr>
              <w:jc w:val="both"/>
              <w:rPr>
                <w:rFonts w:ascii="Calibri" w:eastAsia="Calibri" w:hAnsi="Calibri" w:cs="Times New Roman"/>
                <w:b/>
                <w:bCs/>
                <w:szCs w:val="22"/>
              </w:rPr>
            </w:pPr>
            <w:r w:rsidRPr="0027754E">
              <w:rPr>
                <w:rFonts w:ascii="Calibri" w:eastAsia="Calibri" w:hAnsi="Calibri" w:cs="Times New Roman"/>
                <w:b/>
                <w:bCs/>
                <w:szCs w:val="22"/>
              </w:rPr>
              <w:t>RF004</w:t>
            </w:r>
          </w:p>
        </w:tc>
      </w:tr>
      <w:tr w:rsidR="0027754E" w:rsidRPr="0027754E" w14:paraId="2EF43B46" w14:textId="77777777" w:rsidTr="0027754E">
        <w:trPr>
          <w:trHeight w:val="704"/>
        </w:trPr>
        <w:tc>
          <w:tcPr>
            <w:tcW w:w="1089" w:type="pct"/>
            <w:gridSpan w:val="2"/>
            <w:shd w:val="clear" w:color="auto" w:fill="EEECE1"/>
          </w:tcPr>
          <w:p w14:paraId="092CCEFE"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t>Nivel Importancia:</w:t>
            </w:r>
          </w:p>
          <w:p w14:paraId="170DA704" w14:textId="77777777" w:rsidR="0027754E" w:rsidRPr="0027754E" w:rsidRDefault="0027754E" w:rsidP="0027754E">
            <w:pPr>
              <w:rPr>
                <w:rFonts w:ascii="Calibri" w:eastAsia="Calibri" w:hAnsi="Calibri" w:cs="Times New Roman"/>
                <w:szCs w:val="22"/>
              </w:rPr>
            </w:pPr>
            <w:r w:rsidRPr="0027754E">
              <w:rPr>
                <w:rFonts w:ascii="Calibri" w:eastAsia="Calibri" w:hAnsi="Calibri" w:cs="Times New Roman"/>
                <w:szCs w:val="22"/>
              </w:rPr>
              <w:t>Alta, media o baja</w:t>
            </w:r>
          </w:p>
        </w:tc>
        <w:tc>
          <w:tcPr>
            <w:tcW w:w="3911" w:type="pct"/>
            <w:gridSpan w:val="7"/>
          </w:tcPr>
          <w:p w14:paraId="01CCF589" w14:textId="77777777" w:rsidR="0027754E" w:rsidRPr="0027754E" w:rsidRDefault="0027754E" w:rsidP="0027754E">
            <w:pPr>
              <w:rPr>
                <w:rFonts w:ascii="Calibri" w:eastAsia="Calibri" w:hAnsi="Calibri" w:cs="Times New Roman"/>
                <w:szCs w:val="22"/>
              </w:rPr>
            </w:pPr>
            <w:r w:rsidRPr="0027754E">
              <w:rPr>
                <w:rFonts w:ascii="Calibri" w:eastAsia="Calibri" w:hAnsi="Calibri" w:cs="Times New Roman"/>
                <w:szCs w:val="22"/>
              </w:rPr>
              <w:t>Alta</w:t>
            </w:r>
          </w:p>
        </w:tc>
      </w:tr>
      <w:tr w:rsidR="0027754E" w:rsidRPr="0027754E" w14:paraId="4BE703ED" w14:textId="77777777" w:rsidTr="0027754E">
        <w:trPr>
          <w:trHeight w:val="731"/>
        </w:trPr>
        <w:tc>
          <w:tcPr>
            <w:tcW w:w="1089" w:type="pct"/>
            <w:gridSpan w:val="2"/>
            <w:shd w:val="clear" w:color="auto" w:fill="EEECE1"/>
          </w:tcPr>
          <w:p w14:paraId="6A92B03D"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t>Autor (es)</w:t>
            </w:r>
          </w:p>
        </w:tc>
        <w:tc>
          <w:tcPr>
            <w:tcW w:w="1653" w:type="pct"/>
            <w:gridSpan w:val="2"/>
          </w:tcPr>
          <w:p w14:paraId="188013C4" w14:textId="77777777" w:rsidR="0027754E" w:rsidRPr="0027754E" w:rsidRDefault="0027754E" w:rsidP="0027754E">
            <w:pPr>
              <w:rPr>
                <w:rFonts w:ascii="Calibri" w:eastAsia="Calibri" w:hAnsi="Calibri" w:cs="Times New Roman"/>
                <w:bCs/>
                <w:szCs w:val="22"/>
              </w:rPr>
            </w:pPr>
            <w:r w:rsidRPr="0027754E">
              <w:rPr>
                <w:rFonts w:ascii="Calibri" w:eastAsia="Calibri" w:hAnsi="Calibri" w:cs="Times New Roman"/>
                <w:bCs/>
                <w:szCs w:val="22"/>
              </w:rPr>
              <w:t>Jhoan Marín Restrepo</w:t>
            </w:r>
          </w:p>
        </w:tc>
        <w:tc>
          <w:tcPr>
            <w:tcW w:w="484" w:type="pct"/>
            <w:gridSpan w:val="2"/>
            <w:shd w:val="clear" w:color="auto" w:fill="EEECE1"/>
          </w:tcPr>
          <w:p w14:paraId="0483067F"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t>Fecha</w:t>
            </w:r>
          </w:p>
        </w:tc>
        <w:tc>
          <w:tcPr>
            <w:tcW w:w="710" w:type="pct"/>
          </w:tcPr>
          <w:p w14:paraId="319CE3C5" w14:textId="77777777" w:rsidR="0027754E" w:rsidRPr="0027754E" w:rsidRDefault="0027754E" w:rsidP="0027754E">
            <w:pPr>
              <w:rPr>
                <w:rFonts w:ascii="Calibri" w:eastAsia="Calibri" w:hAnsi="Calibri" w:cs="Times New Roman"/>
                <w:bCs/>
                <w:szCs w:val="22"/>
              </w:rPr>
            </w:pPr>
            <w:r w:rsidRPr="0027754E">
              <w:rPr>
                <w:rFonts w:ascii="Calibri" w:eastAsia="Calibri" w:hAnsi="Calibri" w:cs="Times New Roman"/>
                <w:bCs/>
                <w:szCs w:val="22"/>
              </w:rPr>
              <w:t>05/04/2024</w:t>
            </w:r>
          </w:p>
        </w:tc>
        <w:tc>
          <w:tcPr>
            <w:tcW w:w="622" w:type="pct"/>
            <w:shd w:val="clear" w:color="auto" w:fill="EEECE1"/>
            <w:vAlign w:val="center"/>
          </w:tcPr>
          <w:p w14:paraId="6ADAC7CB" w14:textId="77777777" w:rsidR="0027754E" w:rsidRPr="0027754E" w:rsidRDefault="0027754E" w:rsidP="0027754E">
            <w:pPr>
              <w:jc w:val="center"/>
              <w:rPr>
                <w:rFonts w:ascii="Calibri" w:eastAsia="Calibri" w:hAnsi="Calibri" w:cs="Times New Roman"/>
                <w:b/>
                <w:bCs/>
                <w:szCs w:val="22"/>
              </w:rPr>
            </w:pPr>
            <w:r w:rsidRPr="0027754E">
              <w:rPr>
                <w:rFonts w:ascii="Calibri" w:eastAsia="Calibri" w:hAnsi="Calibri" w:cs="Times New Roman"/>
                <w:b/>
                <w:bCs/>
                <w:szCs w:val="22"/>
              </w:rPr>
              <w:t>Versión</w:t>
            </w:r>
          </w:p>
        </w:tc>
        <w:tc>
          <w:tcPr>
            <w:tcW w:w="442" w:type="pct"/>
            <w:vAlign w:val="center"/>
          </w:tcPr>
          <w:p w14:paraId="662F9EAB" w14:textId="77777777" w:rsidR="0027754E" w:rsidRPr="0027754E" w:rsidRDefault="0027754E" w:rsidP="0027754E">
            <w:pPr>
              <w:rPr>
                <w:rFonts w:ascii="Calibri" w:eastAsia="Calibri" w:hAnsi="Calibri" w:cs="Times New Roman"/>
                <w:bCs/>
                <w:szCs w:val="22"/>
              </w:rPr>
            </w:pPr>
            <w:r w:rsidRPr="0027754E">
              <w:rPr>
                <w:rFonts w:ascii="Calibri" w:eastAsia="Calibri" w:hAnsi="Calibri" w:cs="Times New Roman"/>
                <w:bCs/>
                <w:szCs w:val="22"/>
              </w:rPr>
              <w:t>1</w:t>
            </w:r>
          </w:p>
        </w:tc>
      </w:tr>
      <w:tr w:rsidR="0027754E" w:rsidRPr="0027754E" w14:paraId="0C038E8B" w14:textId="77777777" w:rsidTr="0027754E">
        <w:tc>
          <w:tcPr>
            <w:tcW w:w="5000" w:type="pct"/>
            <w:gridSpan w:val="9"/>
            <w:shd w:val="clear" w:color="auto" w:fill="EEECE1"/>
            <w:vAlign w:val="center"/>
          </w:tcPr>
          <w:p w14:paraId="788E73F6" w14:textId="77777777" w:rsidR="0027754E" w:rsidRPr="0027754E" w:rsidRDefault="0027754E" w:rsidP="0027754E">
            <w:pPr>
              <w:jc w:val="center"/>
              <w:rPr>
                <w:rFonts w:ascii="Calibri" w:eastAsia="Calibri" w:hAnsi="Calibri" w:cs="Times New Roman"/>
                <w:b/>
                <w:bCs/>
              </w:rPr>
            </w:pPr>
            <w:r w:rsidRPr="0027754E">
              <w:rPr>
                <w:rFonts w:ascii="Calibri" w:eastAsia="Calibri" w:hAnsi="Calibri" w:cs="Times New Roman"/>
                <w:b/>
                <w:bCs/>
              </w:rPr>
              <w:t>Curso – Flujo Normal Básico Eventos</w:t>
            </w:r>
          </w:p>
        </w:tc>
      </w:tr>
      <w:tr w:rsidR="0027754E" w:rsidRPr="0027754E" w14:paraId="780568E9" w14:textId="77777777" w:rsidTr="00BF63D8">
        <w:tc>
          <w:tcPr>
            <w:tcW w:w="383" w:type="pct"/>
          </w:tcPr>
          <w:p w14:paraId="7F802CCE" w14:textId="77777777" w:rsidR="0027754E" w:rsidRPr="0027754E" w:rsidRDefault="0027754E" w:rsidP="0027754E">
            <w:pPr>
              <w:jc w:val="center"/>
              <w:rPr>
                <w:rFonts w:ascii="Calibri" w:eastAsia="Calibri" w:hAnsi="Calibri" w:cs="Times New Roman"/>
                <w:b/>
                <w:bCs/>
              </w:rPr>
            </w:pPr>
            <w:r w:rsidRPr="0027754E">
              <w:rPr>
                <w:rFonts w:ascii="Calibri" w:eastAsia="Calibri" w:hAnsi="Calibri" w:cs="Times New Roman"/>
                <w:b/>
                <w:bCs/>
              </w:rPr>
              <w:t>Paso</w:t>
            </w:r>
          </w:p>
        </w:tc>
        <w:tc>
          <w:tcPr>
            <w:tcW w:w="2086" w:type="pct"/>
            <w:gridSpan w:val="2"/>
          </w:tcPr>
          <w:p w14:paraId="7343D185" w14:textId="77777777" w:rsidR="0027754E" w:rsidRPr="0027754E" w:rsidRDefault="0027754E" w:rsidP="0027754E">
            <w:pPr>
              <w:jc w:val="center"/>
              <w:rPr>
                <w:rFonts w:ascii="Calibri" w:eastAsia="Calibri" w:hAnsi="Calibri" w:cs="Times New Roman"/>
                <w:b/>
                <w:bCs/>
              </w:rPr>
            </w:pPr>
            <w:r w:rsidRPr="0027754E">
              <w:rPr>
                <w:rFonts w:ascii="Calibri" w:eastAsia="Calibri" w:hAnsi="Calibri" w:cs="Times New Roman"/>
                <w:b/>
                <w:bCs/>
              </w:rPr>
              <w:t>Acción de los actores</w:t>
            </w:r>
          </w:p>
        </w:tc>
        <w:tc>
          <w:tcPr>
            <w:tcW w:w="383" w:type="pct"/>
            <w:gridSpan w:val="2"/>
          </w:tcPr>
          <w:p w14:paraId="0BC9D0BC" w14:textId="77777777" w:rsidR="0027754E" w:rsidRPr="0027754E" w:rsidRDefault="0027754E" w:rsidP="0027754E">
            <w:pPr>
              <w:jc w:val="center"/>
              <w:rPr>
                <w:rFonts w:ascii="Calibri" w:eastAsia="Calibri" w:hAnsi="Calibri" w:cs="Times New Roman"/>
                <w:b/>
                <w:bCs/>
              </w:rPr>
            </w:pPr>
            <w:r w:rsidRPr="0027754E">
              <w:rPr>
                <w:rFonts w:ascii="Calibri" w:eastAsia="Calibri" w:hAnsi="Calibri" w:cs="Times New Roman"/>
                <w:b/>
                <w:bCs/>
              </w:rPr>
              <w:t>Paso</w:t>
            </w:r>
          </w:p>
        </w:tc>
        <w:tc>
          <w:tcPr>
            <w:tcW w:w="2149" w:type="pct"/>
            <w:gridSpan w:val="4"/>
          </w:tcPr>
          <w:p w14:paraId="585961AF" w14:textId="77777777" w:rsidR="0027754E" w:rsidRPr="0027754E" w:rsidRDefault="0027754E" w:rsidP="0027754E">
            <w:pPr>
              <w:jc w:val="center"/>
              <w:rPr>
                <w:rFonts w:ascii="Calibri" w:eastAsia="Calibri" w:hAnsi="Calibri" w:cs="Times New Roman"/>
                <w:b/>
                <w:bCs/>
              </w:rPr>
            </w:pPr>
            <w:r w:rsidRPr="0027754E">
              <w:rPr>
                <w:rFonts w:ascii="Calibri" w:eastAsia="Calibri" w:hAnsi="Calibri" w:cs="Times New Roman"/>
                <w:b/>
                <w:bCs/>
              </w:rPr>
              <w:t>Respuesta del sistema</w:t>
            </w:r>
          </w:p>
        </w:tc>
      </w:tr>
      <w:tr w:rsidR="0027754E" w:rsidRPr="0027754E" w14:paraId="74C25DE9" w14:textId="77777777" w:rsidTr="00BF63D8">
        <w:tc>
          <w:tcPr>
            <w:tcW w:w="383" w:type="pct"/>
          </w:tcPr>
          <w:p w14:paraId="0296B9E5" w14:textId="77777777" w:rsidR="0027754E" w:rsidRPr="0027754E" w:rsidRDefault="0027754E" w:rsidP="0027754E">
            <w:pPr>
              <w:jc w:val="center"/>
              <w:rPr>
                <w:rFonts w:ascii="Calibri" w:eastAsia="Calibri" w:hAnsi="Calibri" w:cs="Times New Roman"/>
                <w:b/>
                <w:bCs/>
              </w:rPr>
            </w:pPr>
            <w:r w:rsidRPr="0027754E">
              <w:rPr>
                <w:rFonts w:ascii="Calibri" w:eastAsia="Calibri" w:hAnsi="Calibri" w:cs="Times New Roman"/>
                <w:b/>
                <w:bCs/>
              </w:rPr>
              <w:t>1</w:t>
            </w:r>
          </w:p>
        </w:tc>
        <w:tc>
          <w:tcPr>
            <w:tcW w:w="2086" w:type="pct"/>
            <w:gridSpan w:val="2"/>
          </w:tcPr>
          <w:p w14:paraId="6B66346B" w14:textId="77777777" w:rsidR="0027754E" w:rsidRPr="0027754E" w:rsidRDefault="0027754E" w:rsidP="0027754E">
            <w:pPr>
              <w:rPr>
                <w:rFonts w:ascii="Calibri" w:eastAsia="Calibri" w:hAnsi="Calibri" w:cs="Times New Roman"/>
                <w:b/>
                <w:bCs/>
              </w:rPr>
            </w:pPr>
            <w:r w:rsidRPr="0027754E">
              <w:rPr>
                <w:rFonts w:ascii="Calibri" w:eastAsia="Calibri" w:hAnsi="Calibri" w:cs="Times New Roman"/>
                <w:b/>
                <w:bCs/>
              </w:rPr>
              <w:t>El Usuario ingresa al sistema.</w:t>
            </w:r>
          </w:p>
        </w:tc>
        <w:tc>
          <w:tcPr>
            <w:tcW w:w="383" w:type="pct"/>
            <w:gridSpan w:val="2"/>
          </w:tcPr>
          <w:p w14:paraId="4AF5EFD9" w14:textId="77777777" w:rsidR="0027754E" w:rsidRPr="0027754E" w:rsidRDefault="0027754E" w:rsidP="0027754E">
            <w:pPr>
              <w:jc w:val="center"/>
              <w:rPr>
                <w:rFonts w:ascii="Calibri" w:eastAsia="Calibri" w:hAnsi="Calibri" w:cs="Times New Roman"/>
                <w:b/>
                <w:bCs/>
              </w:rPr>
            </w:pPr>
            <w:r w:rsidRPr="0027754E">
              <w:rPr>
                <w:rFonts w:ascii="Calibri" w:eastAsia="Calibri" w:hAnsi="Calibri" w:cs="Times New Roman"/>
                <w:b/>
                <w:bCs/>
              </w:rPr>
              <w:t>2</w:t>
            </w:r>
          </w:p>
        </w:tc>
        <w:tc>
          <w:tcPr>
            <w:tcW w:w="2149" w:type="pct"/>
            <w:gridSpan w:val="4"/>
          </w:tcPr>
          <w:p w14:paraId="57FF35DE" w14:textId="77777777" w:rsidR="0027754E" w:rsidRPr="0027754E" w:rsidRDefault="0027754E" w:rsidP="0027754E">
            <w:pPr>
              <w:ind w:left="-9"/>
              <w:rPr>
                <w:rFonts w:ascii="Calibri" w:eastAsia="Calibri" w:hAnsi="Calibri" w:cs="Times New Roman"/>
              </w:rPr>
            </w:pPr>
            <w:r w:rsidRPr="0027754E">
              <w:rPr>
                <w:rFonts w:ascii="Calibri" w:eastAsia="Calibri" w:hAnsi="Calibri" w:cs="Times New Roman"/>
              </w:rPr>
              <w:t>El sistema muestra la pantalla de inicio de sesión.</w:t>
            </w:r>
          </w:p>
        </w:tc>
      </w:tr>
      <w:tr w:rsidR="0027754E" w:rsidRPr="0027754E" w14:paraId="6A4CFAE4" w14:textId="77777777" w:rsidTr="00BF63D8">
        <w:tc>
          <w:tcPr>
            <w:tcW w:w="383" w:type="pct"/>
          </w:tcPr>
          <w:p w14:paraId="5F99B2CC" w14:textId="77777777" w:rsidR="0027754E" w:rsidRPr="0027754E" w:rsidRDefault="0027754E" w:rsidP="0027754E">
            <w:pPr>
              <w:jc w:val="center"/>
              <w:rPr>
                <w:rFonts w:ascii="Calibri" w:eastAsia="Calibri" w:hAnsi="Calibri" w:cs="Times New Roman"/>
                <w:b/>
                <w:bCs/>
              </w:rPr>
            </w:pPr>
            <w:r w:rsidRPr="0027754E">
              <w:rPr>
                <w:rFonts w:ascii="Calibri" w:eastAsia="Calibri" w:hAnsi="Calibri" w:cs="Times New Roman"/>
                <w:b/>
                <w:bCs/>
              </w:rPr>
              <w:t>3</w:t>
            </w:r>
          </w:p>
        </w:tc>
        <w:tc>
          <w:tcPr>
            <w:tcW w:w="2086" w:type="pct"/>
            <w:gridSpan w:val="2"/>
          </w:tcPr>
          <w:p w14:paraId="266D1F64" w14:textId="77777777" w:rsidR="0027754E" w:rsidRPr="0027754E" w:rsidRDefault="0027754E" w:rsidP="0027754E">
            <w:pPr>
              <w:rPr>
                <w:rFonts w:ascii="Calibri" w:eastAsia="Calibri" w:hAnsi="Calibri" w:cs="Times New Roman"/>
                <w:b/>
                <w:bCs/>
              </w:rPr>
            </w:pPr>
            <w:r w:rsidRPr="0027754E">
              <w:rPr>
                <w:rFonts w:ascii="Calibri" w:eastAsia="Calibri" w:hAnsi="Calibri" w:cs="Times New Roman"/>
                <w:b/>
                <w:bCs/>
              </w:rPr>
              <w:t>El Usuario ingresa su correo electrónico y contraseña.</w:t>
            </w:r>
          </w:p>
        </w:tc>
        <w:tc>
          <w:tcPr>
            <w:tcW w:w="383" w:type="pct"/>
            <w:gridSpan w:val="2"/>
          </w:tcPr>
          <w:p w14:paraId="435A0CA7" w14:textId="77777777" w:rsidR="0027754E" w:rsidRPr="0027754E" w:rsidRDefault="0027754E" w:rsidP="0027754E">
            <w:pPr>
              <w:jc w:val="center"/>
              <w:rPr>
                <w:rFonts w:ascii="Calibri" w:eastAsia="Calibri" w:hAnsi="Calibri" w:cs="Times New Roman"/>
                <w:b/>
                <w:bCs/>
              </w:rPr>
            </w:pPr>
            <w:r w:rsidRPr="0027754E">
              <w:rPr>
                <w:rFonts w:ascii="Calibri" w:eastAsia="Calibri" w:hAnsi="Calibri" w:cs="Times New Roman"/>
                <w:b/>
                <w:bCs/>
              </w:rPr>
              <w:t>4</w:t>
            </w:r>
          </w:p>
        </w:tc>
        <w:tc>
          <w:tcPr>
            <w:tcW w:w="2149" w:type="pct"/>
            <w:gridSpan w:val="4"/>
          </w:tcPr>
          <w:p w14:paraId="70A44DE3" w14:textId="77777777" w:rsidR="0027754E" w:rsidRPr="0027754E" w:rsidRDefault="0027754E" w:rsidP="0027754E">
            <w:pPr>
              <w:rPr>
                <w:rFonts w:ascii="Calibri" w:eastAsia="Calibri" w:hAnsi="Calibri" w:cs="Times New Roman"/>
                <w:b/>
                <w:bCs/>
              </w:rPr>
            </w:pPr>
            <w:r w:rsidRPr="0027754E">
              <w:rPr>
                <w:rFonts w:ascii="Calibri" w:eastAsia="Calibri" w:hAnsi="Calibri" w:cs="Times New Roman"/>
                <w:b/>
                <w:bCs/>
              </w:rPr>
              <w:t>El sistema valida las credenciales ingresadas.</w:t>
            </w:r>
          </w:p>
        </w:tc>
      </w:tr>
      <w:tr w:rsidR="0027754E" w:rsidRPr="0027754E" w14:paraId="3CA06383" w14:textId="77777777" w:rsidTr="00BF63D8">
        <w:tc>
          <w:tcPr>
            <w:tcW w:w="383" w:type="pct"/>
          </w:tcPr>
          <w:p w14:paraId="2641FFBB" w14:textId="77777777" w:rsidR="0027754E" w:rsidRPr="0027754E" w:rsidRDefault="0027754E" w:rsidP="0027754E">
            <w:pPr>
              <w:jc w:val="center"/>
              <w:rPr>
                <w:rFonts w:ascii="Calibri" w:eastAsia="Calibri" w:hAnsi="Calibri" w:cs="Times New Roman"/>
                <w:b/>
                <w:bCs/>
              </w:rPr>
            </w:pPr>
          </w:p>
        </w:tc>
        <w:tc>
          <w:tcPr>
            <w:tcW w:w="2086" w:type="pct"/>
            <w:gridSpan w:val="2"/>
          </w:tcPr>
          <w:p w14:paraId="4CFC68EC" w14:textId="77777777" w:rsidR="0027754E" w:rsidRPr="0027754E" w:rsidRDefault="0027754E" w:rsidP="0027754E">
            <w:pPr>
              <w:rPr>
                <w:rFonts w:ascii="Calibri" w:eastAsia="Calibri" w:hAnsi="Calibri" w:cs="Times New Roman"/>
                <w:b/>
                <w:bCs/>
              </w:rPr>
            </w:pPr>
          </w:p>
        </w:tc>
        <w:tc>
          <w:tcPr>
            <w:tcW w:w="383" w:type="pct"/>
            <w:gridSpan w:val="2"/>
          </w:tcPr>
          <w:p w14:paraId="0A520439" w14:textId="77777777" w:rsidR="0027754E" w:rsidRPr="0027754E" w:rsidRDefault="0027754E" w:rsidP="0027754E">
            <w:pPr>
              <w:jc w:val="center"/>
              <w:rPr>
                <w:rFonts w:ascii="Calibri" w:eastAsia="Calibri" w:hAnsi="Calibri" w:cs="Times New Roman"/>
                <w:b/>
                <w:bCs/>
              </w:rPr>
            </w:pPr>
            <w:r w:rsidRPr="0027754E">
              <w:rPr>
                <w:rFonts w:ascii="Calibri" w:eastAsia="Calibri" w:hAnsi="Calibri" w:cs="Times New Roman"/>
                <w:b/>
                <w:bCs/>
              </w:rPr>
              <w:t>5</w:t>
            </w:r>
          </w:p>
        </w:tc>
        <w:tc>
          <w:tcPr>
            <w:tcW w:w="2149" w:type="pct"/>
            <w:gridSpan w:val="4"/>
          </w:tcPr>
          <w:p w14:paraId="0778B40F" w14:textId="77777777" w:rsidR="0027754E" w:rsidRPr="0027754E" w:rsidRDefault="0027754E" w:rsidP="0027754E">
            <w:pPr>
              <w:rPr>
                <w:rFonts w:ascii="Calibri" w:eastAsia="Calibri" w:hAnsi="Calibri" w:cs="Times New Roman"/>
              </w:rPr>
            </w:pPr>
            <w:r w:rsidRPr="0027754E">
              <w:rPr>
                <w:rFonts w:ascii="Calibri" w:eastAsia="Calibri" w:hAnsi="Calibri" w:cs="Times New Roman"/>
              </w:rPr>
              <w:t>Si las credenciales son válidas, el sistema muestra el panel de control del usuario.</w:t>
            </w:r>
          </w:p>
        </w:tc>
      </w:tr>
      <w:tr w:rsidR="0027754E" w:rsidRPr="0027754E" w14:paraId="711ACC96" w14:textId="77777777" w:rsidTr="00BF63D8">
        <w:tc>
          <w:tcPr>
            <w:tcW w:w="383" w:type="pct"/>
          </w:tcPr>
          <w:p w14:paraId="70167E0A" w14:textId="77777777" w:rsidR="0027754E" w:rsidRPr="0027754E" w:rsidRDefault="0027754E" w:rsidP="0027754E">
            <w:pPr>
              <w:jc w:val="center"/>
              <w:rPr>
                <w:rFonts w:ascii="Calibri" w:eastAsia="Calibri" w:hAnsi="Calibri" w:cs="Times New Roman"/>
                <w:b/>
                <w:bCs/>
              </w:rPr>
            </w:pPr>
            <w:r w:rsidRPr="0027754E">
              <w:rPr>
                <w:rFonts w:ascii="Calibri" w:eastAsia="Calibri" w:hAnsi="Calibri" w:cs="Times New Roman"/>
                <w:b/>
                <w:bCs/>
              </w:rPr>
              <w:t>6</w:t>
            </w:r>
          </w:p>
        </w:tc>
        <w:tc>
          <w:tcPr>
            <w:tcW w:w="2086" w:type="pct"/>
            <w:gridSpan w:val="2"/>
          </w:tcPr>
          <w:p w14:paraId="29EE4397" w14:textId="77777777" w:rsidR="0027754E" w:rsidRPr="0027754E" w:rsidRDefault="0027754E" w:rsidP="0027754E">
            <w:pPr>
              <w:rPr>
                <w:rFonts w:ascii="Calibri" w:eastAsia="Calibri" w:hAnsi="Calibri" w:cs="Times New Roman"/>
                <w:b/>
                <w:bCs/>
              </w:rPr>
            </w:pPr>
            <w:r w:rsidRPr="0027754E">
              <w:rPr>
                <w:rFonts w:ascii="Calibri" w:eastAsia="Calibri" w:hAnsi="Calibri" w:cs="Times New Roman"/>
                <w:b/>
                <w:bCs/>
              </w:rPr>
              <w:t>El usuario selecciona la pestaña "Cuenta".</w:t>
            </w:r>
          </w:p>
        </w:tc>
        <w:tc>
          <w:tcPr>
            <w:tcW w:w="383" w:type="pct"/>
            <w:gridSpan w:val="2"/>
          </w:tcPr>
          <w:p w14:paraId="34A3B85F" w14:textId="77777777" w:rsidR="0027754E" w:rsidRPr="0027754E" w:rsidRDefault="0027754E" w:rsidP="0027754E">
            <w:pPr>
              <w:jc w:val="center"/>
              <w:rPr>
                <w:rFonts w:ascii="Calibri" w:eastAsia="Calibri" w:hAnsi="Calibri" w:cs="Times New Roman"/>
                <w:b/>
                <w:bCs/>
              </w:rPr>
            </w:pPr>
            <w:r w:rsidRPr="0027754E">
              <w:rPr>
                <w:rFonts w:ascii="Calibri" w:eastAsia="Calibri" w:hAnsi="Calibri" w:cs="Times New Roman"/>
                <w:b/>
                <w:bCs/>
              </w:rPr>
              <w:t>7</w:t>
            </w:r>
          </w:p>
        </w:tc>
        <w:tc>
          <w:tcPr>
            <w:tcW w:w="2149" w:type="pct"/>
            <w:gridSpan w:val="4"/>
          </w:tcPr>
          <w:p w14:paraId="07E4D70D" w14:textId="77777777" w:rsidR="0027754E" w:rsidRPr="0027754E" w:rsidRDefault="0027754E" w:rsidP="0027754E">
            <w:pPr>
              <w:rPr>
                <w:rFonts w:ascii="Calibri" w:eastAsia="Calibri" w:hAnsi="Calibri" w:cs="Times New Roman"/>
                <w:b/>
                <w:bCs/>
              </w:rPr>
            </w:pPr>
            <w:r w:rsidRPr="0027754E">
              <w:rPr>
                <w:rFonts w:ascii="Calibri" w:eastAsia="Calibri" w:hAnsi="Calibri" w:cs="Times New Roman"/>
                <w:b/>
                <w:bCs/>
              </w:rPr>
              <w:t>El sistema muestra los datos personales del usuario.</w:t>
            </w:r>
          </w:p>
        </w:tc>
      </w:tr>
      <w:tr w:rsidR="0027754E" w:rsidRPr="0027754E" w14:paraId="7FFCB665" w14:textId="77777777" w:rsidTr="00BF63D8">
        <w:tc>
          <w:tcPr>
            <w:tcW w:w="383" w:type="pct"/>
          </w:tcPr>
          <w:p w14:paraId="2C277F8B" w14:textId="77777777" w:rsidR="0027754E" w:rsidRPr="0027754E" w:rsidRDefault="0027754E" w:rsidP="0027754E">
            <w:pPr>
              <w:jc w:val="center"/>
              <w:rPr>
                <w:rFonts w:ascii="Calibri" w:eastAsia="Calibri" w:hAnsi="Calibri" w:cs="Times New Roman"/>
                <w:b/>
                <w:bCs/>
              </w:rPr>
            </w:pPr>
            <w:r w:rsidRPr="0027754E">
              <w:rPr>
                <w:rFonts w:ascii="Calibri" w:eastAsia="Calibri" w:hAnsi="Calibri" w:cs="Times New Roman"/>
                <w:b/>
                <w:bCs/>
                <w:szCs w:val="22"/>
              </w:rPr>
              <w:t>8</w:t>
            </w:r>
          </w:p>
        </w:tc>
        <w:tc>
          <w:tcPr>
            <w:tcW w:w="2086" w:type="pct"/>
            <w:gridSpan w:val="2"/>
          </w:tcPr>
          <w:p w14:paraId="0254C474" w14:textId="77777777" w:rsidR="0027754E" w:rsidRPr="0027754E" w:rsidRDefault="0027754E" w:rsidP="0027754E">
            <w:pPr>
              <w:rPr>
                <w:rFonts w:ascii="Calibri" w:eastAsia="Calibri" w:hAnsi="Calibri" w:cs="Times New Roman"/>
                <w:b/>
                <w:bCs/>
              </w:rPr>
            </w:pPr>
            <w:r w:rsidRPr="0027754E">
              <w:rPr>
                <w:rFonts w:ascii="Calibri" w:eastAsia="Calibri" w:hAnsi="Calibri" w:cs="Times New Roman"/>
                <w:b/>
                <w:bCs/>
                <w:szCs w:val="22"/>
              </w:rPr>
              <w:t>El usuario visualiza en un formulario todos sus datos personales</w:t>
            </w:r>
          </w:p>
        </w:tc>
        <w:tc>
          <w:tcPr>
            <w:tcW w:w="383" w:type="pct"/>
            <w:gridSpan w:val="2"/>
          </w:tcPr>
          <w:p w14:paraId="09013829" w14:textId="77777777" w:rsidR="0027754E" w:rsidRPr="0027754E" w:rsidRDefault="0027754E" w:rsidP="0027754E">
            <w:pPr>
              <w:rPr>
                <w:rFonts w:ascii="Calibri" w:eastAsia="Calibri" w:hAnsi="Calibri" w:cs="Times New Roman"/>
                <w:b/>
                <w:bCs/>
              </w:rPr>
            </w:pPr>
          </w:p>
        </w:tc>
        <w:tc>
          <w:tcPr>
            <w:tcW w:w="2149" w:type="pct"/>
            <w:gridSpan w:val="4"/>
          </w:tcPr>
          <w:p w14:paraId="0ED44235" w14:textId="77777777" w:rsidR="0027754E" w:rsidRPr="0027754E" w:rsidRDefault="0027754E" w:rsidP="0027754E">
            <w:pPr>
              <w:rPr>
                <w:rFonts w:ascii="Calibri" w:eastAsia="Calibri" w:hAnsi="Calibri" w:cs="Times New Roman"/>
                <w:b/>
                <w:bCs/>
              </w:rPr>
            </w:pPr>
          </w:p>
        </w:tc>
      </w:tr>
      <w:tr w:rsidR="0027754E" w:rsidRPr="0027754E" w14:paraId="17DA9D6D" w14:textId="77777777" w:rsidTr="00BF63D8">
        <w:tc>
          <w:tcPr>
            <w:tcW w:w="383" w:type="pct"/>
          </w:tcPr>
          <w:p w14:paraId="1CEE38C4" w14:textId="77777777" w:rsidR="0027754E" w:rsidRPr="0027754E" w:rsidRDefault="0027754E" w:rsidP="0027754E">
            <w:pPr>
              <w:jc w:val="center"/>
              <w:rPr>
                <w:rFonts w:ascii="Calibri" w:eastAsia="Calibri" w:hAnsi="Calibri" w:cs="Times New Roman"/>
                <w:b/>
                <w:bCs/>
              </w:rPr>
            </w:pPr>
            <w:r w:rsidRPr="0027754E">
              <w:rPr>
                <w:rFonts w:ascii="Calibri" w:eastAsia="Calibri" w:hAnsi="Calibri" w:cs="Times New Roman"/>
                <w:b/>
                <w:bCs/>
                <w:szCs w:val="22"/>
              </w:rPr>
              <w:t>9</w:t>
            </w:r>
          </w:p>
        </w:tc>
        <w:tc>
          <w:tcPr>
            <w:tcW w:w="2086" w:type="pct"/>
            <w:gridSpan w:val="2"/>
          </w:tcPr>
          <w:p w14:paraId="7A048101" w14:textId="77777777" w:rsidR="0027754E" w:rsidRPr="0027754E" w:rsidRDefault="0027754E" w:rsidP="0027754E">
            <w:pPr>
              <w:rPr>
                <w:rFonts w:ascii="Calibri" w:eastAsia="Calibri" w:hAnsi="Calibri" w:cs="Times New Roman"/>
                <w:b/>
                <w:bCs/>
              </w:rPr>
            </w:pPr>
            <w:r w:rsidRPr="0027754E">
              <w:rPr>
                <w:rFonts w:ascii="Calibri" w:eastAsia="Calibri" w:hAnsi="Calibri" w:cs="Times New Roman"/>
                <w:b/>
                <w:bCs/>
                <w:szCs w:val="22"/>
              </w:rPr>
              <w:t>El usuario modifica los datos que desea actualizar.</w:t>
            </w:r>
          </w:p>
        </w:tc>
        <w:tc>
          <w:tcPr>
            <w:tcW w:w="383" w:type="pct"/>
            <w:gridSpan w:val="2"/>
          </w:tcPr>
          <w:p w14:paraId="19D60059" w14:textId="77777777" w:rsidR="0027754E" w:rsidRPr="0027754E" w:rsidRDefault="0027754E" w:rsidP="0027754E">
            <w:pPr>
              <w:jc w:val="center"/>
              <w:rPr>
                <w:rFonts w:ascii="Calibri" w:eastAsia="Calibri" w:hAnsi="Calibri" w:cs="Times New Roman"/>
                <w:b/>
                <w:bCs/>
              </w:rPr>
            </w:pPr>
          </w:p>
        </w:tc>
        <w:tc>
          <w:tcPr>
            <w:tcW w:w="2149" w:type="pct"/>
            <w:gridSpan w:val="4"/>
          </w:tcPr>
          <w:p w14:paraId="41D808E9" w14:textId="77777777" w:rsidR="0027754E" w:rsidRPr="0027754E" w:rsidRDefault="0027754E" w:rsidP="0027754E">
            <w:pPr>
              <w:rPr>
                <w:rFonts w:ascii="Calibri" w:eastAsia="Calibri" w:hAnsi="Calibri" w:cs="Times New Roman"/>
                <w:b/>
                <w:bCs/>
              </w:rPr>
            </w:pPr>
          </w:p>
        </w:tc>
      </w:tr>
      <w:tr w:rsidR="0027754E" w:rsidRPr="0027754E" w14:paraId="69762B9B" w14:textId="77777777" w:rsidTr="00BF63D8">
        <w:tc>
          <w:tcPr>
            <w:tcW w:w="383" w:type="pct"/>
          </w:tcPr>
          <w:p w14:paraId="38D61CB7" w14:textId="77777777" w:rsidR="0027754E" w:rsidRPr="0027754E" w:rsidRDefault="0027754E" w:rsidP="0027754E">
            <w:pPr>
              <w:jc w:val="center"/>
              <w:rPr>
                <w:rFonts w:ascii="Calibri" w:eastAsia="Calibri" w:hAnsi="Calibri" w:cs="Times New Roman"/>
                <w:b/>
                <w:bCs/>
              </w:rPr>
            </w:pPr>
            <w:r w:rsidRPr="0027754E">
              <w:rPr>
                <w:rFonts w:ascii="Calibri" w:eastAsia="Calibri" w:hAnsi="Calibri" w:cs="Times New Roman"/>
                <w:b/>
                <w:bCs/>
              </w:rPr>
              <w:t>10</w:t>
            </w:r>
          </w:p>
        </w:tc>
        <w:tc>
          <w:tcPr>
            <w:tcW w:w="2086" w:type="pct"/>
            <w:gridSpan w:val="2"/>
          </w:tcPr>
          <w:p w14:paraId="09186237" w14:textId="77777777" w:rsidR="0027754E" w:rsidRPr="0027754E" w:rsidRDefault="0027754E" w:rsidP="0027754E">
            <w:pPr>
              <w:rPr>
                <w:rFonts w:ascii="Calibri" w:eastAsia="Calibri" w:hAnsi="Calibri" w:cs="Times New Roman"/>
                <w:b/>
                <w:bCs/>
              </w:rPr>
            </w:pPr>
            <w:r w:rsidRPr="0027754E">
              <w:rPr>
                <w:rFonts w:ascii="Calibri" w:eastAsia="Calibri" w:hAnsi="Calibri" w:cs="Times New Roman"/>
                <w:b/>
                <w:bCs/>
              </w:rPr>
              <w:t>El usuario hace clic en el botón "Modificar Datos Personales".</w:t>
            </w:r>
          </w:p>
        </w:tc>
        <w:tc>
          <w:tcPr>
            <w:tcW w:w="383" w:type="pct"/>
            <w:gridSpan w:val="2"/>
          </w:tcPr>
          <w:p w14:paraId="077C8145" w14:textId="77777777" w:rsidR="0027754E" w:rsidRPr="0027754E" w:rsidRDefault="0027754E" w:rsidP="0027754E">
            <w:pPr>
              <w:rPr>
                <w:rFonts w:ascii="Calibri" w:eastAsia="Calibri" w:hAnsi="Calibri" w:cs="Times New Roman"/>
                <w:b/>
                <w:bCs/>
              </w:rPr>
            </w:pPr>
            <w:r w:rsidRPr="0027754E">
              <w:rPr>
                <w:rFonts w:ascii="Calibri" w:eastAsia="Calibri" w:hAnsi="Calibri" w:cs="Times New Roman"/>
                <w:b/>
                <w:bCs/>
              </w:rPr>
              <w:t>11</w:t>
            </w:r>
          </w:p>
        </w:tc>
        <w:tc>
          <w:tcPr>
            <w:tcW w:w="2149" w:type="pct"/>
            <w:gridSpan w:val="4"/>
          </w:tcPr>
          <w:p w14:paraId="4E77EAC3" w14:textId="77777777" w:rsidR="0027754E" w:rsidRPr="0027754E" w:rsidRDefault="0027754E" w:rsidP="0027754E">
            <w:pPr>
              <w:rPr>
                <w:rFonts w:ascii="Calibri" w:eastAsia="Calibri" w:hAnsi="Calibri" w:cs="Times New Roman"/>
                <w:b/>
                <w:bCs/>
              </w:rPr>
            </w:pPr>
            <w:r w:rsidRPr="0027754E">
              <w:rPr>
                <w:rFonts w:ascii="Calibri" w:eastAsia="Calibri" w:hAnsi="Calibri" w:cs="Times New Roman"/>
                <w:b/>
                <w:bCs/>
              </w:rPr>
              <w:t>El sistema muestra un mensaje de alerta confirmando la actualización exitosa.</w:t>
            </w:r>
          </w:p>
        </w:tc>
      </w:tr>
      <w:tr w:rsidR="0027754E" w:rsidRPr="0027754E" w14:paraId="6BA62538" w14:textId="77777777" w:rsidTr="00BF63D8">
        <w:tc>
          <w:tcPr>
            <w:tcW w:w="383" w:type="pct"/>
          </w:tcPr>
          <w:p w14:paraId="7573C14E" w14:textId="77777777" w:rsidR="0027754E" w:rsidRPr="0027754E" w:rsidRDefault="0027754E" w:rsidP="0027754E">
            <w:pPr>
              <w:jc w:val="center"/>
              <w:rPr>
                <w:rFonts w:ascii="Calibri" w:eastAsia="Calibri" w:hAnsi="Calibri" w:cs="Times New Roman"/>
                <w:b/>
                <w:bCs/>
              </w:rPr>
            </w:pPr>
            <w:r w:rsidRPr="0027754E">
              <w:rPr>
                <w:rFonts w:ascii="Calibri" w:eastAsia="Calibri" w:hAnsi="Calibri" w:cs="Times New Roman"/>
                <w:b/>
                <w:bCs/>
              </w:rPr>
              <w:t>12</w:t>
            </w:r>
          </w:p>
        </w:tc>
        <w:tc>
          <w:tcPr>
            <w:tcW w:w="2086" w:type="pct"/>
            <w:gridSpan w:val="2"/>
          </w:tcPr>
          <w:p w14:paraId="74CBD208" w14:textId="77777777" w:rsidR="0027754E" w:rsidRPr="0027754E" w:rsidRDefault="0027754E" w:rsidP="0027754E">
            <w:pPr>
              <w:rPr>
                <w:rFonts w:ascii="Calibri" w:eastAsia="Calibri" w:hAnsi="Calibri" w:cs="Times New Roman"/>
                <w:b/>
                <w:bCs/>
              </w:rPr>
            </w:pPr>
            <w:r w:rsidRPr="0027754E">
              <w:rPr>
                <w:rFonts w:ascii="Calibri" w:eastAsia="Calibri" w:hAnsi="Calibri" w:cs="Times New Roman"/>
                <w:b/>
                <w:bCs/>
              </w:rPr>
              <w:t>El usuario puede consultar nuevamente sus datos para verificar la actualización.</w:t>
            </w:r>
          </w:p>
        </w:tc>
        <w:tc>
          <w:tcPr>
            <w:tcW w:w="383" w:type="pct"/>
            <w:gridSpan w:val="2"/>
          </w:tcPr>
          <w:p w14:paraId="4A45711F" w14:textId="77777777" w:rsidR="0027754E" w:rsidRPr="0027754E" w:rsidRDefault="0027754E" w:rsidP="0027754E">
            <w:pPr>
              <w:rPr>
                <w:rFonts w:ascii="Calibri" w:eastAsia="Calibri" w:hAnsi="Calibri" w:cs="Times New Roman"/>
                <w:b/>
                <w:bCs/>
              </w:rPr>
            </w:pPr>
          </w:p>
        </w:tc>
        <w:tc>
          <w:tcPr>
            <w:tcW w:w="2149" w:type="pct"/>
            <w:gridSpan w:val="4"/>
          </w:tcPr>
          <w:p w14:paraId="6511819C" w14:textId="77777777" w:rsidR="0027754E" w:rsidRPr="0027754E" w:rsidRDefault="0027754E" w:rsidP="0027754E">
            <w:pPr>
              <w:rPr>
                <w:rFonts w:ascii="Calibri" w:eastAsia="Calibri" w:hAnsi="Calibri" w:cs="Times New Roman"/>
                <w:b/>
                <w:bCs/>
              </w:rPr>
            </w:pPr>
          </w:p>
        </w:tc>
      </w:tr>
      <w:tr w:rsidR="0027754E" w:rsidRPr="0027754E" w14:paraId="68AB6BCB" w14:textId="77777777" w:rsidTr="0027754E">
        <w:tc>
          <w:tcPr>
            <w:tcW w:w="5000" w:type="pct"/>
            <w:gridSpan w:val="9"/>
            <w:shd w:val="clear" w:color="auto" w:fill="EEECE1"/>
            <w:vAlign w:val="center"/>
          </w:tcPr>
          <w:p w14:paraId="5FEED698" w14:textId="77777777" w:rsidR="0027754E" w:rsidRPr="0027754E" w:rsidRDefault="0027754E" w:rsidP="0027754E">
            <w:pPr>
              <w:jc w:val="center"/>
              <w:rPr>
                <w:rFonts w:ascii="Calibri" w:eastAsia="Calibri" w:hAnsi="Calibri" w:cs="Times New Roman"/>
                <w:b/>
                <w:szCs w:val="22"/>
              </w:rPr>
            </w:pPr>
            <w:r w:rsidRPr="0027754E">
              <w:rPr>
                <w:rFonts w:ascii="Calibri" w:eastAsia="Calibri" w:hAnsi="Calibri" w:cs="Times New Roman"/>
                <w:b/>
                <w:bCs/>
              </w:rPr>
              <w:t xml:space="preserve">Curso – Flujo Alterno (Excepcional) </w:t>
            </w:r>
          </w:p>
        </w:tc>
      </w:tr>
      <w:tr w:rsidR="0027754E" w:rsidRPr="0027754E" w14:paraId="1CF227BC" w14:textId="77777777" w:rsidTr="00BF63D8">
        <w:tc>
          <w:tcPr>
            <w:tcW w:w="383" w:type="pct"/>
            <w:vAlign w:val="center"/>
          </w:tcPr>
          <w:p w14:paraId="13533E24" w14:textId="77777777" w:rsidR="0027754E" w:rsidRPr="0027754E" w:rsidRDefault="0027754E" w:rsidP="0027754E">
            <w:pPr>
              <w:jc w:val="center"/>
              <w:rPr>
                <w:rFonts w:ascii="Calibri" w:eastAsia="Calibri" w:hAnsi="Calibri" w:cs="Times New Roman"/>
                <w:b/>
                <w:bCs/>
                <w:szCs w:val="22"/>
              </w:rPr>
            </w:pPr>
            <w:r w:rsidRPr="0027754E">
              <w:rPr>
                <w:rFonts w:ascii="Calibri" w:eastAsia="Calibri" w:hAnsi="Calibri" w:cs="Times New Roman"/>
                <w:b/>
                <w:bCs/>
                <w:szCs w:val="22"/>
              </w:rPr>
              <w:t>Paso</w:t>
            </w:r>
          </w:p>
        </w:tc>
        <w:tc>
          <w:tcPr>
            <w:tcW w:w="2086" w:type="pct"/>
            <w:gridSpan w:val="2"/>
            <w:vAlign w:val="center"/>
          </w:tcPr>
          <w:p w14:paraId="7B839410" w14:textId="77777777" w:rsidR="0027754E" w:rsidRPr="0027754E" w:rsidRDefault="0027754E" w:rsidP="0027754E">
            <w:pPr>
              <w:jc w:val="center"/>
              <w:rPr>
                <w:rFonts w:ascii="Calibri" w:eastAsia="Calibri" w:hAnsi="Calibri" w:cs="Times New Roman"/>
                <w:b/>
                <w:bCs/>
              </w:rPr>
            </w:pPr>
            <w:r w:rsidRPr="0027754E">
              <w:rPr>
                <w:rFonts w:ascii="Calibri" w:eastAsia="Calibri" w:hAnsi="Calibri" w:cs="Times New Roman"/>
                <w:b/>
                <w:bCs/>
              </w:rPr>
              <w:t>Acción de los actores</w:t>
            </w:r>
          </w:p>
        </w:tc>
        <w:tc>
          <w:tcPr>
            <w:tcW w:w="383" w:type="pct"/>
            <w:gridSpan w:val="2"/>
            <w:vAlign w:val="center"/>
          </w:tcPr>
          <w:p w14:paraId="01D4115E" w14:textId="77777777" w:rsidR="0027754E" w:rsidRPr="0027754E" w:rsidRDefault="0027754E" w:rsidP="0027754E">
            <w:pPr>
              <w:jc w:val="center"/>
              <w:rPr>
                <w:rFonts w:ascii="Calibri" w:eastAsia="Calibri" w:hAnsi="Calibri" w:cs="Times New Roman"/>
                <w:b/>
                <w:bCs/>
                <w:szCs w:val="22"/>
              </w:rPr>
            </w:pPr>
            <w:r w:rsidRPr="0027754E">
              <w:rPr>
                <w:rFonts w:ascii="Calibri" w:eastAsia="Calibri" w:hAnsi="Calibri" w:cs="Times New Roman"/>
                <w:b/>
                <w:bCs/>
                <w:szCs w:val="22"/>
              </w:rPr>
              <w:t>Paso</w:t>
            </w:r>
          </w:p>
        </w:tc>
        <w:tc>
          <w:tcPr>
            <w:tcW w:w="2149" w:type="pct"/>
            <w:gridSpan w:val="4"/>
            <w:vAlign w:val="center"/>
          </w:tcPr>
          <w:p w14:paraId="3FAAF7D3" w14:textId="77777777" w:rsidR="0027754E" w:rsidRPr="0027754E" w:rsidRDefault="0027754E" w:rsidP="0027754E">
            <w:pPr>
              <w:jc w:val="center"/>
              <w:rPr>
                <w:rFonts w:ascii="Calibri" w:eastAsia="Calibri" w:hAnsi="Calibri" w:cs="Times New Roman"/>
                <w:b/>
                <w:bCs/>
                <w:szCs w:val="22"/>
              </w:rPr>
            </w:pPr>
            <w:r w:rsidRPr="0027754E">
              <w:rPr>
                <w:rFonts w:ascii="Calibri" w:eastAsia="Calibri" w:hAnsi="Calibri" w:cs="Times New Roman"/>
                <w:b/>
                <w:bCs/>
              </w:rPr>
              <w:t>Respuesta del sistema</w:t>
            </w:r>
          </w:p>
        </w:tc>
      </w:tr>
      <w:tr w:rsidR="0027754E" w:rsidRPr="0027754E" w14:paraId="113566A0" w14:textId="77777777" w:rsidTr="00BF63D8">
        <w:tc>
          <w:tcPr>
            <w:tcW w:w="383" w:type="pct"/>
          </w:tcPr>
          <w:p w14:paraId="10EB05C1" w14:textId="77777777" w:rsidR="0027754E" w:rsidRPr="0027754E" w:rsidRDefault="0027754E" w:rsidP="0027754E">
            <w:pPr>
              <w:rPr>
                <w:rFonts w:ascii="Calibri" w:eastAsia="Calibri" w:hAnsi="Calibri" w:cs="Times New Roman"/>
                <w:b/>
                <w:bCs/>
                <w:szCs w:val="22"/>
              </w:rPr>
            </w:pPr>
          </w:p>
        </w:tc>
        <w:tc>
          <w:tcPr>
            <w:tcW w:w="2086" w:type="pct"/>
            <w:gridSpan w:val="2"/>
          </w:tcPr>
          <w:p w14:paraId="23488845" w14:textId="77777777" w:rsidR="0027754E" w:rsidRPr="0027754E" w:rsidRDefault="0027754E" w:rsidP="0027754E">
            <w:pPr>
              <w:rPr>
                <w:rFonts w:ascii="Calibri" w:eastAsia="Calibri" w:hAnsi="Calibri" w:cs="Times New Roman"/>
                <w:szCs w:val="22"/>
              </w:rPr>
            </w:pPr>
          </w:p>
        </w:tc>
        <w:tc>
          <w:tcPr>
            <w:tcW w:w="383" w:type="pct"/>
            <w:gridSpan w:val="2"/>
          </w:tcPr>
          <w:p w14:paraId="30A079A9"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t>1</w:t>
            </w:r>
          </w:p>
        </w:tc>
        <w:tc>
          <w:tcPr>
            <w:tcW w:w="2149" w:type="pct"/>
            <w:gridSpan w:val="4"/>
          </w:tcPr>
          <w:p w14:paraId="176823E3"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t>Si las credenciales son inválidas:  El sistema muestra un mensaje de error indicando que los datos de inicio de sesión son incorrectos.</w:t>
            </w:r>
          </w:p>
        </w:tc>
      </w:tr>
    </w:tbl>
    <w:p w14:paraId="253FA931" w14:textId="77777777" w:rsidR="0027754E" w:rsidRPr="00CE4A64" w:rsidRDefault="0027754E" w:rsidP="00915FCB">
      <w:pPr>
        <w:rPr>
          <w:lang w:val="es-CO"/>
        </w:rPr>
      </w:pPr>
    </w:p>
    <w:p w14:paraId="3545E052" w14:textId="77777777" w:rsidR="00EE221C" w:rsidRDefault="00EE221C" w:rsidP="00915FCB"/>
    <w:p w14:paraId="3517F2CE" w14:textId="77777777" w:rsidR="00EE221C" w:rsidRPr="00CE4A64" w:rsidRDefault="00EE221C" w:rsidP="00915FCB">
      <w:pPr>
        <w:rPr>
          <w:lang w:val="es-CO"/>
        </w:rPr>
      </w:pPr>
    </w:p>
    <w:p w14:paraId="6062B474" w14:textId="77777777" w:rsidR="00EE221C" w:rsidRDefault="00EE221C" w:rsidP="00915FCB"/>
    <w:p w14:paraId="2A8142FC" w14:textId="77777777" w:rsidR="00CE4A64" w:rsidRDefault="00CE4A64" w:rsidP="00915FCB"/>
    <w:p w14:paraId="0A206CDB" w14:textId="77777777" w:rsidR="00CE4A64" w:rsidRDefault="00CE4A64" w:rsidP="00915FCB"/>
    <w:p w14:paraId="2D1468CF" w14:textId="77777777" w:rsidR="0027754E" w:rsidRDefault="0027754E" w:rsidP="00915FCB"/>
    <w:p w14:paraId="0A398411" w14:textId="77777777" w:rsidR="0027754E" w:rsidRDefault="0027754E" w:rsidP="00915FCB"/>
    <w:p w14:paraId="2F2499A0" w14:textId="77777777" w:rsidR="0027754E" w:rsidRDefault="0027754E" w:rsidP="00915FCB"/>
    <w:p w14:paraId="33568912" w14:textId="25F388D2" w:rsidR="0027754E" w:rsidRDefault="0027754E" w:rsidP="0027754E"/>
    <w:p w14:paraId="18833463" w14:textId="77777777" w:rsidR="0027754E" w:rsidRDefault="0027754E" w:rsidP="0027754E"/>
    <w:p w14:paraId="79369F5E" w14:textId="77777777" w:rsidR="0027754E" w:rsidRDefault="0027754E" w:rsidP="0027754E"/>
    <w:tbl>
      <w:tblPr>
        <w:tblStyle w:val="Tablaconcuadrcula5"/>
        <w:tblW w:w="5008" w:type="pct"/>
        <w:tblLook w:val="04A0" w:firstRow="1" w:lastRow="0" w:firstColumn="1" w:lastColumn="0" w:noHBand="0" w:noVBand="1"/>
      </w:tblPr>
      <w:tblGrid>
        <w:gridCol w:w="698"/>
        <w:gridCol w:w="1258"/>
        <w:gridCol w:w="2497"/>
        <w:gridCol w:w="503"/>
        <w:gridCol w:w="189"/>
        <w:gridCol w:w="646"/>
        <w:gridCol w:w="1375"/>
        <w:gridCol w:w="1102"/>
        <w:gridCol w:w="762"/>
      </w:tblGrid>
      <w:tr w:rsidR="0027754E" w:rsidRPr="0027754E" w14:paraId="5814C1B5" w14:textId="77777777" w:rsidTr="0027754E">
        <w:tc>
          <w:tcPr>
            <w:tcW w:w="1092" w:type="pct"/>
            <w:gridSpan w:val="2"/>
            <w:shd w:val="clear" w:color="auto" w:fill="EEECE1"/>
          </w:tcPr>
          <w:p w14:paraId="7CA6418E"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lastRenderedPageBreak/>
              <w:t>Caso De Uso</w:t>
            </w:r>
          </w:p>
        </w:tc>
        <w:tc>
          <w:tcPr>
            <w:tcW w:w="2868" w:type="pct"/>
            <w:gridSpan w:val="5"/>
          </w:tcPr>
          <w:p w14:paraId="112DCE9D" w14:textId="77777777" w:rsidR="0027754E" w:rsidRPr="0027754E" w:rsidRDefault="0027754E" w:rsidP="0027754E">
            <w:pPr>
              <w:rPr>
                <w:rFonts w:ascii="Calibri" w:eastAsia="Calibri" w:hAnsi="Calibri" w:cs="Times New Roman"/>
                <w:bCs/>
              </w:rPr>
            </w:pPr>
            <w:r w:rsidRPr="0027754E">
              <w:rPr>
                <w:rFonts w:ascii="Calibri" w:eastAsia="Calibri" w:hAnsi="Calibri" w:cs="Times New Roman"/>
                <w:bCs/>
              </w:rPr>
              <w:t>Registro de Reservas</w:t>
            </w:r>
          </w:p>
        </w:tc>
        <w:tc>
          <w:tcPr>
            <w:tcW w:w="1040" w:type="pct"/>
            <w:gridSpan w:val="2"/>
            <w:shd w:val="clear" w:color="auto" w:fill="EEECE1"/>
          </w:tcPr>
          <w:p w14:paraId="255C1169"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t>No CU5</w:t>
            </w:r>
          </w:p>
        </w:tc>
      </w:tr>
      <w:tr w:rsidR="0027754E" w:rsidRPr="0027754E" w14:paraId="148C9714" w14:textId="77777777" w:rsidTr="0027754E">
        <w:tc>
          <w:tcPr>
            <w:tcW w:w="1092" w:type="pct"/>
            <w:gridSpan w:val="2"/>
            <w:shd w:val="clear" w:color="auto" w:fill="EEECE1"/>
          </w:tcPr>
          <w:p w14:paraId="2F58316B"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t>Propósito</w:t>
            </w:r>
          </w:p>
        </w:tc>
        <w:tc>
          <w:tcPr>
            <w:tcW w:w="3908" w:type="pct"/>
            <w:gridSpan w:val="7"/>
          </w:tcPr>
          <w:p w14:paraId="656CA897"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t>Este caso de uso describe el proceso de registro de Reservas en el sistema al usuario Cliente.</w:t>
            </w:r>
          </w:p>
        </w:tc>
      </w:tr>
      <w:tr w:rsidR="0027754E" w:rsidRPr="0027754E" w14:paraId="14D2104F" w14:textId="77777777" w:rsidTr="0027754E">
        <w:tc>
          <w:tcPr>
            <w:tcW w:w="1092" w:type="pct"/>
            <w:gridSpan w:val="2"/>
            <w:shd w:val="clear" w:color="auto" w:fill="EEECE1"/>
          </w:tcPr>
          <w:p w14:paraId="708C9528"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t>Actor(es)</w:t>
            </w:r>
          </w:p>
        </w:tc>
        <w:tc>
          <w:tcPr>
            <w:tcW w:w="3908" w:type="pct"/>
            <w:gridSpan w:val="7"/>
          </w:tcPr>
          <w:p w14:paraId="5C4316E4"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t>Rol de usuario Cliente</w:t>
            </w:r>
          </w:p>
        </w:tc>
      </w:tr>
      <w:tr w:rsidR="0027754E" w:rsidRPr="0027754E" w14:paraId="5F8EE5D8" w14:textId="77777777" w:rsidTr="0027754E">
        <w:tc>
          <w:tcPr>
            <w:tcW w:w="1092" w:type="pct"/>
            <w:gridSpan w:val="2"/>
            <w:shd w:val="clear" w:color="auto" w:fill="EEECE1"/>
          </w:tcPr>
          <w:p w14:paraId="59C85441"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t>Descripción</w:t>
            </w:r>
          </w:p>
        </w:tc>
        <w:tc>
          <w:tcPr>
            <w:tcW w:w="3908" w:type="pct"/>
            <w:gridSpan w:val="7"/>
          </w:tcPr>
          <w:p w14:paraId="75552C3C" w14:textId="77777777" w:rsidR="0027754E" w:rsidRPr="0027754E" w:rsidRDefault="0027754E" w:rsidP="0027754E">
            <w:pPr>
              <w:jc w:val="both"/>
              <w:rPr>
                <w:rFonts w:ascii="Calibri" w:eastAsia="Calibri" w:hAnsi="Calibri" w:cs="Times New Roman"/>
                <w:b/>
                <w:bCs/>
                <w:szCs w:val="22"/>
              </w:rPr>
            </w:pPr>
            <w:r w:rsidRPr="0027754E">
              <w:rPr>
                <w:rFonts w:ascii="Calibri" w:eastAsia="Calibri" w:hAnsi="Calibri" w:cs="Times New Roman"/>
                <w:b/>
                <w:bCs/>
                <w:szCs w:val="22"/>
              </w:rPr>
              <w:t>Este caso de uso permite a los Clientes registrar una reserva por día con los respectivos datos solicitados al momento de realizar esta acción</w:t>
            </w:r>
          </w:p>
        </w:tc>
      </w:tr>
      <w:tr w:rsidR="0027754E" w:rsidRPr="0027754E" w14:paraId="5AA4AAD6" w14:textId="77777777" w:rsidTr="0027754E">
        <w:trPr>
          <w:trHeight w:val="561"/>
        </w:trPr>
        <w:tc>
          <w:tcPr>
            <w:tcW w:w="1092" w:type="pct"/>
            <w:gridSpan w:val="2"/>
            <w:shd w:val="clear" w:color="auto" w:fill="EEECE1"/>
          </w:tcPr>
          <w:p w14:paraId="0814669D"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t>Precondición</w:t>
            </w:r>
          </w:p>
        </w:tc>
        <w:tc>
          <w:tcPr>
            <w:tcW w:w="3908" w:type="pct"/>
            <w:gridSpan w:val="7"/>
          </w:tcPr>
          <w:p w14:paraId="11B15208" w14:textId="77777777" w:rsidR="0027754E" w:rsidRPr="0027754E" w:rsidRDefault="0027754E" w:rsidP="0027754E">
            <w:pPr>
              <w:rPr>
                <w:rFonts w:ascii="Calibri" w:eastAsia="Calibri" w:hAnsi="Calibri" w:cs="Times New Roman"/>
                <w:szCs w:val="22"/>
              </w:rPr>
            </w:pPr>
            <w:r w:rsidRPr="0027754E">
              <w:rPr>
                <w:rFonts w:ascii="Calibri" w:eastAsia="Calibri" w:hAnsi="Calibri" w:cs="Times New Roman"/>
                <w:szCs w:val="22"/>
              </w:rPr>
              <w:t>El sistema está en estado operativo y el usuario tiene credenciales válidas.</w:t>
            </w:r>
          </w:p>
        </w:tc>
      </w:tr>
      <w:tr w:rsidR="0027754E" w:rsidRPr="0027754E" w14:paraId="49E80E96" w14:textId="77777777" w:rsidTr="0027754E">
        <w:tc>
          <w:tcPr>
            <w:tcW w:w="1092" w:type="pct"/>
            <w:gridSpan w:val="2"/>
            <w:shd w:val="clear" w:color="auto" w:fill="EEECE1"/>
          </w:tcPr>
          <w:p w14:paraId="7A3ABAD7"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t>Postcondición</w:t>
            </w:r>
          </w:p>
        </w:tc>
        <w:tc>
          <w:tcPr>
            <w:tcW w:w="3908" w:type="pct"/>
            <w:gridSpan w:val="7"/>
          </w:tcPr>
          <w:p w14:paraId="3A1EC7E9" w14:textId="77777777" w:rsidR="0027754E" w:rsidRPr="0027754E" w:rsidRDefault="0027754E" w:rsidP="0027754E">
            <w:pPr>
              <w:rPr>
                <w:rFonts w:ascii="Calibri" w:eastAsia="Calibri" w:hAnsi="Calibri" w:cs="Times New Roman"/>
                <w:szCs w:val="22"/>
              </w:rPr>
            </w:pPr>
            <w:r w:rsidRPr="0027754E">
              <w:rPr>
                <w:rFonts w:ascii="Calibri" w:eastAsia="Calibri" w:hAnsi="Calibri" w:cs="Times New Roman"/>
                <w:szCs w:val="22"/>
              </w:rPr>
              <w:t>Se ha completado el registro de la reserva exitosamente y se guarda en la base de datos</w:t>
            </w:r>
          </w:p>
        </w:tc>
      </w:tr>
      <w:tr w:rsidR="0027754E" w:rsidRPr="0027754E" w14:paraId="520E3800" w14:textId="77777777" w:rsidTr="0027754E">
        <w:tc>
          <w:tcPr>
            <w:tcW w:w="1092" w:type="pct"/>
            <w:gridSpan w:val="2"/>
            <w:shd w:val="clear" w:color="auto" w:fill="EEECE1"/>
          </w:tcPr>
          <w:p w14:paraId="66845B45"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t>Tipo caso de uso:</w:t>
            </w:r>
          </w:p>
          <w:p w14:paraId="7EAE4A8B" w14:textId="77777777" w:rsidR="0027754E" w:rsidRPr="0027754E" w:rsidRDefault="0027754E" w:rsidP="0027754E">
            <w:pPr>
              <w:rPr>
                <w:rFonts w:ascii="Calibri" w:eastAsia="Calibri" w:hAnsi="Calibri" w:cs="Times New Roman"/>
                <w:szCs w:val="22"/>
              </w:rPr>
            </w:pPr>
            <w:r w:rsidRPr="0027754E">
              <w:rPr>
                <w:rFonts w:ascii="Calibri" w:eastAsia="Calibri" w:hAnsi="Calibri" w:cs="Times New Roman"/>
                <w:szCs w:val="22"/>
              </w:rPr>
              <w:t xml:space="preserve">Principal, Secundario, </w:t>
            </w:r>
            <w:r w:rsidRPr="0027754E">
              <w:rPr>
                <w:rFonts w:ascii="Calibri" w:eastAsia="Calibri" w:hAnsi="Calibri" w:cs="Times New Roman"/>
                <w:szCs w:val="22"/>
                <w:lang w:val="es-CO"/>
              </w:rPr>
              <w:t>Inclusión,</w:t>
            </w:r>
            <w:r w:rsidRPr="0027754E">
              <w:rPr>
                <w:rFonts w:ascii="Calibri" w:eastAsia="Calibri" w:hAnsi="Calibri" w:cs="Times New Roman"/>
                <w:szCs w:val="22"/>
              </w:rPr>
              <w:t xml:space="preserve"> </w:t>
            </w:r>
            <w:r w:rsidRPr="0027754E">
              <w:rPr>
                <w:rFonts w:ascii="Calibri" w:eastAsia="Calibri" w:hAnsi="Calibri" w:cs="Times New Roman"/>
                <w:szCs w:val="22"/>
                <w:lang w:val="es-CO"/>
              </w:rPr>
              <w:t>Extensión,</w:t>
            </w:r>
          </w:p>
          <w:p w14:paraId="7F6EA696"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szCs w:val="22"/>
                <w:lang w:val="es-CO"/>
              </w:rPr>
              <w:t>Generales o Abstractos</w:t>
            </w:r>
          </w:p>
        </w:tc>
        <w:tc>
          <w:tcPr>
            <w:tcW w:w="3908" w:type="pct"/>
            <w:gridSpan w:val="7"/>
          </w:tcPr>
          <w:p w14:paraId="52F9BE81" w14:textId="77777777" w:rsidR="0027754E" w:rsidRPr="0027754E" w:rsidRDefault="0027754E" w:rsidP="0027754E">
            <w:pPr>
              <w:jc w:val="both"/>
              <w:rPr>
                <w:rFonts w:ascii="Calibri" w:eastAsia="Calibri" w:hAnsi="Calibri" w:cs="Times New Roman"/>
                <w:bCs/>
                <w:szCs w:val="22"/>
              </w:rPr>
            </w:pPr>
            <w:r w:rsidRPr="0027754E">
              <w:rPr>
                <w:rFonts w:ascii="Calibri" w:eastAsia="Calibri" w:hAnsi="Calibri" w:cs="Times New Roman"/>
                <w:bCs/>
                <w:szCs w:val="22"/>
              </w:rPr>
              <w:t>Principal</w:t>
            </w:r>
          </w:p>
        </w:tc>
      </w:tr>
      <w:tr w:rsidR="0027754E" w:rsidRPr="0027754E" w14:paraId="7B1AAC09" w14:textId="77777777" w:rsidTr="0027754E">
        <w:tc>
          <w:tcPr>
            <w:tcW w:w="1092" w:type="pct"/>
            <w:gridSpan w:val="2"/>
            <w:shd w:val="clear" w:color="auto" w:fill="EEECE1"/>
          </w:tcPr>
          <w:p w14:paraId="06872960"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t>Referencia Cruzada</w:t>
            </w:r>
          </w:p>
        </w:tc>
        <w:tc>
          <w:tcPr>
            <w:tcW w:w="3908" w:type="pct"/>
            <w:gridSpan w:val="7"/>
          </w:tcPr>
          <w:p w14:paraId="0A4B0565" w14:textId="77777777" w:rsidR="0027754E" w:rsidRPr="0027754E" w:rsidRDefault="0027754E" w:rsidP="0027754E">
            <w:pPr>
              <w:jc w:val="both"/>
              <w:rPr>
                <w:rFonts w:ascii="Calibri" w:eastAsia="Calibri" w:hAnsi="Calibri" w:cs="Times New Roman"/>
                <w:b/>
                <w:bCs/>
                <w:szCs w:val="22"/>
              </w:rPr>
            </w:pPr>
            <w:r w:rsidRPr="0027754E">
              <w:rPr>
                <w:rFonts w:ascii="Calibri" w:eastAsia="Calibri" w:hAnsi="Calibri" w:cs="Times New Roman"/>
                <w:b/>
                <w:bCs/>
                <w:szCs w:val="22"/>
              </w:rPr>
              <w:t>RF005</w:t>
            </w:r>
          </w:p>
        </w:tc>
      </w:tr>
      <w:tr w:rsidR="0027754E" w:rsidRPr="0027754E" w14:paraId="7A562EAD" w14:textId="77777777" w:rsidTr="0027754E">
        <w:trPr>
          <w:trHeight w:val="704"/>
        </w:trPr>
        <w:tc>
          <w:tcPr>
            <w:tcW w:w="1092" w:type="pct"/>
            <w:gridSpan w:val="2"/>
            <w:shd w:val="clear" w:color="auto" w:fill="EEECE1"/>
          </w:tcPr>
          <w:p w14:paraId="4946C5E3"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t>Nivel Importancia:</w:t>
            </w:r>
          </w:p>
          <w:p w14:paraId="3B226F9B" w14:textId="77777777" w:rsidR="0027754E" w:rsidRPr="0027754E" w:rsidRDefault="0027754E" w:rsidP="0027754E">
            <w:pPr>
              <w:rPr>
                <w:rFonts w:ascii="Calibri" w:eastAsia="Calibri" w:hAnsi="Calibri" w:cs="Times New Roman"/>
                <w:szCs w:val="22"/>
              </w:rPr>
            </w:pPr>
            <w:r w:rsidRPr="0027754E">
              <w:rPr>
                <w:rFonts w:ascii="Calibri" w:eastAsia="Calibri" w:hAnsi="Calibri" w:cs="Times New Roman"/>
                <w:szCs w:val="22"/>
              </w:rPr>
              <w:t>Alta, media o baja</w:t>
            </w:r>
          </w:p>
        </w:tc>
        <w:tc>
          <w:tcPr>
            <w:tcW w:w="3908" w:type="pct"/>
            <w:gridSpan w:val="7"/>
          </w:tcPr>
          <w:p w14:paraId="3320547E" w14:textId="77777777" w:rsidR="0027754E" w:rsidRPr="0027754E" w:rsidRDefault="0027754E" w:rsidP="0027754E">
            <w:pPr>
              <w:rPr>
                <w:rFonts w:ascii="Calibri" w:eastAsia="Calibri" w:hAnsi="Calibri" w:cs="Times New Roman"/>
                <w:szCs w:val="22"/>
              </w:rPr>
            </w:pPr>
            <w:r w:rsidRPr="0027754E">
              <w:rPr>
                <w:rFonts w:ascii="Calibri" w:eastAsia="Calibri" w:hAnsi="Calibri" w:cs="Times New Roman"/>
                <w:szCs w:val="22"/>
              </w:rPr>
              <w:t>Alta</w:t>
            </w:r>
          </w:p>
        </w:tc>
      </w:tr>
      <w:tr w:rsidR="0027754E" w:rsidRPr="0027754E" w14:paraId="1E94998E" w14:textId="77777777" w:rsidTr="0027754E">
        <w:trPr>
          <w:trHeight w:val="731"/>
        </w:trPr>
        <w:tc>
          <w:tcPr>
            <w:tcW w:w="1092" w:type="pct"/>
            <w:gridSpan w:val="2"/>
            <w:shd w:val="clear" w:color="auto" w:fill="EEECE1"/>
          </w:tcPr>
          <w:p w14:paraId="574998EF"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t>Autor (es)</w:t>
            </w:r>
          </w:p>
        </w:tc>
        <w:tc>
          <w:tcPr>
            <w:tcW w:w="1670" w:type="pct"/>
            <w:gridSpan w:val="2"/>
          </w:tcPr>
          <w:p w14:paraId="3D7CECDB" w14:textId="77777777" w:rsidR="0027754E" w:rsidRPr="0027754E" w:rsidRDefault="0027754E" w:rsidP="0027754E">
            <w:pPr>
              <w:rPr>
                <w:rFonts w:ascii="Calibri" w:eastAsia="Calibri" w:hAnsi="Calibri" w:cs="Times New Roman"/>
                <w:bCs/>
                <w:szCs w:val="22"/>
              </w:rPr>
            </w:pPr>
            <w:r w:rsidRPr="0027754E">
              <w:rPr>
                <w:rFonts w:ascii="Calibri" w:eastAsia="Calibri" w:hAnsi="Calibri" w:cs="Times New Roman"/>
                <w:bCs/>
                <w:szCs w:val="22"/>
              </w:rPr>
              <w:t>Jhoan Marín Restrepo</w:t>
            </w:r>
          </w:p>
        </w:tc>
        <w:tc>
          <w:tcPr>
            <w:tcW w:w="471" w:type="pct"/>
            <w:gridSpan w:val="2"/>
            <w:shd w:val="clear" w:color="auto" w:fill="EEECE1"/>
          </w:tcPr>
          <w:p w14:paraId="7C9753D7"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t>Fecha</w:t>
            </w:r>
          </w:p>
        </w:tc>
        <w:tc>
          <w:tcPr>
            <w:tcW w:w="727" w:type="pct"/>
          </w:tcPr>
          <w:p w14:paraId="5478477B" w14:textId="77777777" w:rsidR="0027754E" w:rsidRPr="0027754E" w:rsidRDefault="0027754E" w:rsidP="0027754E">
            <w:pPr>
              <w:rPr>
                <w:rFonts w:ascii="Calibri" w:eastAsia="Calibri" w:hAnsi="Calibri" w:cs="Times New Roman"/>
                <w:bCs/>
                <w:szCs w:val="22"/>
              </w:rPr>
            </w:pPr>
            <w:r w:rsidRPr="0027754E">
              <w:rPr>
                <w:rFonts w:ascii="Calibri" w:eastAsia="Calibri" w:hAnsi="Calibri" w:cs="Times New Roman"/>
                <w:bCs/>
                <w:szCs w:val="22"/>
              </w:rPr>
              <w:t>05/04/2024</w:t>
            </w:r>
          </w:p>
        </w:tc>
        <w:tc>
          <w:tcPr>
            <w:tcW w:w="614" w:type="pct"/>
            <w:shd w:val="clear" w:color="auto" w:fill="EEECE1"/>
            <w:vAlign w:val="center"/>
          </w:tcPr>
          <w:p w14:paraId="255B1493" w14:textId="77777777" w:rsidR="0027754E" w:rsidRPr="0027754E" w:rsidRDefault="0027754E" w:rsidP="0027754E">
            <w:pPr>
              <w:jc w:val="center"/>
              <w:rPr>
                <w:rFonts w:ascii="Calibri" w:eastAsia="Calibri" w:hAnsi="Calibri" w:cs="Times New Roman"/>
                <w:b/>
                <w:bCs/>
                <w:szCs w:val="22"/>
              </w:rPr>
            </w:pPr>
            <w:r w:rsidRPr="0027754E">
              <w:rPr>
                <w:rFonts w:ascii="Calibri" w:eastAsia="Calibri" w:hAnsi="Calibri" w:cs="Times New Roman"/>
                <w:b/>
                <w:bCs/>
                <w:szCs w:val="22"/>
              </w:rPr>
              <w:t>Versión</w:t>
            </w:r>
          </w:p>
        </w:tc>
        <w:tc>
          <w:tcPr>
            <w:tcW w:w="426" w:type="pct"/>
            <w:vAlign w:val="center"/>
          </w:tcPr>
          <w:p w14:paraId="32310B8B" w14:textId="77777777" w:rsidR="0027754E" w:rsidRPr="0027754E" w:rsidRDefault="0027754E" w:rsidP="0027754E">
            <w:pPr>
              <w:rPr>
                <w:rFonts w:ascii="Calibri" w:eastAsia="Calibri" w:hAnsi="Calibri" w:cs="Times New Roman"/>
                <w:bCs/>
                <w:szCs w:val="22"/>
              </w:rPr>
            </w:pPr>
            <w:r w:rsidRPr="0027754E">
              <w:rPr>
                <w:rFonts w:ascii="Calibri" w:eastAsia="Calibri" w:hAnsi="Calibri" w:cs="Times New Roman"/>
                <w:bCs/>
                <w:szCs w:val="22"/>
              </w:rPr>
              <w:t>1</w:t>
            </w:r>
          </w:p>
        </w:tc>
      </w:tr>
      <w:tr w:rsidR="0027754E" w:rsidRPr="0027754E" w14:paraId="6515F043" w14:textId="77777777" w:rsidTr="0027754E">
        <w:tc>
          <w:tcPr>
            <w:tcW w:w="5000" w:type="pct"/>
            <w:gridSpan w:val="9"/>
            <w:shd w:val="clear" w:color="auto" w:fill="EEECE1"/>
            <w:vAlign w:val="center"/>
          </w:tcPr>
          <w:p w14:paraId="45D3B00E" w14:textId="77777777" w:rsidR="0027754E" w:rsidRPr="0027754E" w:rsidRDefault="0027754E" w:rsidP="0027754E">
            <w:pPr>
              <w:jc w:val="center"/>
              <w:rPr>
                <w:rFonts w:ascii="Calibri" w:eastAsia="Calibri" w:hAnsi="Calibri" w:cs="Times New Roman"/>
                <w:b/>
                <w:bCs/>
              </w:rPr>
            </w:pPr>
            <w:r w:rsidRPr="0027754E">
              <w:rPr>
                <w:rFonts w:ascii="Calibri" w:eastAsia="Calibri" w:hAnsi="Calibri" w:cs="Times New Roman"/>
                <w:b/>
                <w:bCs/>
              </w:rPr>
              <w:t>Curso – Flujo Normal Básico Eventos</w:t>
            </w:r>
          </w:p>
        </w:tc>
      </w:tr>
      <w:tr w:rsidR="0027754E" w:rsidRPr="0027754E" w14:paraId="467B5B81" w14:textId="77777777" w:rsidTr="00BF63D8">
        <w:tc>
          <w:tcPr>
            <w:tcW w:w="391" w:type="pct"/>
          </w:tcPr>
          <w:p w14:paraId="15AF18C1" w14:textId="77777777" w:rsidR="0027754E" w:rsidRPr="0027754E" w:rsidRDefault="0027754E" w:rsidP="0027754E">
            <w:pPr>
              <w:jc w:val="center"/>
              <w:rPr>
                <w:rFonts w:ascii="Calibri" w:eastAsia="Calibri" w:hAnsi="Calibri" w:cs="Times New Roman"/>
                <w:b/>
                <w:bCs/>
              </w:rPr>
            </w:pPr>
            <w:r w:rsidRPr="0027754E">
              <w:rPr>
                <w:rFonts w:ascii="Calibri" w:eastAsia="Calibri" w:hAnsi="Calibri" w:cs="Times New Roman"/>
                <w:b/>
                <w:bCs/>
              </w:rPr>
              <w:t>Paso</w:t>
            </w:r>
          </w:p>
        </w:tc>
        <w:tc>
          <w:tcPr>
            <w:tcW w:w="2088" w:type="pct"/>
            <w:gridSpan w:val="2"/>
          </w:tcPr>
          <w:p w14:paraId="7955527E" w14:textId="77777777" w:rsidR="0027754E" w:rsidRPr="0027754E" w:rsidRDefault="0027754E" w:rsidP="0027754E">
            <w:pPr>
              <w:jc w:val="center"/>
              <w:rPr>
                <w:rFonts w:ascii="Calibri" w:eastAsia="Calibri" w:hAnsi="Calibri" w:cs="Times New Roman"/>
                <w:b/>
                <w:bCs/>
              </w:rPr>
            </w:pPr>
            <w:r w:rsidRPr="0027754E">
              <w:rPr>
                <w:rFonts w:ascii="Calibri" w:eastAsia="Calibri" w:hAnsi="Calibri" w:cs="Times New Roman"/>
                <w:b/>
                <w:bCs/>
              </w:rPr>
              <w:t>Acción de los actores</w:t>
            </w:r>
          </w:p>
        </w:tc>
        <w:tc>
          <w:tcPr>
            <w:tcW w:w="391" w:type="pct"/>
            <w:gridSpan w:val="2"/>
          </w:tcPr>
          <w:p w14:paraId="594A9652" w14:textId="77777777" w:rsidR="0027754E" w:rsidRPr="0027754E" w:rsidRDefault="0027754E" w:rsidP="0027754E">
            <w:pPr>
              <w:jc w:val="center"/>
              <w:rPr>
                <w:rFonts w:ascii="Calibri" w:eastAsia="Calibri" w:hAnsi="Calibri" w:cs="Times New Roman"/>
                <w:b/>
                <w:bCs/>
              </w:rPr>
            </w:pPr>
            <w:r w:rsidRPr="0027754E">
              <w:rPr>
                <w:rFonts w:ascii="Calibri" w:eastAsia="Calibri" w:hAnsi="Calibri" w:cs="Times New Roman"/>
                <w:b/>
                <w:bCs/>
              </w:rPr>
              <w:t>Paso</w:t>
            </w:r>
          </w:p>
        </w:tc>
        <w:tc>
          <w:tcPr>
            <w:tcW w:w="2129" w:type="pct"/>
            <w:gridSpan w:val="4"/>
          </w:tcPr>
          <w:p w14:paraId="1D75AD05" w14:textId="77777777" w:rsidR="0027754E" w:rsidRPr="0027754E" w:rsidRDefault="0027754E" w:rsidP="0027754E">
            <w:pPr>
              <w:jc w:val="center"/>
              <w:rPr>
                <w:rFonts w:ascii="Calibri" w:eastAsia="Calibri" w:hAnsi="Calibri" w:cs="Times New Roman"/>
                <w:b/>
                <w:bCs/>
              </w:rPr>
            </w:pPr>
            <w:r w:rsidRPr="0027754E">
              <w:rPr>
                <w:rFonts w:ascii="Calibri" w:eastAsia="Calibri" w:hAnsi="Calibri" w:cs="Times New Roman"/>
                <w:b/>
                <w:bCs/>
              </w:rPr>
              <w:t>Respuesta del sistema</w:t>
            </w:r>
          </w:p>
        </w:tc>
      </w:tr>
      <w:tr w:rsidR="0027754E" w:rsidRPr="0027754E" w14:paraId="7899B871" w14:textId="77777777" w:rsidTr="00BF63D8">
        <w:tc>
          <w:tcPr>
            <w:tcW w:w="391" w:type="pct"/>
          </w:tcPr>
          <w:p w14:paraId="057230AB" w14:textId="77777777" w:rsidR="0027754E" w:rsidRPr="0027754E" w:rsidRDefault="0027754E" w:rsidP="0027754E">
            <w:pPr>
              <w:jc w:val="center"/>
              <w:rPr>
                <w:rFonts w:ascii="Calibri" w:eastAsia="Calibri" w:hAnsi="Calibri" w:cs="Times New Roman"/>
                <w:b/>
                <w:bCs/>
              </w:rPr>
            </w:pPr>
            <w:r w:rsidRPr="0027754E">
              <w:rPr>
                <w:rFonts w:ascii="Calibri" w:eastAsia="Calibri" w:hAnsi="Calibri" w:cs="Times New Roman"/>
                <w:b/>
                <w:bCs/>
              </w:rPr>
              <w:t>1</w:t>
            </w:r>
          </w:p>
        </w:tc>
        <w:tc>
          <w:tcPr>
            <w:tcW w:w="2088" w:type="pct"/>
            <w:gridSpan w:val="2"/>
          </w:tcPr>
          <w:p w14:paraId="08C1CA92" w14:textId="77777777" w:rsidR="0027754E" w:rsidRPr="0027754E" w:rsidRDefault="0027754E" w:rsidP="0027754E">
            <w:pPr>
              <w:rPr>
                <w:rFonts w:ascii="Calibri" w:eastAsia="Calibri" w:hAnsi="Calibri" w:cs="Times New Roman"/>
                <w:b/>
                <w:bCs/>
              </w:rPr>
            </w:pPr>
            <w:r w:rsidRPr="0027754E">
              <w:rPr>
                <w:rFonts w:ascii="Calibri" w:eastAsia="Calibri" w:hAnsi="Calibri" w:cs="Times New Roman"/>
                <w:b/>
                <w:bCs/>
              </w:rPr>
              <w:t>El Cliente Ingresa al sistema y se dirige a su login</w:t>
            </w:r>
          </w:p>
        </w:tc>
        <w:tc>
          <w:tcPr>
            <w:tcW w:w="391" w:type="pct"/>
            <w:gridSpan w:val="2"/>
          </w:tcPr>
          <w:p w14:paraId="0D84EA3B" w14:textId="77777777" w:rsidR="0027754E" w:rsidRPr="0027754E" w:rsidRDefault="0027754E" w:rsidP="0027754E">
            <w:pPr>
              <w:jc w:val="center"/>
              <w:rPr>
                <w:rFonts w:ascii="Calibri" w:eastAsia="Calibri" w:hAnsi="Calibri" w:cs="Times New Roman"/>
                <w:b/>
                <w:bCs/>
              </w:rPr>
            </w:pPr>
          </w:p>
        </w:tc>
        <w:tc>
          <w:tcPr>
            <w:tcW w:w="2129" w:type="pct"/>
            <w:gridSpan w:val="4"/>
          </w:tcPr>
          <w:p w14:paraId="3F1A8CD6" w14:textId="77777777" w:rsidR="0027754E" w:rsidRPr="0027754E" w:rsidRDefault="0027754E" w:rsidP="0027754E">
            <w:pPr>
              <w:ind w:left="-9"/>
              <w:rPr>
                <w:rFonts w:ascii="Calibri" w:eastAsia="Calibri" w:hAnsi="Calibri" w:cs="Times New Roman"/>
              </w:rPr>
            </w:pPr>
          </w:p>
        </w:tc>
      </w:tr>
      <w:tr w:rsidR="0027754E" w:rsidRPr="0027754E" w14:paraId="4DE05AD8" w14:textId="77777777" w:rsidTr="00BF63D8">
        <w:tc>
          <w:tcPr>
            <w:tcW w:w="391" w:type="pct"/>
          </w:tcPr>
          <w:p w14:paraId="3C45CAED" w14:textId="77777777" w:rsidR="0027754E" w:rsidRPr="0027754E" w:rsidRDefault="0027754E" w:rsidP="0027754E">
            <w:pPr>
              <w:jc w:val="center"/>
              <w:rPr>
                <w:rFonts w:ascii="Calibri" w:eastAsia="Calibri" w:hAnsi="Calibri" w:cs="Times New Roman"/>
                <w:b/>
                <w:bCs/>
              </w:rPr>
            </w:pPr>
            <w:r w:rsidRPr="0027754E">
              <w:rPr>
                <w:rFonts w:ascii="Calibri" w:eastAsia="Calibri" w:hAnsi="Calibri" w:cs="Times New Roman"/>
                <w:b/>
                <w:bCs/>
              </w:rPr>
              <w:t>2</w:t>
            </w:r>
          </w:p>
        </w:tc>
        <w:tc>
          <w:tcPr>
            <w:tcW w:w="2088" w:type="pct"/>
            <w:gridSpan w:val="2"/>
          </w:tcPr>
          <w:p w14:paraId="5C86B3F2" w14:textId="77777777" w:rsidR="0027754E" w:rsidRPr="0027754E" w:rsidRDefault="0027754E" w:rsidP="0027754E">
            <w:pPr>
              <w:rPr>
                <w:rFonts w:ascii="Calibri" w:eastAsia="Calibri" w:hAnsi="Calibri" w:cs="Times New Roman"/>
                <w:b/>
                <w:bCs/>
              </w:rPr>
            </w:pPr>
            <w:r w:rsidRPr="0027754E">
              <w:rPr>
                <w:rFonts w:ascii="Calibri" w:eastAsia="Calibri" w:hAnsi="Calibri" w:cs="Times New Roman"/>
                <w:b/>
                <w:bCs/>
              </w:rPr>
              <w:t>El usuario Cliente inicia sesión con su correo electrónico y contraseña</w:t>
            </w:r>
          </w:p>
        </w:tc>
        <w:tc>
          <w:tcPr>
            <w:tcW w:w="391" w:type="pct"/>
            <w:gridSpan w:val="2"/>
          </w:tcPr>
          <w:p w14:paraId="36B2408D" w14:textId="77777777" w:rsidR="0027754E" w:rsidRPr="0027754E" w:rsidRDefault="0027754E" w:rsidP="0027754E">
            <w:pPr>
              <w:jc w:val="center"/>
              <w:rPr>
                <w:rFonts w:ascii="Calibri" w:eastAsia="Calibri" w:hAnsi="Calibri" w:cs="Times New Roman"/>
                <w:b/>
                <w:bCs/>
              </w:rPr>
            </w:pPr>
            <w:r w:rsidRPr="0027754E">
              <w:rPr>
                <w:rFonts w:ascii="Calibri" w:eastAsia="Calibri" w:hAnsi="Calibri" w:cs="Times New Roman"/>
                <w:b/>
                <w:bCs/>
              </w:rPr>
              <w:t>3</w:t>
            </w:r>
          </w:p>
        </w:tc>
        <w:tc>
          <w:tcPr>
            <w:tcW w:w="2129" w:type="pct"/>
            <w:gridSpan w:val="4"/>
          </w:tcPr>
          <w:p w14:paraId="6F6341CD" w14:textId="77777777" w:rsidR="0027754E" w:rsidRPr="0027754E" w:rsidRDefault="0027754E" w:rsidP="0027754E">
            <w:pPr>
              <w:rPr>
                <w:rFonts w:ascii="Calibri" w:eastAsia="Calibri" w:hAnsi="Calibri" w:cs="Times New Roman"/>
                <w:b/>
                <w:bCs/>
              </w:rPr>
            </w:pPr>
            <w:r w:rsidRPr="0027754E">
              <w:rPr>
                <w:rFonts w:ascii="Calibri" w:eastAsia="Calibri" w:hAnsi="Calibri" w:cs="Times New Roman"/>
                <w:b/>
                <w:bCs/>
              </w:rPr>
              <w:t>El sistema muestra el respectivo panel de control para el Clientes</w:t>
            </w:r>
          </w:p>
        </w:tc>
      </w:tr>
      <w:tr w:rsidR="0027754E" w:rsidRPr="0027754E" w14:paraId="611C5AB5" w14:textId="77777777" w:rsidTr="00BF63D8">
        <w:tc>
          <w:tcPr>
            <w:tcW w:w="391" w:type="pct"/>
          </w:tcPr>
          <w:p w14:paraId="3309F699" w14:textId="77777777" w:rsidR="0027754E" w:rsidRPr="0027754E" w:rsidRDefault="0027754E" w:rsidP="0027754E">
            <w:pPr>
              <w:jc w:val="center"/>
              <w:rPr>
                <w:rFonts w:ascii="Calibri" w:eastAsia="Calibri" w:hAnsi="Calibri" w:cs="Times New Roman"/>
                <w:b/>
                <w:bCs/>
              </w:rPr>
            </w:pPr>
            <w:r w:rsidRPr="0027754E">
              <w:rPr>
                <w:rFonts w:ascii="Calibri" w:eastAsia="Calibri" w:hAnsi="Calibri" w:cs="Times New Roman"/>
                <w:b/>
                <w:bCs/>
              </w:rPr>
              <w:t>4</w:t>
            </w:r>
          </w:p>
        </w:tc>
        <w:tc>
          <w:tcPr>
            <w:tcW w:w="2088" w:type="pct"/>
            <w:gridSpan w:val="2"/>
          </w:tcPr>
          <w:p w14:paraId="2046152A" w14:textId="77777777" w:rsidR="0027754E" w:rsidRPr="0027754E" w:rsidRDefault="0027754E" w:rsidP="0027754E">
            <w:pPr>
              <w:rPr>
                <w:rFonts w:ascii="Calibri" w:eastAsia="Calibri" w:hAnsi="Calibri" w:cs="Times New Roman"/>
                <w:b/>
                <w:bCs/>
              </w:rPr>
            </w:pPr>
            <w:r w:rsidRPr="0027754E">
              <w:rPr>
                <w:rFonts w:ascii="Calibri" w:eastAsia="Calibri" w:hAnsi="Calibri" w:cs="Times New Roman"/>
                <w:b/>
                <w:bCs/>
              </w:rPr>
              <w:t>El usuario da clic sobre el módulo de “Reservas”</w:t>
            </w:r>
          </w:p>
        </w:tc>
        <w:tc>
          <w:tcPr>
            <w:tcW w:w="391" w:type="pct"/>
            <w:gridSpan w:val="2"/>
          </w:tcPr>
          <w:p w14:paraId="3BA6ADF8" w14:textId="77777777" w:rsidR="0027754E" w:rsidRPr="0027754E" w:rsidRDefault="0027754E" w:rsidP="0027754E">
            <w:pPr>
              <w:jc w:val="center"/>
              <w:rPr>
                <w:rFonts w:ascii="Calibri" w:eastAsia="Calibri" w:hAnsi="Calibri" w:cs="Times New Roman"/>
                <w:b/>
                <w:bCs/>
              </w:rPr>
            </w:pPr>
            <w:r w:rsidRPr="0027754E">
              <w:rPr>
                <w:rFonts w:ascii="Calibri" w:eastAsia="Calibri" w:hAnsi="Calibri" w:cs="Times New Roman"/>
                <w:b/>
                <w:bCs/>
              </w:rPr>
              <w:t>6</w:t>
            </w:r>
          </w:p>
        </w:tc>
        <w:tc>
          <w:tcPr>
            <w:tcW w:w="2129" w:type="pct"/>
            <w:gridSpan w:val="4"/>
          </w:tcPr>
          <w:p w14:paraId="046CE867" w14:textId="77777777" w:rsidR="0027754E" w:rsidRPr="0027754E" w:rsidRDefault="0027754E" w:rsidP="0027754E">
            <w:pPr>
              <w:rPr>
                <w:rFonts w:ascii="Calibri" w:eastAsia="Calibri" w:hAnsi="Calibri" w:cs="Times New Roman"/>
              </w:rPr>
            </w:pPr>
            <w:r w:rsidRPr="0027754E">
              <w:rPr>
                <w:rFonts w:ascii="Calibri" w:eastAsia="Calibri" w:hAnsi="Calibri" w:cs="Times New Roman"/>
              </w:rPr>
              <w:t>El sistema muestra y guía al usuario para diligenciar los campos requeridos para la reserva</w:t>
            </w:r>
          </w:p>
        </w:tc>
      </w:tr>
      <w:tr w:rsidR="0027754E" w:rsidRPr="0027754E" w14:paraId="5988A34B" w14:textId="77777777" w:rsidTr="00BF63D8">
        <w:tc>
          <w:tcPr>
            <w:tcW w:w="391" w:type="pct"/>
          </w:tcPr>
          <w:p w14:paraId="17D0C0CD" w14:textId="77777777" w:rsidR="0027754E" w:rsidRPr="0027754E" w:rsidRDefault="0027754E" w:rsidP="0027754E">
            <w:pPr>
              <w:jc w:val="center"/>
              <w:rPr>
                <w:rFonts w:ascii="Calibri" w:eastAsia="Calibri" w:hAnsi="Calibri" w:cs="Times New Roman"/>
                <w:b/>
                <w:bCs/>
              </w:rPr>
            </w:pPr>
            <w:r w:rsidRPr="0027754E">
              <w:rPr>
                <w:rFonts w:ascii="Calibri" w:eastAsia="Calibri" w:hAnsi="Calibri" w:cs="Times New Roman"/>
                <w:b/>
                <w:bCs/>
              </w:rPr>
              <w:t>7</w:t>
            </w:r>
          </w:p>
        </w:tc>
        <w:tc>
          <w:tcPr>
            <w:tcW w:w="2088" w:type="pct"/>
            <w:gridSpan w:val="2"/>
          </w:tcPr>
          <w:p w14:paraId="3E81334B" w14:textId="77777777" w:rsidR="0027754E" w:rsidRPr="0027754E" w:rsidRDefault="0027754E" w:rsidP="0027754E">
            <w:pPr>
              <w:rPr>
                <w:rFonts w:ascii="Calibri" w:eastAsia="Calibri" w:hAnsi="Calibri" w:cs="Times New Roman"/>
                <w:b/>
                <w:bCs/>
              </w:rPr>
            </w:pPr>
            <w:r w:rsidRPr="0027754E">
              <w:rPr>
                <w:rFonts w:ascii="Calibri" w:eastAsia="Calibri" w:hAnsi="Calibri" w:cs="Times New Roman"/>
                <w:b/>
                <w:bCs/>
              </w:rPr>
              <w:t>El usuario diligencia la información requerida y da clic sobre el botón reservar</w:t>
            </w:r>
          </w:p>
        </w:tc>
        <w:tc>
          <w:tcPr>
            <w:tcW w:w="391" w:type="pct"/>
            <w:gridSpan w:val="2"/>
          </w:tcPr>
          <w:p w14:paraId="7D998E46" w14:textId="77777777" w:rsidR="0027754E" w:rsidRPr="0027754E" w:rsidRDefault="0027754E" w:rsidP="0027754E">
            <w:pPr>
              <w:jc w:val="center"/>
              <w:rPr>
                <w:rFonts w:ascii="Calibri" w:eastAsia="Calibri" w:hAnsi="Calibri" w:cs="Times New Roman"/>
                <w:b/>
                <w:bCs/>
              </w:rPr>
            </w:pPr>
            <w:r w:rsidRPr="0027754E">
              <w:rPr>
                <w:rFonts w:ascii="Calibri" w:eastAsia="Calibri" w:hAnsi="Calibri" w:cs="Times New Roman"/>
                <w:b/>
                <w:bCs/>
              </w:rPr>
              <w:t>8</w:t>
            </w:r>
          </w:p>
        </w:tc>
        <w:tc>
          <w:tcPr>
            <w:tcW w:w="2129" w:type="pct"/>
            <w:gridSpan w:val="4"/>
          </w:tcPr>
          <w:p w14:paraId="06F3FEF5" w14:textId="77777777" w:rsidR="0027754E" w:rsidRPr="0027754E" w:rsidRDefault="0027754E" w:rsidP="0027754E">
            <w:pPr>
              <w:rPr>
                <w:rFonts w:ascii="Calibri" w:eastAsia="Calibri" w:hAnsi="Calibri" w:cs="Times New Roman"/>
                <w:b/>
                <w:bCs/>
              </w:rPr>
            </w:pPr>
            <w:r w:rsidRPr="0027754E">
              <w:rPr>
                <w:rFonts w:ascii="Calibri" w:eastAsia="Calibri" w:hAnsi="Calibri" w:cs="Times New Roman"/>
                <w:b/>
                <w:bCs/>
              </w:rPr>
              <w:t>El sistema muestra un mensaje de reserva exitosa</w:t>
            </w:r>
          </w:p>
        </w:tc>
      </w:tr>
      <w:tr w:rsidR="0027754E" w:rsidRPr="0027754E" w14:paraId="0ACDAB59" w14:textId="77777777" w:rsidTr="00BF63D8">
        <w:tc>
          <w:tcPr>
            <w:tcW w:w="391" w:type="pct"/>
          </w:tcPr>
          <w:p w14:paraId="69ED471D" w14:textId="77777777" w:rsidR="0027754E" w:rsidRPr="0027754E" w:rsidRDefault="0027754E" w:rsidP="0027754E">
            <w:pPr>
              <w:rPr>
                <w:rFonts w:ascii="Calibri" w:eastAsia="Calibri" w:hAnsi="Calibri" w:cs="Times New Roman"/>
                <w:b/>
                <w:bCs/>
              </w:rPr>
            </w:pPr>
          </w:p>
        </w:tc>
        <w:tc>
          <w:tcPr>
            <w:tcW w:w="2088" w:type="pct"/>
            <w:gridSpan w:val="2"/>
          </w:tcPr>
          <w:p w14:paraId="4ECE1FB1" w14:textId="77777777" w:rsidR="0027754E" w:rsidRPr="0027754E" w:rsidRDefault="0027754E" w:rsidP="0027754E">
            <w:pPr>
              <w:rPr>
                <w:rFonts w:ascii="Calibri" w:eastAsia="Calibri" w:hAnsi="Calibri" w:cs="Times New Roman"/>
                <w:b/>
                <w:bCs/>
              </w:rPr>
            </w:pPr>
          </w:p>
        </w:tc>
        <w:tc>
          <w:tcPr>
            <w:tcW w:w="391" w:type="pct"/>
            <w:gridSpan w:val="2"/>
          </w:tcPr>
          <w:p w14:paraId="54A2A251" w14:textId="77777777" w:rsidR="0027754E" w:rsidRPr="0027754E" w:rsidRDefault="0027754E" w:rsidP="0027754E">
            <w:pPr>
              <w:jc w:val="center"/>
              <w:rPr>
                <w:rFonts w:ascii="Calibri" w:eastAsia="Calibri" w:hAnsi="Calibri" w:cs="Times New Roman"/>
                <w:b/>
                <w:bCs/>
              </w:rPr>
            </w:pPr>
            <w:r w:rsidRPr="0027754E">
              <w:rPr>
                <w:rFonts w:ascii="Calibri" w:eastAsia="Calibri" w:hAnsi="Calibri" w:cs="Times New Roman"/>
                <w:b/>
                <w:bCs/>
              </w:rPr>
              <w:t>9</w:t>
            </w:r>
          </w:p>
        </w:tc>
        <w:tc>
          <w:tcPr>
            <w:tcW w:w="2129" w:type="pct"/>
            <w:gridSpan w:val="4"/>
          </w:tcPr>
          <w:p w14:paraId="7E39CF2B" w14:textId="77777777" w:rsidR="0027754E" w:rsidRPr="0027754E" w:rsidRDefault="0027754E" w:rsidP="0027754E">
            <w:pPr>
              <w:rPr>
                <w:rFonts w:ascii="Calibri" w:eastAsia="Calibri" w:hAnsi="Calibri" w:cs="Times New Roman"/>
                <w:b/>
                <w:bCs/>
              </w:rPr>
            </w:pPr>
            <w:r w:rsidRPr="0027754E">
              <w:rPr>
                <w:rFonts w:ascii="Calibri" w:eastAsia="Calibri" w:hAnsi="Calibri" w:cs="Times New Roman"/>
                <w:b/>
                <w:bCs/>
              </w:rPr>
              <w:t>Fin del caso de uso</w:t>
            </w:r>
          </w:p>
        </w:tc>
      </w:tr>
      <w:tr w:rsidR="0027754E" w:rsidRPr="0027754E" w14:paraId="2534EBF2" w14:textId="77777777" w:rsidTr="00BF63D8">
        <w:tc>
          <w:tcPr>
            <w:tcW w:w="391" w:type="pct"/>
          </w:tcPr>
          <w:p w14:paraId="0F33193A" w14:textId="77777777" w:rsidR="0027754E" w:rsidRPr="0027754E" w:rsidRDefault="0027754E" w:rsidP="0027754E">
            <w:pPr>
              <w:rPr>
                <w:rFonts w:ascii="Calibri" w:eastAsia="Calibri" w:hAnsi="Calibri" w:cs="Times New Roman"/>
                <w:b/>
                <w:bCs/>
              </w:rPr>
            </w:pPr>
          </w:p>
        </w:tc>
        <w:tc>
          <w:tcPr>
            <w:tcW w:w="2088" w:type="pct"/>
            <w:gridSpan w:val="2"/>
          </w:tcPr>
          <w:p w14:paraId="365B79C6" w14:textId="77777777" w:rsidR="0027754E" w:rsidRPr="0027754E" w:rsidRDefault="0027754E" w:rsidP="0027754E">
            <w:pPr>
              <w:rPr>
                <w:rFonts w:ascii="Calibri" w:eastAsia="Calibri" w:hAnsi="Calibri" w:cs="Times New Roman"/>
                <w:b/>
                <w:bCs/>
              </w:rPr>
            </w:pPr>
          </w:p>
        </w:tc>
        <w:tc>
          <w:tcPr>
            <w:tcW w:w="391" w:type="pct"/>
            <w:gridSpan w:val="2"/>
          </w:tcPr>
          <w:p w14:paraId="6E5B6124" w14:textId="77777777" w:rsidR="0027754E" w:rsidRPr="0027754E" w:rsidRDefault="0027754E" w:rsidP="0027754E">
            <w:pPr>
              <w:jc w:val="center"/>
              <w:rPr>
                <w:rFonts w:ascii="Calibri" w:eastAsia="Calibri" w:hAnsi="Calibri" w:cs="Times New Roman"/>
                <w:b/>
                <w:bCs/>
              </w:rPr>
            </w:pPr>
          </w:p>
        </w:tc>
        <w:tc>
          <w:tcPr>
            <w:tcW w:w="2129" w:type="pct"/>
            <w:gridSpan w:val="4"/>
          </w:tcPr>
          <w:p w14:paraId="42AA9578" w14:textId="77777777" w:rsidR="0027754E" w:rsidRPr="0027754E" w:rsidRDefault="0027754E" w:rsidP="0027754E">
            <w:pPr>
              <w:rPr>
                <w:rFonts w:ascii="Calibri" w:eastAsia="Calibri" w:hAnsi="Calibri" w:cs="Times New Roman"/>
                <w:b/>
                <w:bCs/>
              </w:rPr>
            </w:pPr>
          </w:p>
        </w:tc>
      </w:tr>
      <w:tr w:rsidR="0027754E" w:rsidRPr="0027754E" w14:paraId="5FA91455" w14:textId="77777777" w:rsidTr="0027754E">
        <w:tc>
          <w:tcPr>
            <w:tcW w:w="5000" w:type="pct"/>
            <w:gridSpan w:val="9"/>
            <w:shd w:val="clear" w:color="auto" w:fill="EEECE1"/>
            <w:vAlign w:val="center"/>
          </w:tcPr>
          <w:p w14:paraId="7A4C6419" w14:textId="77777777" w:rsidR="0027754E" w:rsidRPr="0027754E" w:rsidRDefault="0027754E" w:rsidP="0027754E">
            <w:pPr>
              <w:jc w:val="center"/>
              <w:rPr>
                <w:rFonts w:ascii="Calibri" w:eastAsia="Calibri" w:hAnsi="Calibri" w:cs="Times New Roman"/>
                <w:b/>
                <w:szCs w:val="22"/>
              </w:rPr>
            </w:pPr>
            <w:r w:rsidRPr="0027754E">
              <w:rPr>
                <w:rFonts w:ascii="Calibri" w:eastAsia="Calibri" w:hAnsi="Calibri" w:cs="Times New Roman"/>
                <w:b/>
                <w:bCs/>
              </w:rPr>
              <w:lastRenderedPageBreak/>
              <w:t xml:space="preserve">Curso – Flujo Alterno (Excepcional) </w:t>
            </w:r>
          </w:p>
        </w:tc>
      </w:tr>
      <w:tr w:rsidR="0027754E" w:rsidRPr="0027754E" w14:paraId="37E2EBA6" w14:textId="77777777" w:rsidTr="00BF63D8">
        <w:tc>
          <w:tcPr>
            <w:tcW w:w="391" w:type="pct"/>
            <w:vAlign w:val="center"/>
          </w:tcPr>
          <w:p w14:paraId="747DE774" w14:textId="77777777" w:rsidR="0027754E" w:rsidRPr="0027754E" w:rsidRDefault="0027754E" w:rsidP="0027754E">
            <w:pPr>
              <w:jc w:val="center"/>
              <w:rPr>
                <w:rFonts w:ascii="Calibri" w:eastAsia="Calibri" w:hAnsi="Calibri" w:cs="Times New Roman"/>
                <w:b/>
                <w:bCs/>
                <w:szCs w:val="22"/>
              </w:rPr>
            </w:pPr>
            <w:r w:rsidRPr="0027754E">
              <w:rPr>
                <w:rFonts w:ascii="Calibri" w:eastAsia="Calibri" w:hAnsi="Calibri" w:cs="Times New Roman"/>
                <w:b/>
                <w:bCs/>
                <w:szCs w:val="22"/>
              </w:rPr>
              <w:t>Paso</w:t>
            </w:r>
          </w:p>
        </w:tc>
        <w:tc>
          <w:tcPr>
            <w:tcW w:w="2088" w:type="pct"/>
            <w:gridSpan w:val="2"/>
            <w:vAlign w:val="center"/>
          </w:tcPr>
          <w:p w14:paraId="1D254088" w14:textId="77777777" w:rsidR="0027754E" w:rsidRPr="0027754E" w:rsidRDefault="0027754E" w:rsidP="0027754E">
            <w:pPr>
              <w:jc w:val="center"/>
              <w:rPr>
                <w:rFonts w:ascii="Calibri" w:eastAsia="Calibri" w:hAnsi="Calibri" w:cs="Times New Roman"/>
                <w:b/>
                <w:bCs/>
              </w:rPr>
            </w:pPr>
            <w:r w:rsidRPr="0027754E">
              <w:rPr>
                <w:rFonts w:ascii="Calibri" w:eastAsia="Calibri" w:hAnsi="Calibri" w:cs="Times New Roman"/>
                <w:b/>
                <w:bCs/>
              </w:rPr>
              <w:t>Acción de los actores</w:t>
            </w:r>
          </w:p>
        </w:tc>
        <w:tc>
          <w:tcPr>
            <w:tcW w:w="391" w:type="pct"/>
            <w:gridSpan w:val="2"/>
            <w:vAlign w:val="center"/>
          </w:tcPr>
          <w:p w14:paraId="392970C2" w14:textId="77777777" w:rsidR="0027754E" w:rsidRPr="0027754E" w:rsidRDefault="0027754E" w:rsidP="0027754E">
            <w:pPr>
              <w:jc w:val="center"/>
              <w:rPr>
                <w:rFonts w:ascii="Calibri" w:eastAsia="Calibri" w:hAnsi="Calibri" w:cs="Times New Roman"/>
                <w:b/>
                <w:bCs/>
                <w:szCs w:val="22"/>
              </w:rPr>
            </w:pPr>
            <w:r w:rsidRPr="0027754E">
              <w:rPr>
                <w:rFonts w:ascii="Calibri" w:eastAsia="Calibri" w:hAnsi="Calibri" w:cs="Times New Roman"/>
                <w:b/>
                <w:bCs/>
                <w:szCs w:val="22"/>
              </w:rPr>
              <w:t>Paso</w:t>
            </w:r>
          </w:p>
        </w:tc>
        <w:tc>
          <w:tcPr>
            <w:tcW w:w="2129" w:type="pct"/>
            <w:gridSpan w:val="4"/>
            <w:vAlign w:val="center"/>
          </w:tcPr>
          <w:p w14:paraId="05D783AB" w14:textId="77777777" w:rsidR="0027754E" w:rsidRPr="0027754E" w:rsidRDefault="0027754E" w:rsidP="0027754E">
            <w:pPr>
              <w:jc w:val="center"/>
              <w:rPr>
                <w:rFonts w:ascii="Calibri" w:eastAsia="Calibri" w:hAnsi="Calibri" w:cs="Times New Roman"/>
                <w:b/>
                <w:bCs/>
                <w:szCs w:val="22"/>
              </w:rPr>
            </w:pPr>
            <w:r w:rsidRPr="0027754E">
              <w:rPr>
                <w:rFonts w:ascii="Calibri" w:eastAsia="Calibri" w:hAnsi="Calibri" w:cs="Times New Roman"/>
                <w:b/>
                <w:bCs/>
              </w:rPr>
              <w:t>Respuesta del sistema</w:t>
            </w:r>
          </w:p>
        </w:tc>
      </w:tr>
      <w:tr w:rsidR="0027754E" w:rsidRPr="0027754E" w14:paraId="014D296B" w14:textId="77777777" w:rsidTr="00BF63D8">
        <w:tc>
          <w:tcPr>
            <w:tcW w:w="391" w:type="pct"/>
          </w:tcPr>
          <w:p w14:paraId="1776FF72" w14:textId="77777777" w:rsidR="0027754E" w:rsidRPr="0027754E" w:rsidRDefault="0027754E" w:rsidP="0027754E">
            <w:pPr>
              <w:rPr>
                <w:rFonts w:ascii="Calibri" w:eastAsia="Calibri" w:hAnsi="Calibri" w:cs="Times New Roman"/>
                <w:b/>
                <w:bCs/>
                <w:szCs w:val="22"/>
              </w:rPr>
            </w:pPr>
          </w:p>
        </w:tc>
        <w:tc>
          <w:tcPr>
            <w:tcW w:w="2088" w:type="pct"/>
            <w:gridSpan w:val="2"/>
          </w:tcPr>
          <w:p w14:paraId="4B327E79" w14:textId="77777777" w:rsidR="0027754E" w:rsidRPr="0027754E" w:rsidRDefault="0027754E" w:rsidP="0027754E">
            <w:pPr>
              <w:rPr>
                <w:rFonts w:ascii="Calibri" w:eastAsia="Calibri" w:hAnsi="Calibri" w:cs="Times New Roman"/>
                <w:szCs w:val="22"/>
              </w:rPr>
            </w:pPr>
          </w:p>
        </w:tc>
        <w:tc>
          <w:tcPr>
            <w:tcW w:w="391" w:type="pct"/>
            <w:gridSpan w:val="2"/>
          </w:tcPr>
          <w:p w14:paraId="6B2ABB6D"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t>1</w:t>
            </w:r>
          </w:p>
        </w:tc>
        <w:tc>
          <w:tcPr>
            <w:tcW w:w="2129" w:type="pct"/>
            <w:gridSpan w:val="4"/>
          </w:tcPr>
          <w:p w14:paraId="61652BC6"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t>El sistema muestra una alerta indicando que los datos de inicio de sesión son incorrectos. El sistema muestra la pantalla de inicio de sesión para que el paciente ingrese con sus credenciales existentes.</w:t>
            </w:r>
          </w:p>
        </w:tc>
      </w:tr>
      <w:tr w:rsidR="0027754E" w:rsidRPr="0027754E" w14:paraId="4C9481C5" w14:textId="77777777" w:rsidTr="0027754E">
        <w:tc>
          <w:tcPr>
            <w:tcW w:w="5000" w:type="pct"/>
            <w:gridSpan w:val="9"/>
            <w:shd w:val="clear" w:color="auto" w:fill="F2F2F2"/>
          </w:tcPr>
          <w:p w14:paraId="083AA339" w14:textId="77777777" w:rsidR="0027754E" w:rsidRPr="0027754E" w:rsidRDefault="0027754E" w:rsidP="0027754E">
            <w:pPr>
              <w:jc w:val="center"/>
              <w:rPr>
                <w:rFonts w:ascii="Calibri" w:eastAsia="Calibri" w:hAnsi="Calibri" w:cs="Times New Roman"/>
                <w:szCs w:val="22"/>
              </w:rPr>
            </w:pPr>
            <w:r w:rsidRPr="0027754E">
              <w:rPr>
                <w:rFonts w:ascii="Calibri" w:eastAsia="Calibri" w:hAnsi="Calibri" w:cs="Times New Roman"/>
                <w:b/>
                <w:szCs w:val="22"/>
              </w:rPr>
              <w:t>Curso/Flujo Alterno de Eventos [flujo de excepción]</w:t>
            </w:r>
          </w:p>
        </w:tc>
      </w:tr>
      <w:tr w:rsidR="0027754E" w:rsidRPr="0027754E" w14:paraId="18B3D8D7" w14:textId="77777777" w:rsidTr="00BF63D8">
        <w:tc>
          <w:tcPr>
            <w:tcW w:w="391" w:type="pct"/>
            <w:vAlign w:val="center"/>
          </w:tcPr>
          <w:p w14:paraId="78435385" w14:textId="77777777" w:rsidR="0027754E" w:rsidRPr="0027754E" w:rsidRDefault="0027754E" w:rsidP="0027754E">
            <w:pPr>
              <w:jc w:val="center"/>
              <w:rPr>
                <w:rFonts w:ascii="Calibri" w:eastAsia="Calibri" w:hAnsi="Calibri" w:cs="Times New Roman"/>
                <w:b/>
                <w:bCs/>
                <w:szCs w:val="22"/>
              </w:rPr>
            </w:pPr>
            <w:r w:rsidRPr="0027754E">
              <w:rPr>
                <w:rFonts w:ascii="Calibri" w:eastAsia="Calibri" w:hAnsi="Calibri" w:cs="Times New Roman"/>
                <w:b/>
                <w:bCs/>
                <w:szCs w:val="22"/>
              </w:rPr>
              <w:t>Paso</w:t>
            </w:r>
          </w:p>
        </w:tc>
        <w:tc>
          <w:tcPr>
            <w:tcW w:w="2088" w:type="pct"/>
            <w:gridSpan w:val="2"/>
            <w:vAlign w:val="center"/>
          </w:tcPr>
          <w:p w14:paraId="49E7FB85" w14:textId="77777777" w:rsidR="0027754E" w:rsidRPr="0027754E" w:rsidRDefault="0027754E" w:rsidP="0027754E">
            <w:pPr>
              <w:jc w:val="center"/>
              <w:rPr>
                <w:rFonts w:ascii="Calibri" w:eastAsia="Calibri" w:hAnsi="Calibri" w:cs="Times New Roman"/>
                <w:b/>
                <w:bCs/>
              </w:rPr>
            </w:pPr>
            <w:r w:rsidRPr="0027754E">
              <w:rPr>
                <w:rFonts w:ascii="Calibri" w:eastAsia="Calibri" w:hAnsi="Calibri" w:cs="Times New Roman"/>
                <w:b/>
                <w:bCs/>
              </w:rPr>
              <w:t>Acción de los actores</w:t>
            </w:r>
          </w:p>
        </w:tc>
        <w:tc>
          <w:tcPr>
            <w:tcW w:w="391" w:type="pct"/>
            <w:gridSpan w:val="2"/>
            <w:vAlign w:val="center"/>
          </w:tcPr>
          <w:p w14:paraId="63A8EDDD" w14:textId="77777777" w:rsidR="0027754E" w:rsidRPr="0027754E" w:rsidRDefault="0027754E" w:rsidP="0027754E">
            <w:pPr>
              <w:jc w:val="center"/>
              <w:rPr>
                <w:rFonts w:ascii="Calibri" w:eastAsia="Calibri" w:hAnsi="Calibri" w:cs="Times New Roman"/>
                <w:b/>
                <w:bCs/>
                <w:szCs w:val="22"/>
              </w:rPr>
            </w:pPr>
            <w:r w:rsidRPr="0027754E">
              <w:rPr>
                <w:rFonts w:ascii="Calibri" w:eastAsia="Calibri" w:hAnsi="Calibri" w:cs="Times New Roman"/>
                <w:b/>
                <w:bCs/>
                <w:szCs w:val="22"/>
              </w:rPr>
              <w:t>Paso</w:t>
            </w:r>
          </w:p>
        </w:tc>
        <w:tc>
          <w:tcPr>
            <w:tcW w:w="2129" w:type="pct"/>
            <w:gridSpan w:val="4"/>
            <w:vAlign w:val="center"/>
          </w:tcPr>
          <w:p w14:paraId="62BA1B3D" w14:textId="77777777" w:rsidR="0027754E" w:rsidRPr="0027754E" w:rsidRDefault="0027754E" w:rsidP="0027754E">
            <w:pPr>
              <w:jc w:val="center"/>
              <w:rPr>
                <w:rFonts w:ascii="Calibri" w:eastAsia="Calibri" w:hAnsi="Calibri" w:cs="Times New Roman"/>
                <w:b/>
                <w:bCs/>
                <w:szCs w:val="22"/>
              </w:rPr>
            </w:pPr>
            <w:r w:rsidRPr="0027754E">
              <w:rPr>
                <w:rFonts w:ascii="Calibri" w:eastAsia="Calibri" w:hAnsi="Calibri" w:cs="Times New Roman"/>
                <w:b/>
                <w:bCs/>
              </w:rPr>
              <w:t>Respuesta del sistema</w:t>
            </w:r>
          </w:p>
        </w:tc>
      </w:tr>
      <w:tr w:rsidR="0027754E" w:rsidRPr="0027754E" w14:paraId="004D796F" w14:textId="77777777" w:rsidTr="00BF63D8">
        <w:tc>
          <w:tcPr>
            <w:tcW w:w="391" w:type="pct"/>
          </w:tcPr>
          <w:p w14:paraId="4692763D" w14:textId="77777777" w:rsidR="0027754E" w:rsidRPr="0027754E" w:rsidRDefault="0027754E" w:rsidP="0027754E">
            <w:pPr>
              <w:rPr>
                <w:rFonts w:ascii="Calibri" w:eastAsia="Calibri" w:hAnsi="Calibri" w:cs="Times New Roman"/>
                <w:b/>
                <w:bCs/>
                <w:szCs w:val="22"/>
              </w:rPr>
            </w:pPr>
          </w:p>
        </w:tc>
        <w:tc>
          <w:tcPr>
            <w:tcW w:w="2088" w:type="pct"/>
            <w:gridSpan w:val="2"/>
          </w:tcPr>
          <w:p w14:paraId="7BCEDC98" w14:textId="77777777" w:rsidR="0027754E" w:rsidRPr="0027754E" w:rsidRDefault="0027754E" w:rsidP="0027754E">
            <w:pPr>
              <w:rPr>
                <w:rFonts w:ascii="Calibri" w:eastAsia="Calibri" w:hAnsi="Calibri" w:cs="Times New Roman"/>
                <w:b/>
                <w:bCs/>
                <w:szCs w:val="22"/>
              </w:rPr>
            </w:pPr>
          </w:p>
        </w:tc>
        <w:tc>
          <w:tcPr>
            <w:tcW w:w="391" w:type="pct"/>
            <w:gridSpan w:val="2"/>
          </w:tcPr>
          <w:p w14:paraId="49F1BCA3"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t>1</w:t>
            </w:r>
          </w:p>
        </w:tc>
        <w:tc>
          <w:tcPr>
            <w:tcW w:w="2129" w:type="pct"/>
            <w:gridSpan w:val="4"/>
          </w:tcPr>
          <w:p w14:paraId="59DE9826" w14:textId="77777777" w:rsidR="0027754E" w:rsidRPr="0027754E" w:rsidRDefault="0027754E" w:rsidP="0027754E">
            <w:pPr>
              <w:rPr>
                <w:rFonts w:ascii="Calibri" w:eastAsia="Calibri" w:hAnsi="Calibri" w:cs="Times New Roman"/>
                <w:b/>
                <w:bCs/>
                <w:szCs w:val="22"/>
              </w:rPr>
            </w:pPr>
            <w:r w:rsidRPr="0027754E">
              <w:rPr>
                <w:rFonts w:ascii="Calibri" w:eastAsia="Calibri" w:hAnsi="Calibri" w:cs="Times New Roman"/>
                <w:b/>
                <w:bCs/>
                <w:szCs w:val="22"/>
              </w:rPr>
              <w:t>Si el parqueadero no cuenta con cupo disponible para el vehículo que requiere el servicio le notificará efectivamente que en el momento no hay cupo disponible.</w:t>
            </w:r>
          </w:p>
          <w:p w14:paraId="4B7FC8F7" w14:textId="77777777" w:rsidR="0027754E" w:rsidRPr="0027754E" w:rsidRDefault="0027754E" w:rsidP="0027754E">
            <w:pPr>
              <w:rPr>
                <w:rFonts w:ascii="Calibri" w:eastAsia="Calibri" w:hAnsi="Calibri" w:cs="Times New Roman"/>
                <w:b/>
                <w:bCs/>
                <w:szCs w:val="22"/>
              </w:rPr>
            </w:pPr>
          </w:p>
        </w:tc>
      </w:tr>
    </w:tbl>
    <w:p w14:paraId="1A94D6C5" w14:textId="77777777" w:rsidR="0027754E" w:rsidRPr="0027754E" w:rsidRDefault="0027754E" w:rsidP="0027754E">
      <w:pPr>
        <w:rPr>
          <w:lang w:val="es-CO"/>
        </w:rPr>
      </w:pPr>
    </w:p>
    <w:p w14:paraId="3640C884" w14:textId="77777777" w:rsidR="00CE4A64" w:rsidRDefault="00CE4A64" w:rsidP="00915FCB"/>
    <w:p w14:paraId="71C72A0C" w14:textId="77777777" w:rsidR="00CE4A64" w:rsidRDefault="00CE4A64" w:rsidP="00915FCB"/>
    <w:p w14:paraId="534FA88C" w14:textId="77777777" w:rsidR="00CE4A64" w:rsidRDefault="00CE4A64" w:rsidP="00915FCB"/>
    <w:p w14:paraId="0D31B405" w14:textId="77777777" w:rsidR="00CE4A64" w:rsidRDefault="00CE4A64" w:rsidP="00915FCB"/>
    <w:p w14:paraId="48086924" w14:textId="77777777" w:rsidR="00CE4A64" w:rsidRDefault="00CE4A64" w:rsidP="00915FCB"/>
    <w:p w14:paraId="431DE948" w14:textId="77777777" w:rsidR="00CE4A64" w:rsidRDefault="00CE4A64" w:rsidP="00915FCB"/>
    <w:p w14:paraId="13F4EAE1" w14:textId="77777777" w:rsidR="00CE4A64" w:rsidRDefault="00CE4A64" w:rsidP="00915FCB"/>
    <w:p w14:paraId="739F0918" w14:textId="77777777" w:rsidR="00CE4A64" w:rsidRDefault="00CE4A64" w:rsidP="00915FCB"/>
    <w:p w14:paraId="4E02C739" w14:textId="77777777" w:rsidR="00CE4A64" w:rsidRDefault="00CE4A64" w:rsidP="00915FCB"/>
    <w:p w14:paraId="673CA3FC" w14:textId="77777777" w:rsidR="00CE4A64" w:rsidRDefault="00CE4A64" w:rsidP="00915FCB"/>
    <w:p w14:paraId="705DC485" w14:textId="77777777" w:rsidR="00CE4A64" w:rsidRDefault="00CE4A64" w:rsidP="00915FCB"/>
    <w:p w14:paraId="4B72A4EC" w14:textId="77777777" w:rsidR="00EE221C" w:rsidRDefault="00EE221C" w:rsidP="00196343">
      <w:pPr>
        <w:ind w:firstLine="0"/>
      </w:pPr>
    </w:p>
    <w:p w14:paraId="72B8BB57" w14:textId="77777777" w:rsidR="00196343" w:rsidRDefault="00196343" w:rsidP="00196343">
      <w:pPr>
        <w:ind w:firstLine="0"/>
      </w:pPr>
    </w:p>
    <w:p w14:paraId="239D381A" w14:textId="77777777" w:rsidR="00915FCB" w:rsidRDefault="00915FCB" w:rsidP="00915FCB"/>
    <w:p w14:paraId="37F4FAE1" w14:textId="04FF5225" w:rsidR="00915FCB" w:rsidRDefault="00915FCB" w:rsidP="00915FCB">
      <w:pPr>
        <w:jc w:val="center"/>
      </w:pPr>
      <w:r>
        <w:lastRenderedPageBreak/>
        <w:t>Diagrama de clase</w:t>
      </w:r>
    </w:p>
    <w:p w14:paraId="172DAE34" w14:textId="4AFF1CBC" w:rsidR="00915FCB" w:rsidRDefault="00915FCB" w:rsidP="00915FCB">
      <w:r>
        <w:rPr>
          <w:noProof/>
        </w:rPr>
        <mc:AlternateContent>
          <mc:Choice Requires="wps">
            <w:drawing>
              <wp:anchor distT="0" distB="0" distL="114300" distR="114300" simplePos="0" relativeHeight="251660288" behindDoc="0" locked="0" layoutInCell="1" allowOverlap="1" wp14:anchorId="0E901662" wp14:editId="3F98C511">
                <wp:simplePos x="0" y="0"/>
                <wp:positionH relativeFrom="column">
                  <wp:posOffset>-478155</wp:posOffset>
                </wp:positionH>
                <wp:positionV relativeFrom="paragraph">
                  <wp:posOffset>4363720</wp:posOffset>
                </wp:positionV>
                <wp:extent cx="6706235" cy="635"/>
                <wp:effectExtent l="0" t="0" r="0" b="0"/>
                <wp:wrapNone/>
                <wp:docPr id="564281857" name="Cuadro de texto 1"/>
                <wp:cNvGraphicFramePr/>
                <a:graphic xmlns:a="http://schemas.openxmlformats.org/drawingml/2006/main">
                  <a:graphicData uri="http://schemas.microsoft.com/office/word/2010/wordprocessingShape">
                    <wps:wsp>
                      <wps:cNvSpPr txBox="1"/>
                      <wps:spPr>
                        <a:xfrm>
                          <a:off x="0" y="0"/>
                          <a:ext cx="6706235" cy="635"/>
                        </a:xfrm>
                        <a:prstGeom prst="rect">
                          <a:avLst/>
                        </a:prstGeom>
                        <a:solidFill>
                          <a:prstClr val="white"/>
                        </a:solidFill>
                        <a:ln>
                          <a:noFill/>
                        </a:ln>
                      </wps:spPr>
                      <wps:txbx>
                        <w:txbxContent>
                          <w:p w14:paraId="15276B2C" w14:textId="667336AE" w:rsidR="00915FCB" w:rsidRPr="00915FCB" w:rsidRDefault="00915FCB" w:rsidP="00915FCB">
                            <w:pPr>
                              <w:pStyle w:val="Descripcin"/>
                              <w:rPr>
                                <w:color w:val="000000" w:themeColor="text1"/>
                                <w:sz w:val="24"/>
                                <w:szCs w:val="24"/>
                                <w:lang w:val="es-C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901662" id="_x0000_t202" coordsize="21600,21600" o:spt="202" path="m,l,21600r21600,l21600,xe">
                <v:stroke joinstyle="miter"/>
                <v:path gradientshapeok="t" o:connecttype="rect"/>
              </v:shapetype>
              <v:shape id="Cuadro de texto 1" o:spid="_x0000_s1026" type="#_x0000_t202" style="position:absolute;left:0;text-align:left;margin-left:-37.65pt;margin-top:343.6pt;width:528.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" stroked="f">
                <v:textbox style="mso-fit-shape-to-text:t" inset="0,0,0,0">
                  <w:txbxContent>
                    <w:p w14:paraId="15276B2C" w14:textId="667336AE" w:rsidR="00915FCB" w:rsidRPr="00915FCB" w:rsidRDefault="00915FCB" w:rsidP="00915FCB">
                      <w:pPr>
                        <w:pStyle w:val="Descripcin"/>
                        <w:rPr>
                          <w:color w:val="000000" w:themeColor="text1"/>
                          <w:sz w:val="24"/>
                          <w:szCs w:val="24"/>
                          <w:lang w:val="es-CO"/>
                        </w:rPr>
                      </w:pP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7FE24E0" wp14:editId="25B269F6">
                <wp:simplePos x="0" y="0"/>
                <wp:positionH relativeFrom="column">
                  <wp:posOffset>-478155</wp:posOffset>
                </wp:positionH>
                <wp:positionV relativeFrom="paragraph">
                  <wp:posOffset>4363720</wp:posOffset>
                </wp:positionV>
                <wp:extent cx="6706235" cy="635"/>
                <wp:effectExtent l="0" t="0" r="0" b="0"/>
                <wp:wrapNone/>
                <wp:docPr id="2113997278" name="Cuadro de texto 1"/>
                <wp:cNvGraphicFramePr/>
                <a:graphic xmlns:a="http://schemas.openxmlformats.org/drawingml/2006/main">
                  <a:graphicData uri="http://schemas.microsoft.com/office/word/2010/wordprocessingShape">
                    <wps:wsp>
                      <wps:cNvSpPr txBox="1"/>
                      <wps:spPr>
                        <a:xfrm>
                          <a:off x="0" y="0"/>
                          <a:ext cx="6706235" cy="635"/>
                        </a:xfrm>
                        <a:prstGeom prst="rect">
                          <a:avLst/>
                        </a:prstGeom>
                        <a:solidFill>
                          <a:prstClr val="white"/>
                        </a:solidFill>
                        <a:ln>
                          <a:noFill/>
                        </a:ln>
                      </wps:spPr>
                      <wps:txbx>
                        <w:txbxContent>
                          <w:p w14:paraId="2586A6D3" w14:textId="5FC2C628" w:rsidR="00915FCB" w:rsidRPr="00915FCB" w:rsidRDefault="00915FCB" w:rsidP="00915FCB">
                            <w:pPr>
                              <w:pStyle w:val="Descripcin"/>
                              <w:spacing w:after="0" w:line="480" w:lineRule="auto"/>
                              <w:rPr>
                                <w:noProof/>
                                <w:color w:val="000000" w:themeColor="text1"/>
                                <w:sz w:val="28"/>
                                <w:szCs w:val="28"/>
                              </w:rPr>
                            </w:pPr>
                            <w:r w:rsidRPr="00915FCB">
                              <w:rPr>
                                <w:b/>
                                <w:bCs/>
                                <w:i w:val="0"/>
                                <w:iCs w:val="0"/>
                                <w:sz w:val="24"/>
                                <w:szCs w:val="20"/>
                              </w:rPr>
                              <w:t xml:space="preserve">Ilustración </w:t>
                            </w:r>
                            <w:r w:rsidRPr="00915FCB">
                              <w:rPr>
                                <w:b/>
                                <w:bCs/>
                                <w:i w:val="0"/>
                                <w:iCs w:val="0"/>
                                <w:sz w:val="24"/>
                                <w:szCs w:val="20"/>
                              </w:rPr>
                              <w:fldChar w:fldCharType="begin"/>
                            </w:r>
                            <w:r w:rsidRPr="00915FCB">
                              <w:rPr>
                                <w:b/>
                                <w:bCs/>
                                <w:i w:val="0"/>
                                <w:iCs w:val="0"/>
                                <w:sz w:val="24"/>
                                <w:szCs w:val="20"/>
                              </w:rPr>
                              <w:instrText xml:space="preserve"> SEQ Ilustración \* ARABIC </w:instrText>
                            </w:r>
                            <w:r w:rsidRPr="00915FCB">
                              <w:rPr>
                                <w:b/>
                                <w:bCs/>
                                <w:i w:val="0"/>
                                <w:iCs w:val="0"/>
                                <w:sz w:val="24"/>
                                <w:szCs w:val="20"/>
                              </w:rPr>
                              <w:fldChar w:fldCharType="separate"/>
                            </w:r>
                            <w:r w:rsidR="004774D5">
                              <w:rPr>
                                <w:b/>
                                <w:bCs/>
                                <w:i w:val="0"/>
                                <w:iCs w:val="0"/>
                                <w:noProof/>
                                <w:sz w:val="24"/>
                                <w:szCs w:val="20"/>
                              </w:rPr>
                              <w:t>4</w:t>
                            </w:r>
                            <w:r w:rsidRPr="00915FCB">
                              <w:rPr>
                                <w:b/>
                                <w:bCs/>
                                <w:i w:val="0"/>
                                <w:iCs w:val="0"/>
                                <w:sz w:val="24"/>
                                <w:szCs w:val="20"/>
                              </w:rPr>
                              <w:fldChar w:fldCharType="end"/>
                            </w:r>
                            <w:r w:rsidRPr="00915FCB">
                              <w:rPr>
                                <w:sz w:val="24"/>
                                <w:szCs w:val="20"/>
                              </w:rPr>
                              <w:br/>
                              <w:t>Diagrama de clase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E24E0" id="_x0000_s1027" type="#_x0000_t202" style="position:absolute;left:0;text-align:left;margin-left:-37.65pt;margin-top:343.6pt;width:528.0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" stroked="f">
                <v:textbox style="mso-fit-shape-to-text:t" inset="0,0,0,0">
                  <w:txbxContent>
                    <w:p w14:paraId="2586A6D3" w14:textId="5FC2C628" w:rsidR="00915FCB" w:rsidRPr="00915FCB" w:rsidRDefault="00915FCB" w:rsidP="00915FCB">
                      <w:pPr>
                        <w:pStyle w:val="Descripcin"/>
                        <w:spacing w:after="0" w:line="480" w:lineRule="auto"/>
                        <w:rPr>
                          <w:noProof/>
                          <w:color w:val="000000" w:themeColor="text1"/>
                          <w:sz w:val="28"/>
                          <w:szCs w:val="28"/>
                        </w:rPr>
                      </w:pPr>
                      <w:r w:rsidRPr="00915FCB">
                        <w:rPr>
                          <w:b/>
                          <w:bCs/>
                          <w:i w:val="0"/>
                          <w:iCs w:val="0"/>
                          <w:sz w:val="24"/>
                          <w:szCs w:val="20"/>
                        </w:rPr>
                        <w:t xml:space="preserve">Ilustración </w:t>
                      </w:r>
                      <w:r w:rsidRPr="00915FCB">
                        <w:rPr>
                          <w:b/>
                          <w:bCs/>
                          <w:i w:val="0"/>
                          <w:iCs w:val="0"/>
                          <w:sz w:val="24"/>
                          <w:szCs w:val="20"/>
                        </w:rPr>
                        <w:fldChar w:fldCharType="begin"/>
                      </w:r>
                      <w:r w:rsidRPr="00915FCB">
                        <w:rPr>
                          <w:b/>
                          <w:bCs/>
                          <w:i w:val="0"/>
                          <w:iCs w:val="0"/>
                          <w:sz w:val="24"/>
                          <w:szCs w:val="20"/>
                        </w:rPr>
                        <w:instrText xml:space="preserve"> SEQ Ilustración \* ARABIC </w:instrText>
                      </w:r>
                      <w:r w:rsidRPr="00915FCB">
                        <w:rPr>
                          <w:b/>
                          <w:bCs/>
                          <w:i w:val="0"/>
                          <w:iCs w:val="0"/>
                          <w:sz w:val="24"/>
                          <w:szCs w:val="20"/>
                        </w:rPr>
                        <w:fldChar w:fldCharType="separate"/>
                      </w:r>
                      <w:r w:rsidR="004774D5">
                        <w:rPr>
                          <w:b/>
                          <w:bCs/>
                          <w:i w:val="0"/>
                          <w:iCs w:val="0"/>
                          <w:noProof/>
                          <w:sz w:val="24"/>
                          <w:szCs w:val="20"/>
                        </w:rPr>
                        <w:t>4</w:t>
                      </w:r>
                      <w:r w:rsidRPr="00915FCB">
                        <w:rPr>
                          <w:b/>
                          <w:bCs/>
                          <w:i w:val="0"/>
                          <w:iCs w:val="0"/>
                          <w:sz w:val="24"/>
                          <w:szCs w:val="20"/>
                        </w:rPr>
                        <w:fldChar w:fldCharType="end"/>
                      </w:r>
                      <w:r w:rsidRPr="00915FCB">
                        <w:rPr>
                          <w:sz w:val="24"/>
                          <w:szCs w:val="20"/>
                        </w:rPr>
                        <w:br/>
                        <w:t>Diagrama de clase</w:t>
                      </w:r>
                    </w:p>
                  </w:txbxContent>
                </v:textbox>
              </v:shape>
            </w:pict>
          </mc:Fallback>
        </mc:AlternateContent>
      </w:r>
      <w:r w:rsidRPr="00915FCB">
        <w:rPr>
          <w:noProof/>
        </w:rPr>
        <w:drawing>
          <wp:anchor distT="0" distB="0" distL="114300" distR="114300" simplePos="0" relativeHeight="251658240" behindDoc="0" locked="0" layoutInCell="1" allowOverlap="1" wp14:anchorId="024A02D3" wp14:editId="61129ED1">
            <wp:simplePos x="0" y="0"/>
            <wp:positionH relativeFrom="margin">
              <wp:posOffset>-478587</wp:posOffset>
            </wp:positionH>
            <wp:positionV relativeFrom="paragraph">
              <wp:posOffset>149225</wp:posOffset>
            </wp:positionV>
            <wp:extent cx="6706486" cy="4157932"/>
            <wp:effectExtent l="0" t="0" r="0" b="0"/>
            <wp:wrapNone/>
            <wp:docPr id="46848775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06486" cy="41579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3D39F6" w14:textId="77777777" w:rsidR="00915FCB" w:rsidRPr="00915FCB" w:rsidRDefault="00915FCB" w:rsidP="00915FCB"/>
    <w:p w14:paraId="3BBAE944" w14:textId="77777777" w:rsidR="00915FCB" w:rsidRPr="00915FCB" w:rsidRDefault="00915FCB" w:rsidP="00915FCB"/>
    <w:p w14:paraId="176948B1" w14:textId="77777777" w:rsidR="00915FCB" w:rsidRPr="00915FCB" w:rsidRDefault="00915FCB" w:rsidP="00915FCB"/>
    <w:p w14:paraId="1DFFA8FC" w14:textId="77777777" w:rsidR="00915FCB" w:rsidRPr="00915FCB" w:rsidRDefault="00915FCB" w:rsidP="00915FCB"/>
    <w:p w14:paraId="228A2FEB" w14:textId="77777777" w:rsidR="00915FCB" w:rsidRPr="00915FCB" w:rsidRDefault="00915FCB" w:rsidP="00915FCB"/>
    <w:p w14:paraId="4E6629C7" w14:textId="77777777" w:rsidR="00915FCB" w:rsidRPr="00915FCB" w:rsidRDefault="00915FCB" w:rsidP="00915FCB"/>
    <w:p w14:paraId="603F5AE7" w14:textId="77777777" w:rsidR="00915FCB" w:rsidRPr="00915FCB" w:rsidRDefault="00915FCB" w:rsidP="00915FCB"/>
    <w:p w14:paraId="05783B2F" w14:textId="77777777" w:rsidR="00915FCB" w:rsidRPr="00915FCB" w:rsidRDefault="00915FCB" w:rsidP="00915FCB"/>
    <w:p w14:paraId="75B63207" w14:textId="77777777" w:rsidR="00915FCB" w:rsidRPr="00915FCB" w:rsidRDefault="00915FCB" w:rsidP="00915FCB"/>
    <w:p w14:paraId="3F2EAFB9" w14:textId="77777777" w:rsidR="00915FCB" w:rsidRPr="00915FCB" w:rsidRDefault="00915FCB" w:rsidP="00915FCB"/>
    <w:p w14:paraId="23D9FC20" w14:textId="77777777" w:rsidR="00915FCB" w:rsidRPr="00915FCB" w:rsidRDefault="00915FCB" w:rsidP="00915FCB"/>
    <w:p w14:paraId="26F0C2A6" w14:textId="77777777" w:rsidR="00915FCB" w:rsidRPr="00915FCB" w:rsidRDefault="00915FCB" w:rsidP="00915FCB"/>
    <w:p w14:paraId="1D3E73D0" w14:textId="77777777" w:rsidR="00915FCB" w:rsidRPr="00915FCB" w:rsidRDefault="00915FCB" w:rsidP="00915FCB"/>
    <w:p w14:paraId="5B9D1894" w14:textId="77777777" w:rsidR="00915FCB" w:rsidRPr="00915FCB" w:rsidRDefault="00915FCB" w:rsidP="00915FCB"/>
    <w:p w14:paraId="7D4D5414" w14:textId="77777777" w:rsidR="00915FCB" w:rsidRDefault="00915FCB" w:rsidP="00915FCB"/>
    <w:p w14:paraId="72783BE0" w14:textId="77777777" w:rsidR="00915FCB" w:rsidRDefault="00915FCB" w:rsidP="00915FCB"/>
    <w:p w14:paraId="0BEDF1EF" w14:textId="77777777" w:rsidR="00915FCB" w:rsidRDefault="00915FCB" w:rsidP="00915FCB"/>
    <w:p w14:paraId="09121180" w14:textId="77777777" w:rsidR="00915FCB" w:rsidRDefault="00915FCB" w:rsidP="00915FCB"/>
    <w:p w14:paraId="5487CE66" w14:textId="77777777" w:rsidR="00915FCB" w:rsidRDefault="00915FCB" w:rsidP="00915FCB"/>
    <w:p w14:paraId="76524D8A" w14:textId="77777777" w:rsidR="00915FCB" w:rsidRDefault="00915FCB" w:rsidP="00915FCB"/>
    <w:p w14:paraId="123424E8" w14:textId="77777777" w:rsidR="00915FCB" w:rsidRDefault="00915FCB" w:rsidP="00915FCB"/>
    <w:p w14:paraId="2E093277" w14:textId="77777777" w:rsidR="00915FCB" w:rsidRDefault="00915FCB" w:rsidP="00915FCB"/>
    <w:p w14:paraId="6347D6BD" w14:textId="77777777" w:rsidR="00915FCB" w:rsidRDefault="00915FCB" w:rsidP="00915FCB"/>
    <w:p w14:paraId="3E40E84F" w14:textId="1A8A64CA" w:rsidR="00915FCB" w:rsidRDefault="00915FCB" w:rsidP="00915FCB">
      <w:pPr>
        <w:jc w:val="center"/>
      </w:pPr>
      <w:r>
        <w:lastRenderedPageBreak/>
        <w:t>Diagrama</w:t>
      </w:r>
      <w:r w:rsidR="004774D5">
        <w:t>s</w:t>
      </w:r>
      <w:r>
        <w:t xml:space="preserve"> de secuencias</w:t>
      </w:r>
    </w:p>
    <w:p w14:paraId="33522242" w14:textId="3FDD571F" w:rsidR="00915FCB" w:rsidRDefault="00A62AAA" w:rsidP="00A62AAA">
      <w:r w:rsidRPr="00A62AAA">
        <w:rPr>
          <w:noProof/>
        </w:rPr>
        <w:drawing>
          <wp:anchor distT="0" distB="0" distL="114300" distR="114300" simplePos="0" relativeHeight="251663360" behindDoc="0" locked="0" layoutInCell="1" allowOverlap="1" wp14:anchorId="0CCA83E0" wp14:editId="0C2E92F7">
            <wp:simplePos x="0" y="0"/>
            <wp:positionH relativeFrom="column">
              <wp:posOffset>86264</wp:posOffset>
            </wp:positionH>
            <wp:positionV relativeFrom="paragraph">
              <wp:posOffset>11166</wp:posOffset>
            </wp:positionV>
            <wp:extent cx="5731510" cy="7451725"/>
            <wp:effectExtent l="0" t="0" r="2540" b="0"/>
            <wp:wrapNone/>
            <wp:docPr id="63543187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451725"/>
                    </a:xfrm>
                    <a:prstGeom prst="rect">
                      <a:avLst/>
                    </a:prstGeom>
                    <a:noFill/>
                    <a:ln>
                      <a:noFill/>
                    </a:ln>
                  </pic:spPr>
                </pic:pic>
              </a:graphicData>
            </a:graphic>
          </wp:anchor>
        </w:drawing>
      </w:r>
    </w:p>
    <w:p w14:paraId="1F352E20" w14:textId="77777777" w:rsidR="004774D5" w:rsidRPr="004774D5" w:rsidRDefault="004774D5" w:rsidP="004774D5"/>
    <w:p w14:paraId="21E296C1" w14:textId="77777777" w:rsidR="004774D5" w:rsidRPr="004774D5" w:rsidRDefault="004774D5" w:rsidP="004774D5"/>
    <w:p w14:paraId="7614696B" w14:textId="77777777" w:rsidR="004774D5" w:rsidRPr="004774D5" w:rsidRDefault="004774D5" w:rsidP="004774D5"/>
    <w:p w14:paraId="6232A403" w14:textId="77777777" w:rsidR="004774D5" w:rsidRPr="004774D5" w:rsidRDefault="004774D5" w:rsidP="004774D5"/>
    <w:p w14:paraId="40ED3E97" w14:textId="77777777" w:rsidR="004774D5" w:rsidRPr="004774D5" w:rsidRDefault="004774D5" w:rsidP="004774D5"/>
    <w:p w14:paraId="1E5D9C66" w14:textId="77777777" w:rsidR="004774D5" w:rsidRPr="004774D5" w:rsidRDefault="004774D5" w:rsidP="004774D5"/>
    <w:p w14:paraId="758A021E" w14:textId="77777777" w:rsidR="004774D5" w:rsidRPr="004774D5" w:rsidRDefault="004774D5" w:rsidP="004774D5"/>
    <w:p w14:paraId="2FD43D8B" w14:textId="77777777" w:rsidR="004774D5" w:rsidRPr="004774D5" w:rsidRDefault="004774D5" w:rsidP="004774D5"/>
    <w:p w14:paraId="33B21FA3" w14:textId="77777777" w:rsidR="004774D5" w:rsidRPr="004774D5" w:rsidRDefault="004774D5" w:rsidP="004774D5"/>
    <w:p w14:paraId="36BEE555" w14:textId="77777777" w:rsidR="004774D5" w:rsidRPr="004774D5" w:rsidRDefault="004774D5" w:rsidP="004774D5"/>
    <w:p w14:paraId="0235575A" w14:textId="77777777" w:rsidR="004774D5" w:rsidRPr="004774D5" w:rsidRDefault="004774D5" w:rsidP="004774D5"/>
    <w:p w14:paraId="5D4063BE" w14:textId="77777777" w:rsidR="004774D5" w:rsidRPr="004774D5" w:rsidRDefault="004774D5" w:rsidP="004774D5"/>
    <w:p w14:paraId="3BE9F376" w14:textId="77777777" w:rsidR="004774D5" w:rsidRPr="004774D5" w:rsidRDefault="004774D5" w:rsidP="004774D5"/>
    <w:p w14:paraId="0E7A7970" w14:textId="77777777" w:rsidR="004774D5" w:rsidRPr="004774D5" w:rsidRDefault="004774D5" w:rsidP="004774D5"/>
    <w:p w14:paraId="64DD535E" w14:textId="77777777" w:rsidR="004774D5" w:rsidRPr="004774D5" w:rsidRDefault="004774D5" w:rsidP="004774D5"/>
    <w:p w14:paraId="7D48629D" w14:textId="77777777" w:rsidR="004774D5" w:rsidRPr="004774D5" w:rsidRDefault="004774D5" w:rsidP="004774D5"/>
    <w:p w14:paraId="517F7CDE" w14:textId="77777777" w:rsidR="004774D5" w:rsidRPr="004774D5" w:rsidRDefault="004774D5" w:rsidP="004774D5"/>
    <w:p w14:paraId="72DEF03E" w14:textId="77777777" w:rsidR="004774D5" w:rsidRPr="004774D5" w:rsidRDefault="004774D5" w:rsidP="004774D5"/>
    <w:p w14:paraId="1935E638" w14:textId="77777777" w:rsidR="004774D5" w:rsidRPr="004774D5" w:rsidRDefault="004774D5" w:rsidP="004774D5"/>
    <w:p w14:paraId="46059C71" w14:textId="77777777" w:rsidR="004774D5" w:rsidRDefault="004774D5" w:rsidP="004774D5"/>
    <w:p w14:paraId="612D788E" w14:textId="29642292" w:rsidR="004774D5" w:rsidRDefault="004774D5" w:rsidP="004774D5">
      <w:r>
        <w:rPr>
          <w:noProof/>
        </w:rPr>
        <mc:AlternateContent>
          <mc:Choice Requires="wps">
            <w:drawing>
              <wp:anchor distT="0" distB="0" distL="114300" distR="114300" simplePos="0" relativeHeight="251665408" behindDoc="0" locked="0" layoutInCell="1" allowOverlap="1" wp14:anchorId="5B3629BE" wp14:editId="33A1720E">
                <wp:simplePos x="0" y="0"/>
                <wp:positionH relativeFrom="column">
                  <wp:posOffset>86264</wp:posOffset>
                </wp:positionH>
                <wp:positionV relativeFrom="paragraph">
                  <wp:posOffset>156485</wp:posOffset>
                </wp:positionV>
                <wp:extent cx="5731510" cy="577969"/>
                <wp:effectExtent l="0" t="0" r="2540" b="0"/>
                <wp:wrapNone/>
                <wp:docPr id="362691423" name="Cuadro de texto 1"/>
                <wp:cNvGraphicFramePr/>
                <a:graphic xmlns:a="http://schemas.openxmlformats.org/drawingml/2006/main">
                  <a:graphicData uri="http://schemas.microsoft.com/office/word/2010/wordprocessingShape">
                    <wps:wsp>
                      <wps:cNvSpPr txBox="1"/>
                      <wps:spPr>
                        <a:xfrm>
                          <a:off x="0" y="0"/>
                          <a:ext cx="5731510" cy="577969"/>
                        </a:xfrm>
                        <a:prstGeom prst="rect">
                          <a:avLst/>
                        </a:prstGeom>
                        <a:solidFill>
                          <a:prstClr val="white"/>
                        </a:solidFill>
                        <a:ln>
                          <a:noFill/>
                        </a:ln>
                      </wps:spPr>
                      <wps:txbx>
                        <w:txbxContent>
                          <w:p w14:paraId="3480DFAB" w14:textId="0185084F" w:rsidR="00A62AAA" w:rsidRDefault="00A62AAA" w:rsidP="004774D5">
                            <w:pPr>
                              <w:pStyle w:val="Descripcin"/>
                              <w:spacing w:after="0" w:line="480" w:lineRule="auto"/>
                            </w:pPr>
                            <w:r w:rsidRPr="004774D5">
                              <w:rPr>
                                <w:b/>
                                <w:bCs/>
                                <w:i w:val="0"/>
                                <w:iCs w:val="0"/>
                              </w:rPr>
                              <w:t xml:space="preserve">Ilustración </w:t>
                            </w:r>
                            <w:r w:rsidRPr="004774D5">
                              <w:rPr>
                                <w:b/>
                                <w:bCs/>
                                <w:i w:val="0"/>
                                <w:iCs w:val="0"/>
                              </w:rPr>
                              <w:fldChar w:fldCharType="begin"/>
                            </w:r>
                            <w:r w:rsidRPr="004774D5">
                              <w:rPr>
                                <w:b/>
                                <w:bCs/>
                                <w:i w:val="0"/>
                                <w:iCs w:val="0"/>
                              </w:rPr>
                              <w:instrText xml:space="preserve"> SEQ Ilustración \* ARABIC </w:instrText>
                            </w:r>
                            <w:r w:rsidRPr="004774D5">
                              <w:rPr>
                                <w:b/>
                                <w:bCs/>
                                <w:i w:val="0"/>
                                <w:iCs w:val="0"/>
                              </w:rPr>
                              <w:fldChar w:fldCharType="separate"/>
                            </w:r>
                            <w:r w:rsidR="004774D5">
                              <w:rPr>
                                <w:b/>
                                <w:bCs/>
                                <w:i w:val="0"/>
                                <w:iCs w:val="0"/>
                                <w:noProof/>
                              </w:rPr>
                              <w:t>5</w:t>
                            </w:r>
                            <w:r w:rsidRPr="004774D5">
                              <w:rPr>
                                <w:b/>
                                <w:bCs/>
                                <w:i w:val="0"/>
                                <w:iCs w:val="0"/>
                              </w:rPr>
                              <w:fldChar w:fldCharType="end"/>
                            </w:r>
                            <w:r>
                              <w:br/>
                              <w:t>Diagrama de secuencia 1 Registro Usuario</w:t>
                            </w:r>
                          </w:p>
                          <w:p w14:paraId="21BBE49B" w14:textId="77777777" w:rsidR="004774D5" w:rsidRPr="004774D5" w:rsidRDefault="004774D5" w:rsidP="004774D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3629BE" id="_x0000_s1028" type="#_x0000_t202" style="position:absolute;left:0;text-align:left;margin-left:6.8pt;margin-top:12.3pt;width:451.3pt;height:4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" stroked="f">
                <v:textbox inset="0,0,0,0">
                  <w:txbxContent>
                    <w:p w14:paraId="3480DFAB" w14:textId="0185084F" w:rsidR="00A62AAA" w:rsidRDefault="00A62AAA" w:rsidP="004774D5">
                      <w:pPr>
                        <w:pStyle w:val="Descripcin"/>
                        <w:spacing w:after="0" w:line="480" w:lineRule="auto"/>
                      </w:pPr>
                      <w:r w:rsidRPr="004774D5">
                        <w:rPr>
                          <w:b/>
                          <w:bCs/>
                          <w:i w:val="0"/>
                          <w:iCs w:val="0"/>
                        </w:rPr>
                        <w:t xml:space="preserve">Ilustración </w:t>
                      </w:r>
                      <w:r w:rsidRPr="004774D5">
                        <w:rPr>
                          <w:b/>
                          <w:bCs/>
                          <w:i w:val="0"/>
                          <w:iCs w:val="0"/>
                        </w:rPr>
                        <w:fldChar w:fldCharType="begin"/>
                      </w:r>
                      <w:r w:rsidRPr="004774D5">
                        <w:rPr>
                          <w:b/>
                          <w:bCs/>
                          <w:i w:val="0"/>
                          <w:iCs w:val="0"/>
                        </w:rPr>
                        <w:instrText xml:space="preserve"> SEQ Ilustración \* ARABIC </w:instrText>
                      </w:r>
                      <w:r w:rsidRPr="004774D5">
                        <w:rPr>
                          <w:b/>
                          <w:bCs/>
                          <w:i w:val="0"/>
                          <w:iCs w:val="0"/>
                        </w:rPr>
                        <w:fldChar w:fldCharType="separate"/>
                      </w:r>
                      <w:r w:rsidR="004774D5">
                        <w:rPr>
                          <w:b/>
                          <w:bCs/>
                          <w:i w:val="0"/>
                          <w:iCs w:val="0"/>
                          <w:noProof/>
                        </w:rPr>
                        <w:t>5</w:t>
                      </w:r>
                      <w:r w:rsidRPr="004774D5">
                        <w:rPr>
                          <w:b/>
                          <w:bCs/>
                          <w:i w:val="0"/>
                          <w:iCs w:val="0"/>
                        </w:rPr>
                        <w:fldChar w:fldCharType="end"/>
                      </w:r>
                      <w:r>
                        <w:br/>
                        <w:t>Diagrama de secuencia 1 Registro Usuario</w:t>
                      </w:r>
                    </w:p>
                    <w:p w14:paraId="21BBE49B" w14:textId="77777777" w:rsidR="004774D5" w:rsidRPr="004774D5" w:rsidRDefault="004774D5" w:rsidP="004774D5"/>
                  </w:txbxContent>
                </v:textbox>
              </v:shape>
            </w:pict>
          </mc:Fallback>
        </mc:AlternateContent>
      </w:r>
    </w:p>
    <w:p w14:paraId="6D865E56" w14:textId="77777777" w:rsidR="004774D5" w:rsidRDefault="004774D5" w:rsidP="004774D5"/>
    <w:p w14:paraId="1D6DFF90" w14:textId="77777777" w:rsidR="004774D5" w:rsidRDefault="004774D5" w:rsidP="004774D5"/>
    <w:p w14:paraId="3FF32353" w14:textId="0CE52E33" w:rsidR="004774D5" w:rsidRDefault="004774D5" w:rsidP="004774D5">
      <w:r>
        <w:rPr>
          <w:noProof/>
        </w:rPr>
        <w:lastRenderedPageBreak/>
        <mc:AlternateContent>
          <mc:Choice Requires="wps">
            <w:drawing>
              <wp:anchor distT="0" distB="0" distL="114300" distR="114300" simplePos="0" relativeHeight="251668480" behindDoc="1" locked="0" layoutInCell="1" allowOverlap="1" wp14:anchorId="4F2A186B" wp14:editId="1F4114CF">
                <wp:simplePos x="0" y="0"/>
                <wp:positionH relativeFrom="column">
                  <wp:posOffset>197485</wp:posOffset>
                </wp:positionH>
                <wp:positionV relativeFrom="paragraph">
                  <wp:posOffset>6141085</wp:posOffset>
                </wp:positionV>
                <wp:extent cx="5731510" cy="635"/>
                <wp:effectExtent l="0" t="0" r="0" b="0"/>
                <wp:wrapNone/>
                <wp:docPr id="482536062" name="Cuadro de texto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E3C4D8A" w14:textId="5A959FE8" w:rsidR="004774D5" w:rsidRPr="004774D5" w:rsidRDefault="004774D5" w:rsidP="004774D5">
                            <w:pPr>
                              <w:pStyle w:val="Descripcin"/>
                              <w:spacing w:after="0" w:line="480" w:lineRule="auto"/>
                              <w:rPr>
                                <w:color w:val="000000" w:themeColor="text1"/>
                                <w:sz w:val="28"/>
                                <w:szCs w:val="28"/>
                              </w:rPr>
                            </w:pPr>
                            <w:r w:rsidRPr="004774D5">
                              <w:rPr>
                                <w:b/>
                                <w:bCs/>
                                <w:i w:val="0"/>
                                <w:iCs w:val="0"/>
                                <w:sz w:val="24"/>
                                <w:szCs w:val="20"/>
                              </w:rPr>
                              <w:t xml:space="preserve">Ilustración </w:t>
                            </w:r>
                            <w:r w:rsidRPr="004774D5">
                              <w:rPr>
                                <w:b/>
                                <w:bCs/>
                                <w:i w:val="0"/>
                                <w:iCs w:val="0"/>
                                <w:sz w:val="24"/>
                                <w:szCs w:val="20"/>
                              </w:rPr>
                              <w:fldChar w:fldCharType="begin"/>
                            </w:r>
                            <w:r w:rsidRPr="004774D5">
                              <w:rPr>
                                <w:b/>
                                <w:bCs/>
                                <w:i w:val="0"/>
                                <w:iCs w:val="0"/>
                                <w:sz w:val="24"/>
                                <w:szCs w:val="20"/>
                              </w:rPr>
                              <w:instrText xml:space="preserve"> SEQ Ilustración \* ARABIC </w:instrText>
                            </w:r>
                            <w:r w:rsidRPr="004774D5">
                              <w:rPr>
                                <w:b/>
                                <w:bCs/>
                                <w:i w:val="0"/>
                                <w:iCs w:val="0"/>
                                <w:sz w:val="24"/>
                                <w:szCs w:val="20"/>
                              </w:rPr>
                              <w:fldChar w:fldCharType="separate"/>
                            </w:r>
                            <w:r>
                              <w:rPr>
                                <w:b/>
                                <w:bCs/>
                                <w:i w:val="0"/>
                                <w:iCs w:val="0"/>
                                <w:noProof/>
                                <w:sz w:val="24"/>
                                <w:szCs w:val="20"/>
                              </w:rPr>
                              <w:t>6</w:t>
                            </w:r>
                            <w:r w:rsidRPr="004774D5">
                              <w:rPr>
                                <w:b/>
                                <w:bCs/>
                                <w:i w:val="0"/>
                                <w:iCs w:val="0"/>
                                <w:sz w:val="24"/>
                                <w:szCs w:val="20"/>
                              </w:rPr>
                              <w:fldChar w:fldCharType="end"/>
                            </w:r>
                            <w:r w:rsidRPr="004774D5">
                              <w:rPr>
                                <w:sz w:val="24"/>
                                <w:szCs w:val="20"/>
                              </w:rPr>
                              <w:br/>
                              <w:t xml:space="preserve">Diagrama </w:t>
                            </w:r>
                            <w:r w:rsidR="005936C1">
                              <w:rPr>
                                <w:sz w:val="24"/>
                                <w:szCs w:val="20"/>
                              </w:rPr>
                              <w:t xml:space="preserve">de </w:t>
                            </w:r>
                            <w:r w:rsidRPr="004774D5">
                              <w:rPr>
                                <w:sz w:val="24"/>
                                <w:szCs w:val="20"/>
                              </w:rPr>
                              <w:t>secuencia</w:t>
                            </w:r>
                            <w:r w:rsidR="005936C1">
                              <w:rPr>
                                <w:sz w:val="24"/>
                                <w:szCs w:val="20"/>
                              </w:rPr>
                              <w:t xml:space="preserve"> 2</w:t>
                            </w:r>
                            <w:r w:rsidRPr="004774D5">
                              <w:rPr>
                                <w:sz w:val="24"/>
                                <w:szCs w:val="20"/>
                              </w:rPr>
                              <w:t xml:space="preserve"> Inicio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A186B" id="_x0000_s1029" type="#_x0000_t202" style="position:absolute;left:0;text-align:left;margin-left:15.55pt;margin-top:483.55pt;width:451.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BQ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" stroked="f">
                <v:textbox style="mso-fit-shape-to-text:t" inset="0,0,0,0">
                  <w:txbxContent>
                    <w:p w14:paraId="7E3C4D8A" w14:textId="5A959FE8" w:rsidR="004774D5" w:rsidRPr="004774D5" w:rsidRDefault="004774D5" w:rsidP="004774D5">
                      <w:pPr>
                        <w:pStyle w:val="Descripcin"/>
                        <w:spacing w:after="0" w:line="480" w:lineRule="auto"/>
                        <w:rPr>
                          <w:color w:val="000000" w:themeColor="text1"/>
                          <w:sz w:val="28"/>
                          <w:szCs w:val="28"/>
                        </w:rPr>
                      </w:pPr>
                      <w:r w:rsidRPr="004774D5">
                        <w:rPr>
                          <w:b/>
                          <w:bCs/>
                          <w:i w:val="0"/>
                          <w:iCs w:val="0"/>
                          <w:sz w:val="24"/>
                          <w:szCs w:val="20"/>
                        </w:rPr>
                        <w:t xml:space="preserve">Ilustración </w:t>
                      </w:r>
                      <w:r w:rsidRPr="004774D5">
                        <w:rPr>
                          <w:b/>
                          <w:bCs/>
                          <w:i w:val="0"/>
                          <w:iCs w:val="0"/>
                          <w:sz w:val="24"/>
                          <w:szCs w:val="20"/>
                        </w:rPr>
                        <w:fldChar w:fldCharType="begin"/>
                      </w:r>
                      <w:r w:rsidRPr="004774D5">
                        <w:rPr>
                          <w:b/>
                          <w:bCs/>
                          <w:i w:val="0"/>
                          <w:iCs w:val="0"/>
                          <w:sz w:val="24"/>
                          <w:szCs w:val="20"/>
                        </w:rPr>
                        <w:instrText xml:space="preserve"> SEQ Ilustración \* ARABIC </w:instrText>
                      </w:r>
                      <w:r w:rsidRPr="004774D5">
                        <w:rPr>
                          <w:b/>
                          <w:bCs/>
                          <w:i w:val="0"/>
                          <w:iCs w:val="0"/>
                          <w:sz w:val="24"/>
                          <w:szCs w:val="20"/>
                        </w:rPr>
                        <w:fldChar w:fldCharType="separate"/>
                      </w:r>
                      <w:r>
                        <w:rPr>
                          <w:b/>
                          <w:bCs/>
                          <w:i w:val="0"/>
                          <w:iCs w:val="0"/>
                          <w:noProof/>
                          <w:sz w:val="24"/>
                          <w:szCs w:val="20"/>
                        </w:rPr>
                        <w:t>6</w:t>
                      </w:r>
                      <w:r w:rsidRPr="004774D5">
                        <w:rPr>
                          <w:b/>
                          <w:bCs/>
                          <w:i w:val="0"/>
                          <w:iCs w:val="0"/>
                          <w:sz w:val="24"/>
                          <w:szCs w:val="20"/>
                        </w:rPr>
                        <w:fldChar w:fldCharType="end"/>
                      </w:r>
                      <w:r w:rsidRPr="004774D5">
                        <w:rPr>
                          <w:sz w:val="24"/>
                          <w:szCs w:val="20"/>
                        </w:rPr>
                        <w:br/>
                        <w:t xml:space="preserve">Diagrama </w:t>
                      </w:r>
                      <w:r w:rsidR="005936C1">
                        <w:rPr>
                          <w:sz w:val="24"/>
                          <w:szCs w:val="20"/>
                        </w:rPr>
                        <w:t xml:space="preserve">de </w:t>
                      </w:r>
                      <w:r w:rsidRPr="004774D5">
                        <w:rPr>
                          <w:sz w:val="24"/>
                          <w:szCs w:val="20"/>
                        </w:rPr>
                        <w:t>secuencia</w:t>
                      </w:r>
                      <w:r w:rsidR="005936C1">
                        <w:rPr>
                          <w:sz w:val="24"/>
                          <w:szCs w:val="20"/>
                        </w:rPr>
                        <w:t xml:space="preserve"> 2</w:t>
                      </w:r>
                      <w:r w:rsidRPr="004774D5">
                        <w:rPr>
                          <w:sz w:val="24"/>
                          <w:szCs w:val="20"/>
                        </w:rPr>
                        <w:t xml:space="preserve"> Inicio Sesión</w:t>
                      </w:r>
                    </w:p>
                  </w:txbxContent>
                </v:textbox>
              </v:shape>
            </w:pict>
          </mc:Fallback>
        </mc:AlternateContent>
      </w:r>
      <w:r w:rsidRPr="004774D5">
        <w:rPr>
          <w:noProof/>
        </w:rPr>
        <w:drawing>
          <wp:anchor distT="0" distB="0" distL="114300" distR="114300" simplePos="0" relativeHeight="251666432" behindDoc="1" locked="0" layoutInCell="1" allowOverlap="1" wp14:anchorId="4353A440" wp14:editId="501D1B64">
            <wp:simplePos x="0" y="0"/>
            <wp:positionH relativeFrom="column">
              <wp:posOffset>197749</wp:posOffset>
            </wp:positionH>
            <wp:positionV relativeFrom="paragraph">
              <wp:posOffset>0</wp:posOffset>
            </wp:positionV>
            <wp:extent cx="5731510" cy="6083935"/>
            <wp:effectExtent l="0" t="0" r="2540" b="0"/>
            <wp:wrapNone/>
            <wp:docPr id="186852686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083935"/>
                    </a:xfrm>
                    <a:prstGeom prst="rect">
                      <a:avLst/>
                    </a:prstGeom>
                    <a:noFill/>
                    <a:ln>
                      <a:noFill/>
                    </a:ln>
                  </pic:spPr>
                </pic:pic>
              </a:graphicData>
            </a:graphic>
          </wp:anchor>
        </w:drawing>
      </w:r>
    </w:p>
    <w:p w14:paraId="1C00BBE2" w14:textId="77777777" w:rsidR="004774D5" w:rsidRDefault="004774D5" w:rsidP="004774D5"/>
    <w:p w14:paraId="702FBFB2" w14:textId="77777777" w:rsidR="004774D5" w:rsidRDefault="004774D5" w:rsidP="004774D5"/>
    <w:p w14:paraId="608051F4" w14:textId="77777777" w:rsidR="004774D5" w:rsidRDefault="004774D5" w:rsidP="004774D5"/>
    <w:p w14:paraId="42CE2AAC" w14:textId="77777777" w:rsidR="004774D5" w:rsidRDefault="004774D5" w:rsidP="004774D5"/>
    <w:p w14:paraId="3382F329" w14:textId="77777777" w:rsidR="004774D5" w:rsidRDefault="004774D5" w:rsidP="004774D5"/>
    <w:p w14:paraId="2DCA5CAE" w14:textId="77777777" w:rsidR="004774D5" w:rsidRDefault="004774D5" w:rsidP="004774D5"/>
    <w:p w14:paraId="399742C8" w14:textId="77777777" w:rsidR="004774D5" w:rsidRDefault="004774D5" w:rsidP="004774D5"/>
    <w:p w14:paraId="72ADDFF7" w14:textId="77777777" w:rsidR="004774D5" w:rsidRDefault="004774D5" w:rsidP="004774D5"/>
    <w:p w14:paraId="3200500E" w14:textId="77777777" w:rsidR="004774D5" w:rsidRDefault="004774D5" w:rsidP="004774D5"/>
    <w:p w14:paraId="535AC0F8" w14:textId="77777777" w:rsidR="004774D5" w:rsidRDefault="004774D5" w:rsidP="004774D5"/>
    <w:p w14:paraId="1C63C743" w14:textId="77777777" w:rsidR="004774D5" w:rsidRDefault="004774D5" w:rsidP="004774D5"/>
    <w:p w14:paraId="4495F3DC" w14:textId="77777777" w:rsidR="004774D5" w:rsidRDefault="004774D5" w:rsidP="004774D5"/>
    <w:p w14:paraId="212EB714" w14:textId="77777777" w:rsidR="004774D5" w:rsidRDefault="004774D5" w:rsidP="004774D5"/>
    <w:p w14:paraId="58763F2B" w14:textId="77777777" w:rsidR="004774D5" w:rsidRDefault="004774D5" w:rsidP="004774D5"/>
    <w:p w14:paraId="11ED8769" w14:textId="77777777" w:rsidR="004774D5" w:rsidRDefault="004774D5" w:rsidP="004774D5"/>
    <w:p w14:paraId="5886FBA1" w14:textId="77777777" w:rsidR="004774D5" w:rsidRDefault="004774D5" w:rsidP="004774D5"/>
    <w:p w14:paraId="6250344C" w14:textId="77777777" w:rsidR="004774D5" w:rsidRDefault="004774D5" w:rsidP="004774D5"/>
    <w:p w14:paraId="447E6F17" w14:textId="77777777" w:rsidR="004774D5" w:rsidRDefault="004774D5" w:rsidP="004774D5"/>
    <w:p w14:paraId="49AB87EA" w14:textId="77777777" w:rsidR="004774D5" w:rsidRDefault="004774D5" w:rsidP="004774D5"/>
    <w:p w14:paraId="4E865686" w14:textId="77777777" w:rsidR="004774D5" w:rsidRDefault="004774D5" w:rsidP="004774D5"/>
    <w:p w14:paraId="5BCF748B" w14:textId="77777777" w:rsidR="004774D5" w:rsidRDefault="004774D5" w:rsidP="004774D5"/>
    <w:p w14:paraId="442D2E3E" w14:textId="77777777" w:rsidR="005936C1" w:rsidRDefault="005936C1" w:rsidP="004774D5"/>
    <w:p w14:paraId="716E2220" w14:textId="77777777" w:rsidR="005936C1" w:rsidRDefault="005936C1" w:rsidP="004774D5"/>
    <w:p w14:paraId="1E2BB181" w14:textId="77777777" w:rsidR="005936C1" w:rsidRDefault="005936C1" w:rsidP="005936C1">
      <w:pPr>
        <w:ind w:firstLine="0"/>
      </w:pPr>
    </w:p>
    <w:p w14:paraId="39B28344" w14:textId="477993E6" w:rsidR="004774D5" w:rsidRDefault="005936C1" w:rsidP="005936C1">
      <w:pPr>
        <w:ind w:firstLine="0"/>
      </w:pPr>
      <w:r w:rsidRPr="004774D5">
        <w:rPr>
          <w:noProof/>
        </w:rPr>
        <w:lastRenderedPageBreak/>
        <w:drawing>
          <wp:anchor distT="0" distB="0" distL="114300" distR="114300" simplePos="0" relativeHeight="251669504" behindDoc="1" locked="0" layoutInCell="1" allowOverlap="1" wp14:anchorId="0675BB95" wp14:editId="761303E1">
            <wp:simplePos x="0" y="0"/>
            <wp:positionH relativeFrom="column">
              <wp:posOffset>102858</wp:posOffset>
            </wp:positionH>
            <wp:positionV relativeFrom="paragraph">
              <wp:posOffset>0</wp:posOffset>
            </wp:positionV>
            <wp:extent cx="5731510" cy="7185025"/>
            <wp:effectExtent l="0" t="0" r="2540" b="0"/>
            <wp:wrapNone/>
            <wp:docPr id="167598086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185025"/>
                    </a:xfrm>
                    <a:prstGeom prst="rect">
                      <a:avLst/>
                    </a:prstGeom>
                    <a:noFill/>
                    <a:ln>
                      <a:noFill/>
                    </a:ln>
                  </pic:spPr>
                </pic:pic>
              </a:graphicData>
            </a:graphic>
          </wp:anchor>
        </w:drawing>
      </w:r>
      <w:r w:rsidR="004774D5">
        <w:rPr>
          <w:noProof/>
        </w:rPr>
        <mc:AlternateContent>
          <mc:Choice Requires="wps">
            <w:drawing>
              <wp:anchor distT="0" distB="0" distL="114300" distR="114300" simplePos="0" relativeHeight="251671552" behindDoc="1" locked="0" layoutInCell="1" allowOverlap="1" wp14:anchorId="4EEB1A40" wp14:editId="2BB1E12B">
                <wp:simplePos x="0" y="0"/>
                <wp:positionH relativeFrom="column">
                  <wp:posOffset>206375</wp:posOffset>
                </wp:positionH>
                <wp:positionV relativeFrom="paragraph">
                  <wp:posOffset>7242175</wp:posOffset>
                </wp:positionV>
                <wp:extent cx="5731510" cy="635"/>
                <wp:effectExtent l="0" t="0" r="0" b="0"/>
                <wp:wrapNone/>
                <wp:docPr id="642117498" name="Cuadro de texto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162E313" w14:textId="1C790D31" w:rsidR="004774D5" w:rsidRPr="005936C1" w:rsidRDefault="004774D5" w:rsidP="005936C1">
                            <w:pPr>
                              <w:pStyle w:val="Descripcin"/>
                              <w:spacing w:after="0" w:line="480" w:lineRule="auto"/>
                              <w:rPr>
                                <w:color w:val="000000" w:themeColor="text1"/>
                                <w:sz w:val="28"/>
                                <w:szCs w:val="28"/>
                              </w:rPr>
                            </w:pPr>
                            <w:r w:rsidRPr="005936C1">
                              <w:rPr>
                                <w:b/>
                                <w:bCs/>
                                <w:i w:val="0"/>
                                <w:iCs w:val="0"/>
                                <w:sz w:val="24"/>
                                <w:szCs w:val="20"/>
                              </w:rPr>
                              <w:t xml:space="preserve">Ilustración </w:t>
                            </w:r>
                            <w:r w:rsidRPr="005936C1">
                              <w:rPr>
                                <w:b/>
                                <w:bCs/>
                                <w:i w:val="0"/>
                                <w:iCs w:val="0"/>
                                <w:sz w:val="24"/>
                                <w:szCs w:val="20"/>
                              </w:rPr>
                              <w:fldChar w:fldCharType="begin"/>
                            </w:r>
                            <w:r w:rsidRPr="005936C1">
                              <w:rPr>
                                <w:b/>
                                <w:bCs/>
                                <w:i w:val="0"/>
                                <w:iCs w:val="0"/>
                                <w:sz w:val="24"/>
                                <w:szCs w:val="20"/>
                              </w:rPr>
                              <w:instrText xml:space="preserve"> SEQ Ilustración \* ARABIC </w:instrText>
                            </w:r>
                            <w:r w:rsidRPr="005936C1">
                              <w:rPr>
                                <w:b/>
                                <w:bCs/>
                                <w:i w:val="0"/>
                                <w:iCs w:val="0"/>
                                <w:sz w:val="24"/>
                                <w:szCs w:val="20"/>
                              </w:rPr>
                              <w:fldChar w:fldCharType="separate"/>
                            </w:r>
                            <w:r w:rsidRPr="005936C1">
                              <w:rPr>
                                <w:b/>
                                <w:bCs/>
                                <w:i w:val="0"/>
                                <w:iCs w:val="0"/>
                                <w:noProof/>
                                <w:sz w:val="24"/>
                                <w:szCs w:val="20"/>
                              </w:rPr>
                              <w:t>7</w:t>
                            </w:r>
                            <w:r w:rsidRPr="005936C1">
                              <w:rPr>
                                <w:b/>
                                <w:bCs/>
                                <w:i w:val="0"/>
                                <w:iCs w:val="0"/>
                                <w:sz w:val="24"/>
                                <w:szCs w:val="20"/>
                              </w:rPr>
                              <w:fldChar w:fldCharType="end"/>
                            </w:r>
                            <w:r w:rsidRPr="005936C1">
                              <w:rPr>
                                <w:sz w:val="24"/>
                                <w:szCs w:val="20"/>
                              </w:rPr>
                              <w:t xml:space="preserve"> </w:t>
                            </w:r>
                            <w:r w:rsidRPr="005936C1">
                              <w:rPr>
                                <w:sz w:val="24"/>
                                <w:szCs w:val="20"/>
                              </w:rPr>
                              <w:br/>
                              <w:t xml:space="preserve">Diagrama de secuencia 3 Registro de </w:t>
                            </w:r>
                            <w:r w:rsidR="005936C1" w:rsidRPr="005936C1">
                              <w:rPr>
                                <w:sz w:val="24"/>
                                <w:szCs w:val="20"/>
                              </w:rPr>
                              <w:t>tipo de v</w:t>
                            </w:r>
                            <w:r w:rsidRPr="005936C1">
                              <w:rPr>
                                <w:sz w:val="24"/>
                                <w:szCs w:val="20"/>
                              </w:rPr>
                              <w:t>eh</w:t>
                            </w:r>
                            <w:r w:rsidR="005936C1" w:rsidRPr="005936C1">
                              <w:rPr>
                                <w:sz w:val="24"/>
                                <w:szCs w:val="20"/>
                              </w:rPr>
                              <w:t>í</w:t>
                            </w:r>
                            <w:r w:rsidRPr="005936C1">
                              <w:rPr>
                                <w:sz w:val="24"/>
                                <w:szCs w:val="20"/>
                              </w:rPr>
                              <w:t>culo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B1A40" id="_x0000_s1030" type="#_x0000_t202" style="position:absolute;margin-left:16.25pt;margin-top:570.25pt;width:451.3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" stroked="f">
                <v:textbox style="mso-fit-shape-to-text:t" inset="0,0,0,0">
                  <w:txbxContent>
                    <w:p w14:paraId="5162E313" w14:textId="1C790D31" w:rsidR="004774D5" w:rsidRPr="005936C1" w:rsidRDefault="004774D5" w:rsidP="005936C1">
                      <w:pPr>
                        <w:pStyle w:val="Descripcin"/>
                        <w:spacing w:after="0" w:line="480" w:lineRule="auto"/>
                        <w:rPr>
                          <w:color w:val="000000" w:themeColor="text1"/>
                          <w:sz w:val="28"/>
                          <w:szCs w:val="28"/>
                        </w:rPr>
                      </w:pPr>
                      <w:r w:rsidRPr="005936C1">
                        <w:rPr>
                          <w:b/>
                          <w:bCs/>
                          <w:i w:val="0"/>
                          <w:iCs w:val="0"/>
                          <w:sz w:val="24"/>
                          <w:szCs w:val="20"/>
                        </w:rPr>
                        <w:t xml:space="preserve">Ilustración </w:t>
                      </w:r>
                      <w:r w:rsidRPr="005936C1">
                        <w:rPr>
                          <w:b/>
                          <w:bCs/>
                          <w:i w:val="0"/>
                          <w:iCs w:val="0"/>
                          <w:sz w:val="24"/>
                          <w:szCs w:val="20"/>
                        </w:rPr>
                        <w:fldChar w:fldCharType="begin"/>
                      </w:r>
                      <w:r w:rsidRPr="005936C1">
                        <w:rPr>
                          <w:b/>
                          <w:bCs/>
                          <w:i w:val="0"/>
                          <w:iCs w:val="0"/>
                          <w:sz w:val="24"/>
                          <w:szCs w:val="20"/>
                        </w:rPr>
                        <w:instrText xml:space="preserve"> SEQ Ilustración \* ARABIC </w:instrText>
                      </w:r>
                      <w:r w:rsidRPr="005936C1">
                        <w:rPr>
                          <w:b/>
                          <w:bCs/>
                          <w:i w:val="0"/>
                          <w:iCs w:val="0"/>
                          <w:sz w:val="24"/>
                          <w:szCs w:val="20"/>
                        </w:rPr>
                        <w:fldChar w:fldCharType="separate"/>
                      </w:r>
                      <w:r w:rsidRPr="005936C1">
                        <w:rPr>
                          <w:b/>
                          <w:bCs/>
                          <w:i w:val="0"/>
                          <w:iCs w:val="0"/>
                          <w:noProof/>
                          <w:sz w:val="24"/>
                          <w:szCs w:val="20"/>
                        </w:rPr>
                        <w:t>7</w:t>
                      </w:r>
                      <w:r w:rsidRPr="005936C1">
                        <w:rPr>
                          <w:b/>
                          <w:bCs/>
                          <w:i w:val="0"/>
                          <w:iCs w:val="0"/>
                          <w:sz w:val="24"/>
                          <w:szCs w:val="20"/>
                        </w:rPr>
                        <w:fldChar w:fldCharType="end"/>
                      </w:r>
                      <w:r w:rsidRPr="005936C1">
                        <w:rPr>
                          <w:sz w:val="24"/>
                          <w:szCs w:val="20"/>
                        </w:rPr>
                        <w:t xml:space="preserve"> </w:t>
                      </w:r>
                      <w:r w:rsidRPr="005936C1">
                        <w:rPr>
                          <w:sz w:val="24"/>
                          <w:szCs w:val="20"/>
                        </w:rPr>
                        <w:br/>
                        <w:t xml:space="preserve">Diagrama de secuencia 3 Registro de </w:t>
                      </w:r>
                      <w:r w:rsidR="005936C1" w:rsidRPr="005936C1">
                        <w:rPr>
                          <w:sz w:val="24"/>
                          <w:szCs w:val="20"/>
                        </w:rPr>
                        <w:t>tipo de v</w:t>
                      </w:r>
                      <w:r w:rsidRPr="005936C1">
                        <w:rPr>
                          <w:sz w:val="24"/>
                          <w:szCs w:val="20"/>
                        </w:rPr>
                        <w:t>eh</w:t>
                      </w:r>
                      <w:r w:rsidR="005936C1" w:rsidRPr="005936C1">
                        <w:rPr>
                          <w:sz w:val="24"/>
                          <w:szCs w:val="20"/>
                        </w:rPr>
                        <w:t>í</w:t>
                      </w:r>
                      <w:r w:rsidRPr="005936C1">
                        <w:rPr>
                          <w:sz w:val="24"/>
                          <w:szCs w:val="20"/>
                        </w:rPr>
                        <w:t>culo</w:t>
                      </w:r>
                    </w:p>
                  </w:txbxContent>
                </v:textbox>
              </v:shape>
            </w:pict>
          </mc:Fallback>
        </mc:AlternateContent>
      </w:r>
    </w:p>
    <w:p w14:paraId="3857D73C" w14:textId="77777777" w:rsidR="005936C1" w:rsidRPr="005936C1" w:rsidRDefault="005936C1" w:rsidP="005936C1"/>
    <w:p w14:paraId="2E891635" w14:textId="77777777" w:rsidR="005936C1" w:rsidRPr="005936C1" w:rsidRDefault="005936C1" w:rsidP="005936C1"/>
    <w:p w14:paraId="30EE0BE6" w14:textId="77777777" w:rsidR="005936C1" w:rsidRPr="005936C1" w:rsidRDefault="005936C1" w:rsidP="005936C1"/>
    <w:p w14:paraId="5FD95E8B" w14:textId="77777777" w:rsidR="005936C1" w:rsidRPr="005936C1" w:rsidRDefault="005936C1" w:rsidP="005936C1"/>
    <w:p w14:paraId="551DCEB2" w14:textId="77777777" w:rsidR="005936C1" w:rsidRPr="005936C1" w:rsidRDefault="005936C1" w:rsidP="005936C1"/>
    <w:p w14:paraId="60BF514C" w14:textId="77777777" w:rsidR="005936C1" w:rsidRPr="005936C1" w:rsidRDefault="005936C1" w:rsidP="005936C1"/>
    <w:p w14:paraId="3231361A" w14:textId="77777777" w:rsidR="005936C1" w:rsidRPr="005936C1" w:rsidRDefault="005936C1" w:rsidP="005936C1"/>
    <w:p w14:paraId="73A6CF96" w14:textId="77777777" w:rsidR="005936C1" w:rsidRPr="005936C1" w:rsidRDefault="005936C1" w:rsidP="005936C1"/>
    <w:p w14:paraId="1EE16F36" w14:textId="77777777" w:rsidR="005936C1" w:rsidRPr="005936C1" w:rsidRDefault="005936C1" w:rsidP="005936C1"/>
    <w:p w14:paraId="065474AA" w14:textId="77777777" w:rsidR="005936C1" w:rsidRPr="005936C1" w:rsidRDefault="005936C1" w:rsidP="005936C1"/>
    <w:p w14:paraId="7DE63B60" w14:textId="77777777" w:rsidR="005936C1" w:rsidRPr="005936C1" w:rsidRDefault="005936C1" w:rsidP="005936C1"/>
    <w:p w14:paraId="5B19B141" w14:textId="77777777" w:rsidR="005936C1" w:rsidRPr="005936C1" w:rsidRDefault="005936C1" w:rsidP="005936C1"/>
    <w:p w14:paraId="5E4D7D01" w14:textId="77777777" w:rsidR="005936C1" w:rsidRPr="005936C1" w:rsidRDefault="005936C1" w:rsidP="005936C1"/>
    <w:p w14:paraId="626904FB" w14:textId="77777777" w:rsidR="005936C1" w:rsidRPr="005936C1" w:rsidRDefault="005936C1" w:rsidP="005936C1"/>
    <w:p w14:paraId="43E2266D" w14:textId="77777777" w:rsidR="005936C1" w:rsidRPr="005936C1" w:rsidRDefault="005936C1" w:rsidP="005936C1"/>
    <w:p w14:paraId="684F2C56" w14:textId="77777777" w:rsidR="005936C1" w:rsidRPr="005936C1" w:rsidRDefault="005936C1" w:rsidP="005936C1"/>
    <w:p w14:paraId="781972E1" w14:textId="77777777" w:rsidR="005936C1" w:rsidRPr="005936C1" w:rsidRDefault="005936C1" w:rsidP="005936C1"/>
    <w:p w14:paraId="09675B1E" w14:textId="77777777" w:rsidR="005936C1" w:rsidRPr="005936C1" w:rsidRDefault="005936C1" w:rsidP="005936C1"/>
    <w:p w14:paraId="136F2DCD" w14:textId="77777777" w:rsidR="005936C1" w:rsidRPr="005936C1" w:rsidRDefault="005936C1" w:rsidP="005936C1"/>
    <w:p w14:paraId="54A1985B" w14:textId="77777777" w:rsidR="005936C1" w:rsidRPr="005936C1" w:rsidRDefault="005936C1" w:rsidP="005936C1"/>
    <w:p w14:paraId="0A238F2C" w14:textId="77777777" w:rsidR="005936C1" w:rsidRDefault="005936C1" w:rsidP="005936C1"/>
    <w:p w14:paraId="3373C10D" w14:textId="77777777" w:rsidR="005936C1" w:rsidRDefault="005936C1" w:rsidP="005936C1"/>
    <w:p w14:paraId="7C386A56" w14:textId="77777777" w:rsidR="005936C1" w:rsidRDefault="005936C1" w:rsidP="005936C1"/>
    <w:p w14:paraId="0C9FBC60" w14:textId="77777777" w:rsidR="005936C1" w:rsidRDefault="005936C1" w:rsidP="005936C1"/>
    <w:p w14:paraId="15D8F7F2" w14:textId="60D38526" w:rsidR="005936C1" w:rsidRDefault="00810AA9" w:rsidP="005936C1">
      <w:r w:rsidRPr="00810AA9">
        <w:rPr>
          <w:noProof/>
        </w:rPr>
        <w:lastRenderedPageBreak/>
        <w:drawing>
          <wp:anchor distT="0" distB="0" distL="114300" distR="114300" simplePos="0" relativeHeight="251672576" behindDoc="1" locked="0" layoutInCell="1" allowOverlap="1" wp14:anchorId="4AA6FAED" wp14:editId="6F965252">
            <wp:simplePos x="0" y="0"/>
            <wp:positionH relativeFrom="margin">
              <wp:align>right</wp:align>
            </wp:positionH>
            <wp:positionV relativeFrom="paragraph">
              <wp:posOffset>0</wp:posOffset>
            </wp:positionV>
            <wp:extent cx="5731510" cy="7214235"/>
            <wp:effectExtent l="0" t="0" r="2540" b="5715"/>
            <wp:wrapNone/>
            <wp:docPr id="696630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214235"/>
                    </a:xfrm>
                    <a:prstGeom prst="rect">
                      <a:avLst/>
                    </a:prstGeom>
                    <a:noFill/>
                    <a:ln>
                      <a:noFill/>
                    </a:ln>
                  </pic:spPr>
                </pic:pic>
              </a:graphicData>
            </a:graphic>
          </wp:anchor>
        </w:drawing>
      </w:r>
    </w:p>
    <w:p w14:paraId="6141411C" w14:textId="77777777" w:rsidR="005936C1" w:rsidRDefault="005936C1" w:rsidP="005936C1"/>
    <w:p w14:paraId="001A4B72" w14:textId="77777777" w:rsidR="005936C1" w:rsidRDefault="005936C1" w:rsidP="005936C1"/>
    <w:p w14:paraId="55EACE06" w14:textId="77777777" w:rsidR="005936C1" w:rsidRDefault="005936C1" w:rsidP="005936C1"/>
    <w:p w14:paraId="7C25C627" w14:textId="77777777" w:rsidR="005936C1" w:rsidRDefault="005936C1" w:rsidP="005936C1"/>
    <w:p w14:paraId="531964D9" w14:textId="77777777" w:rsidR="005936C1" w:rsidRDefault="005936C1" w:rsidP="005936C1"/>
    <w:p w14:paraId="516A55DF" w14:textId="77777777" w:rsidR="005936C1" w:rsidRDefault="005936C1" w:rsidP="005936C1"/>
    <w:p w14:paraId="3012DC39" w14:textId="77777777" w:rsidR="005936C1" w:rsidRDefault="005936C1" w:rsidP="005936C1"/>
    <w:p w14:paraId="6D7B6238" w14:textId="77777777" w:rsidR="005936C1" w:rsidRDefault="005936C1" w:rsidP="005936C1"/>
    <w:p w14:paraId="4855657D" w14:textId="77777777" w:rsidR="005936C1" w:rsidRDefault="005936C1" w:rsidP="005936C1"/>
    <w:p w14:paraId="5673409F" w14:textId="77777777" w:rsidR="005936C1" w:rsidRDefault="005936C1" w:rsidP="005936C1"/>
    <w:p w14:paraId="20241BA5" w14:textId="77777777" w:rsidR="005936C1" w:rsidRDefault="005936C1" w:rsidP="005936C1"/>
    <w:p w14:paraId="12256446" w14:textId="77777777" w:rsidR="005936C1" w:rsidRDefault="005936C1" w:rsidP="005936C1"/>
    <w:p w14:paraId="5CEB076C" w14:textId="77777777" w:rsidR="005936C1" w:rsidRDefault="005936C1" w:rsidP="005936C1"/>
    <w:p w14:paraId="7768BA44" w14:textId="77777777" w:rsidR="005936C1" w:rsidRDefault="005936C1" w:rsidP="005936C1"/>
    <w:p w14:paraId="3CFD27F5" w14:textId="77777777" w:rsidR="005936C1" w:rsidRDefault="005936C1" w:rsidP="005936C1"/>
    <w:p w14:paraId="36B8DAB0" w14:textId="77777777" w:rsidR="005936C1" w:rsidRDefault="005936C1" w:rsidP="005936C1"/>
    <w:p w14:paraId="6034EBA1" w14:textId="77777777" w:rsidR="005936C1" w:rsidRDefault="005936C1" w:rsidP="005936C1"/>
    <w:p w14:paraId="65C3B0C5" w14:textId="77777777" w:rsidR="005936C1" w:rsidRDefault="005936C1" w:rsidP="005936C1"/>
    <w:p w14:paraId="7712ADB4" w14:textId="77777777" w:rsidR="005936C1" w:rsidRDefault="005936C1" w:rsidP="005936C1"/>
    <w:p w14:paraId="40F96EDD" w14:textId="77777777" w:rsidR="005936C1" w:rsidRDefault="005936C1" w:rsidP="005936C1"/>
    <w:p w14:paraId="09EFAFCF" w14:textId="77777777" w:rsidR="005936C1" w:rsidRDefault="005936C1" w:rsidP="005936C1"/>
    <w:p w14:paraId="4A3D57B3" w14:textId="77777777" w:rsidR="005936C1" w:rsidRDefault="005936C1" w:rsidP="005936C1"/>
    <w:p w14:paraId="5966F71A" w14:textId="77777777" w:rsidR="005936C1" w:rsidRDefault="005936C1" w:rsidP="005936C1"/>
    <w:p w14:paraId="7A38FAFA" w14:textId="77777777" w:rsidR="00810AA9" w:rsidRDefault="00810AA9" w:rsidP="005936C1"/>
    <w:p w14:paraId="1467B2B9" w14:textId="261A42C0" w:rsidR="00810AA9" w:rsidRDefault="00810AA9" w:rsidP="005936C1">
      <w:r w:rsidRPr="00810AA9">
        <w:rPr>
          <w:noProof/>
        </w:rPr>
        <w:lastRenderedPageBreak/>
        <w:drawing>
          <wp:anchor distT="0" distB="0" distL="114300" distR="114300" simplePos="0" relativeHeight="251673600" behindDoc="1" locked="0" layoutInCell="1" allowOverlap="1" wp14:anchorId="4EA5A2A3" wp14:editId="21921C97">
            <wp:simplePos x="0" y="0"/>
            <wp:positionH relativeFrom="column">
              <wp:posOffset>189781</wp:posOffset>
            </wp:positionH>
            <wp:positionV relativeFrom="paragraph">
              <wp:posOffset>0</wp:posOffset>
            </wp:positionV>
            <wp:extent cx="5731510" cy="7308850"/>
            <wp:effectExtent l="0" t="0" r="2540" b="6350"/>
            <wp:wrapNone/>
            <wp:docPr id="2291680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7308850"/>
                    </a:xfrm>
                    <a:prstGeom prst="rect">
                      <a:avLst/>
                    </a:prstGeom>
                    <a:noFill/>
                    <a:ln>
                      <a:noFill/>
                    </a:ln>
                  </pic:spPr>
                </pic:pic>
              </a:graphicData>
            </a:graphic>
          </wp:anchor>
        </w:drawing>
      </w:r>
    </w:p>
    <w:p w14:paraId="6E9CD2F4" w14:textId="77777777" w:rsidR="005936C1" w:rsidRDefault="005936C1" w:rsidP="005936C1"/>
    <w:p w14:paraId="222A2B4A" w14:textId="77777777" w:rsidR="005936C1" w:rsidRDefault="005936C1" w:rsidP="005936C1"/>
    <w:p w14:paraId="06E8C554" w14:textId="77777777" w:rsidR="005936C1" w:rsidRDefault="005936C1" w:rsidP="005936C1"/>
    <w:p w14:paraId="73FF045E" w14:textId="77777777" w:rsidR="005936C1" w:rsidRDefault="005936C1" w:rsidP="005936C1"/>
    <w:p w14:paraId="4C4428F6" w14:textId="77777777" w:rsidR="005936C1" w:rsidRDefault="005936C1" w:rsidP="005936C1"/>
    <w:p w14:paraId="665CDCD0" w14:textId="77777777" w:rsidR="005936C1" w:rsidRDefault="005936C1" w:rsidP="005936C1"/>
    <w:p w14:paraId="19F24B9E" w14:textId="77777777" w:rsidR="005936C1" w:rsidRDefault="005936C1" w:rsidP="005936C1"/>
    <w:p w14:paraId="17B372D6" w14:textId="77777777" w:rsidR="005936C1" w:rsidRDefault="005936C1" w:rsidP="005936C1"/>
    <w:p w14:paraId="47402B03" w14:textId="77777777" w:rsidR="005936C1" w:rsidRDefault="005936C1" w:rsidP="005936C1"/>
    <w:p w14:paraId="4ECF96BC" w14:textId="77777777" w:rsidR="005936C1" w:rsidRDefault="005936C1" w:rsidP="005936C1"/>
    <w:p w14:paraId="1E866E25" w14:textId="77777777" w:rsidR="005936C1" w:rsidRDefault="005936C1" w:rsidP="005936C1"/>
    <w:p w14:paraId="71B80B28" w14:textId="77777777" w:rsidR="005936C1" w:rsidRDefault="005936C1" w:rsidP="005936C1"/>
    <w:p w14:paraId="207CF164" w14:textId="77777777" w:rsidR="005936C1" w:rsidRDefault="005936C1" w:rsidP="005936C1"/>
    <w:p w14:paraId="239E69F2" w14:textId="77777777" w:rsidR="005936C1" w:rsidRDefault="005936C1" w:rsidP="005936C1"/>
    <w:p w14:paraId="0263BAC8" w14:textId="77777777" w:rsidR="005936C1" w:rsidRDefault="005936C1" w:rsidP="005936C1"/>
    <w:p w14:paraId="139D0858" w14:textId="77777777" w:rsidR="005936C1" w:rsidRDefault="005936C1" w:rsidP="005936C1"/>
    <w:p w14:paraId="172B9472" w14:textId="77777777" w:rsidR="005936C1" w:rsidRDefault="005936C1" w:rsidP="005936C1"/>
    <w:p w14:paraId="29AA7E52" w14:textId="77777777" w:rsidR="005936C1" w:rsidRDefault="005936C1" w:rsidP="005936C1"/>
    <w:p w14:paraId="4558E2CD" w14:textId="77777777" w:rsidR="005936C1" w:rsidRDefault="005936C1" w:rsidP="005936C1"/>
    <w:p w14:paraId="1F42617F" w14:textId="77777777" w:rsidR="005936C1" w:rsidRDefault="005936C1" w:rsidP="005936C1"/>
    <w:p w14:paraId="1C52B538" w14:textId="77777777" w:rsidR="005936C1" w:rsidRDefault="005936C1" w:rsidP="005936C1"/>
    <w:p w14:paraId="6E1DDBF0" w14:textId="77777777" w:rsidR="005936C1" w:rsidRDefault="005936C1" w:rsidP="005936C1"/>
    <w:p w14:paraId="2245A364" w14:textId="77777777" w:rsidR="005936C1" w:rsidRDefault="005936C1" w:rsidP="005936C1"/>
    <w:p w14:paraId="03F827CF" w14:textId="77777777" w:rsidR="005936C1" w:rsidRDefault="005936C1" w:rsidP="005936C1"/>
    <w:p w14:paraId="60623364" w14:textId="47B92FC0" w:rsidR="005936C1" w:rsidRDefault="005936C1" w:rsidP="005936C1"/>
    <w:p w14:paraId="54527724" w14:textId="2669A10F" w:rsidR="005936C1" w:rsidRDefault="00810AA9" w:rsidP="005936C1">
      <w:r w:rsidRPr="00810AA9">
        <w:rPr>
          <w:noProof/>
        </w:rPr>
        <w:drawing>
          <wp:anchor distT="0" distB="0" distL="114300" distR="114300" simplePos="0" relativeHeight="251674624" behindDoc="1" locked="0" layoutInCell="1" allowOverlap="1" wp14:anchorId="1F4B7540" wp14:editId="71DE1FBD">
            <wp:simplePos x="0" y="0"/>
            <wp:positionH relativeFrom="column">
              <wp:posOffset>67670</wp:posOffset>
            </wp:positionH>
            <wp:positionV relativeFrom="paragraph">
              <wp:posOffset>10795</wp:posOffset>
            </wp:positionV>
            <wp:extent cx="5731510" cy="7454265"/>
            <wp:effectExtent l="0" t="0" r="2540" b="0"/>
            <wp:wrapNone/>
            <wp:docPr id="25346947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7454265"/>
                    </a:xfrm>
                    <a:prstGeom prst="rect">
                      <a:avLst/>
                    </a:prstGeom>
                    <a:noFill/>
                    <a:ln>
                      <a:noFill/>
                    </a:ln>
                  </pic:spPr>
                </pic:pic>
              </a:graphicData>
            </a:graphic>
          </wp:anchor>
        </w:drawing>
      </w:r>
    </w:p>
    <w:p w14:paraId="04B068C8" w14:textId="77777777" w:rsidR="005936C1" w:rsidRDefault="005936C1" w:rsidP="005936C1"/>
    <w:p w14:paraId="51DA143B" w14:textId="77777777" w:rsidR="005936C1" w:rsidRDefault="005936C1" w:rsidP="005936C1"/>
    <w:p w14:paraId="5C16C645" w14:textId="77777777" w:rsidR="005936C1" w:rsidRDefault="005936C1" w:rsidP="005936C1"/>
    <w:p w14:paraId="40888561" w14:textId="77777777" w:rsidR="005936C1" w:rsidRDefault="005936C1" w:rsidP="005936C1"/>
    <w:p w14:paraId="331C4BB3" w14:textId="77777777" w:rsidR="005936C1" w:rsidRDefault="005936C1" w:rsidP="005936C1"/>
    <w:p w14:paraId="551A3C4E" w14:textId="77777777" w:rsidR="005936C1" w:rsidRDefault="005936C1" w:rsidP="005936C1"/>
    <w:p w14:paraId="0A285BFE" w14:textId="77777777" w:rsidR="005936C1" w:rsidRDefault="005936C1" w:rsidP="005936C1"/>
    <w:p w14:paraId="2D0F3C95" w14:textId="77777777" w:rsidR="005936C1" w:rsidRDefault="005936C1" w:rsidP="005936C1"/>
    <w:p w14:paraId="114E8EC6" w14:textId="77777777" w:rsidR="005936C1" w:rsidRDefault="005936C1" w:rsidP="005936C1"/>
    <w:p w14:paraId="4A9A2E67" w14:textId="77777777" w:rsidR="005936C1" w:rsidRDefault="005936C1" w:rsidP="005936C1"/>
    <w:p w14:paraId="5FCFDD4D" w14:textId="77777777" w:rsidR="005936C1" w:rsidRDefault="005936C1" w:rsidP="005936C1"/>
    <w:p w14:paraId="2A028097" w14:textId="77777777" w:rsidR="005936C1" w:rsidRDefault="005936C1" w:rsidP="005936C1"/>
    <w:p w14:paraId="0F41547A" w14:textId="77777777" w:rsidR="005936C1" w:rsidRDefault="005936C1" w:rsidP="005936C1"/>
    <w:p w14:paraId="72702A96" w14:textId="77777777" w:rsidR="005936C1" w:rsidRDefault="005936C1" w:rsidP="005936C1"/>
    <w:p w14:paraId="37C166DD" w14:textId="77777777" w:rsidR="005936C1" w:rsidRDefault="005936C1" w:rsidP="005936C1"/>
    <w:p w14:paraId="7599785B" w14:textId="77777777" w:rsidR="005936C1" w:rsidRDefault="005936C1" w:rsidP="005936C1"/>
    <w:p w14:paraId="121EB5C0" w14:textId="77777777" w:rsidR="005936C1" w:rsidRDefault="005936C1" w:rsidP="005936C1"/>
    <w:p w14:paraId="114CBB15" w14:textId="77777777" w:rsidR="005936C1" w:rsidRDefault="005936C1" w:rsidP="005936C1"/>
    <w:p w14:paraId="0BC954CD" w14:textId="77777777" w:rsidR="005936C1" w:rsidRDefault="005936C1" w:rsidP="005936C1"/>
    <w:p w14:paraId="7CB0A648" w14:textId="77777777" w:rsidR="005936C1" w:rsidRDefault="005936C1" w:rsidP="005936C1"/>
    <w:p w14:paraId="24C7C0EF" w14:textId="77777777" w:rsidR="005936C1" w:rsidRDefault="005936C1" w:rsidP="005936C1"/>
    <w:p w14:paraId="4BAC0FB3" w14:textId="77777777" w:rsidR="005936C1" w:rsidRDefault="005936C1" w:rsidP="005936C1"/>
    <w:p w14:paraId="00E81B31" w14:textId="77777777" w:rsidR="005936C1" w:rsidRDefault="005936C1" w:rsidP="005936C1"/>
    <w:p w14:paraId="21F14A2F" w14:textId="41C28F82" w:rsidR="005936C1" w:rsidRDefault="00461F7A" w:rsidP="005936C1">
      <w:r w:rsidRPr="00461F7A">
        <w:rPr>
          <w:noProof/>
        </w:rPr>
        <w:lastRenderedPageBreak/>
        <w:drawing>
          <wp:anchor distT="0" distB="0" distL="114300" distR="114300" simplePos="0" relativeHeight="251675648" behindDoc="1" locked="0" layoutInCell="1" allowOverlap="1" wp14:anchorId="11E49E97" wp14:editId="3EA5BBBF">
            <wp:simplePos x="0" y="0"/>
            <wp:positionH relativeFrom="column">
              <wp:posOffset>241539</wp:posOffset>
            </wp:positionH>
            <wp:positionV relativeFrom="paragraph">
              <wp:posOffset>353060</wp:posOffset>
            </wp:positionV>
            <wp:extent cx="5731510" cy="7342505"/>
            <wp:effectExtent l="0" t="0" r="2540" b="0"/>
            <wp:wrapNone/>
            <wp:docPr id="21216097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342505"/>
                    </a:xfrm>
                    <a:prstGeom prst="rect">
                      <a:avLst/>
                    </a:prstGeom>
                    <a:noFill/>
                    <a:ln>
                      <a:noFill/>
                    </a:ln>
                  </pic:spPr>
                </pic:pic>
              </a:graphicData>
            </a:graphic>
          </wp:anchor>
        </w:drawing>
      </w:r>
    </w:p>
    <w:p w14:paraId="62B62EF1" w14:textId="7D585BB1" w:rsidR="005936C1" w:rsidRDefault="005936C1" w:rsidP="005936C1"/>
    <w:p w14:paraId="14479EBA" w14:textId="77777777" w:rsidR="005936C1" w:rsidRDefault="005936C1" w:rsidP="005936C1"/>
    <w:p w14:paraId="2D25E289" w14:textId="77777777" w:rsidR="005936C1" w:rsidRDefault="005936C1" w:rsidP="005936C1"/>
    <w:p w14:paraId="7082A107" w14:textId="77777777" w:rsidR="005936C1" w:rsidRDefault="005936C1" w:rsidP="005936C1"/>
    <w:p w14:paraId="677CC3F8" w14:textId="77777777" w:rsidR="005936C1" w:rsidRDefault="005936C1" w:rsidP="005936C1"/>
    <w:p w14:paraId="436EEC59" w14:textId="77777777" w:rsidR="005936C1" w:rsidRDefault="005936C1" w:rsidP="005936C1"/>
    <w:p w14:paraId="424EF70B" w14:textId="77777777" w:rsidR="005936C1" w:rsidRDefault="005936C1" w:rsidP="005936C1"/>
    <w:p w14:paraId="3AC89F5F" w14:textId="77777777" w:rsidR="005936C1" w:rsidRDefault="005936C1" w:rsidP="005936C1"/>
    <w:p w14:paraId="609B722A" w14:textId="77777777" w:rsidR="005936C1" w:rsidRDefault="005936C1" w:rsidP="005936C1"/>
    <w:p w14:paraId="77C17553" w14:textId="77777777" w:rsidR="005936C1" w:rsidRDefault="005936C1" w:rsidP="005936C1"/>
    <w:p w14:paraId="5BEE07E1" w14:textId="77777777" w:rsidR="005936C1" w:rsidRDefault="005936C1" w:rsidP="005936C1"/>
    <w:p w14:paraId="0A879E91" w14:textId="77777777" w:rsidR="005936C1" w:rsidRDefault="005936C1" w:rsidP="005936C1"/>
    <w:p w14:paraId="576320D9" w14:textId="77777777" w:rsidR="005936C1" w:rsidRDefault="005936C1" w:rsidP="005936C1"/>
    <w:p w14:paraId="6684CA8E" w14:textId="77777777" w:rsidR="005936C1" w:rsidRDefault="005936C1" w:rsidP="005936C1"/>
    <w:p w14:paraId="458895DD" w14:textId="77777777" w:rsidR="005936C1" w:rsidRDefault="005936C1" w:rsidP="005936C1"/>
    <w:p w14:paraId="66DB51E8" w14:textId="77777777" w:rsidR="005936C1" w:rsidRDefault="005936C1" w:rsidP="005936C1"/>
    <w:p w14:paraId="2CA5A9D6" w14:textId="77777777" w:rsidR="005936C1" w:rsidRDefault="005936C1" w:rsidP="005936C1"/>
    <w:p w14:paraId="147B805A" w14:textId="77777777" w:rsidR="005936C1" w:rsidRDefault="005936C1" w:rsidP="005936C1"/>
    <w:p w14:paraId="1B1423CD" w14:textId="77777777" w:rsidR="005936C1" w:rsidRDefault="005936C1" w:rsidP="005936C1"/>
    <w:p w14:paraId="2E4AFEBA" w14:textId="77777777" w:rsidR="005936C1" w:rsidRDefault="005936C1" w:rsidP="005936C1"/>
    <w:p w14:paraId="3D7768CC" w14:textId="77777777" w:rsidR="005936C1" w:rsidRDefault="005936C1" w:rsidP="005936C1"/>
    <w:p w14:paraId="7044AD38" w14:textId="77777777" w:rsidR="005936C1" w:rsidRDefault="005936C1" w:rsidP="005936C1"/>
    <w:p w14:paraId="0B0DB97D" w14:textId="77777777" w:rsidR="005936C1" w:rsidRDefault="005936C1" w:rsidP="005936C1"/>
    <w:p w14:paraId="788AD324" w14:textId="77777777" w:rsidR="005936C1" w:rsidRDefault="005936C1" w:rsidP="005936C1"/>
    <w:p w14:paraId="3812BFF1" w14:textId="7A03522A" w:rsidR="005936C1" w:rsidRDefault="00461F7A" w:rsidP="005936C1">
      <w:r w:rsidRPr="00461F7A">
        <w:rPr>
          <w:noProof/>
        </w:rPr>
        <w:lastRenderedPageBreak/>
        <w:drawing>
          <wp:anchor distT="0" distB="0" distL="114300" distR="114300" simplePos="0" relativeHeight="251676672" behindDoc="1" locked="0" layoutInCell="1" allowOverlap="1" wp14:anchorId="7CE0CC4C" wp14:editId="47236092">
            <wp:simplePos x="0" y="0"/>
            <wp:positionH relativeFrom="column">
              <wp:posOffset>77638</wp:posOffset>
            </wp:positionH>
            <wp:positionV relativeFrom="paragraph">
              <wp:posOffset>0</wp:posOffset>
            </wp:positionV>
            <wp:extent cx="5731510" cy="7242810"/>
            <wp:effectExtent l="0" t="0" r="2540" b="0"/>
            <wp:wrapNone/>
            <wp:docPr id="72778046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7242810"/>
                    </a:xfrm>
                    <a:prstGeom prst="rect">
                      <a:avLst/>
                    </a:prstGeom>
                    <a:noFill/>
                    <a:ln>
                      <a:noFill/>
                    </a:ln>
                  </pic:spPr>
                </pic:pic>
              </a:graphicData>
            </a:graphic>
          </wp:anchor>
        </w:drawing>
      </w:r>
    </w:p>
    <w:p w14:paraId="1CACC999" w14:textId="77777777" w:rsidR="005936C1" w:rsidRDefault="005936C1" w:rsidP="005936C1"/>
    <w:p w14:paraId="509B6994" w14:textId="77777777" w:rsidR="005936C1" w:rsidRDefault="005936C1" w:rsidP="005936C1"/>
    <w:p w14:paraId="0A68E5D8" w14:textId="77777777" w:rsidR="005936C1" w:rsidRDefault="005936C1" w:rsidP="005936C1"/>
    <w:p w14:paraId="2166A7E7" w14:textId="77777777" w:rsidR="005936C1" w:rsidRDefault="005936C1" w:rsidP="005936C1"/>
    <w:p w14:paraId="1E4A73F3" w14:textId="77777777" w:rsidR="005936C1" w:rsidRDefault="005936C1" w:rsidP="005936C1"/>
    <w:p w14:paraId="5692E4C7" w14:textId="77777777" w:rsidR="005936C1" w:rsidRDefault="005936C1" w:rsidP="005936C1"/>
    <w:p w14:paraId="5A3E81EE" w14:textId="77777777" w:rsidR="005936C1" w:rsidRDefault="005936C1" w:rsidP="005936C1"/>
    <w:p w14:paraId="72946B1E" w14:textId="77777777" w:rsidR="005936C1" w:rsidRDefault="005936C1" w:rsidP="005936C1"/>
    <w:p w14:paraId="68CF918D" w14:textId="77777777" w:rsidR="005936C1" w:rsidRDefault="005936C1" w:rsidP="005936C1"/>
    <w:p w14:paraId="3C91FE40" w14:textId="77777777" w:rsidR="005936C1" w:rsidRDefault="005936C1" w:rsidP="005936C1"/>
    <w:p w14:paraId="1C9767E6" w14:textId="77777777" w:rsidR="005936C1" w:rsidRDefault="005936C1" w:rsidP="005936C1"/>
    <w:p w14:paraId="0E1BC6FB" w14:textId="77777777" w:rsidR="005936C1" w:rsidRDefault="005936C1" w:rsidP="005936C1"/>
    <w:p w14:paraId="4138C2DD" w14:textId="77777777" w:rsidR="005936C1" w:rsidRDefault="005936C1" w:rsidP="005936C1"/>
    <w:p w14:paraId="26F4D798" w14:textId="77777777" w:rsidR="005936C1" w:rsidRDefault="005936C1" w:rsidP="005936C1"/>
    <w:p w14:paraId="0020FCAE" w14:textId="77777777" w:rsidR="005936C1" w:rsidRDefault="005936C1" w:rsidP="005936C1"/>
    <w:p w14:paraId="32B82E6C" w14:textId="77777777" w:rsidR="005936C1" w:rsidRDefault="005936C1" w:rsidP="005936C1"/>
    <w:p w14:paraId="5F19D8EA" w14:textId="77777777" w:rsidR="005936C1" w:rsidRDefault="005936C1" w:rsidP="005936C1"/>
    <w:p w14:paraId="011F447B" w14:textId="77777777" w:rsidR="005936C1" w:rsidRDefault="005936C1" w:rsidP="005936C1"/>
    <w:p w14:paraId="472EB491" w14:textId="77777777" w:rsidR="005936C1" w:rsidRDefault="005936C1" w:rsidP="005936C1"/>
    <w:p w14:paraId="44DFAE96" w14:textId="77777777" w:rsidR="005936C1" w:rsidRDefault="005936C1" w:rsidP="005936C1"/>
    <w:p w14:paraId="3FD5A108" w14:textId="77777777" w:rsidR="005936C1" w:rsidRDefault="005936C1" w:rsidP="005936C1"/>
    <w:p w14:paraId="7B33EF97" w14:textId="77777777" w:rsidR="005936C1" w:rsidRDefault="005936C1" w:rsidP="005936C1"/>
    <w:p w14:paraId="22ECDA16" w14:textId="77777777" w:rsidR="005936C1" w:rsidRDefault="005936C1" w:rsidP="005936C1"/>
    <w:p w14:paraId="3FD3ED34" w14:textId="77777777" w:rsidR="005936C1" w:rsidRDefault="005936C1" w:rsidP="005936C1"/>
    <w:p w14:paraId="692D774B" w14:textId="51B86E55" w:rsidR="005936C1" w:rsidRDefault="00461F7A" w:rsidP="005936C1">
      <w:r w:rsidRPr="00461F7A">
        <w:rPr>
          <w:noProof/>
        </w:rPr>
        <w:lastRenderedPageBreak/>
        <w:drawing>
          <wp:anchor distT="0" distB="0" distL="114300" distR="114300" simplePos="0" relativeHeight="251677696" behindDoc="1" locked="0" layoutInCell="1" allowOverlap="1" wp14:anchorId="526FA89B" wp14:editId="22DE4B5E">
            <wp:simplePos x="0" y="0"/>
            <wp:positionH relativeFrom="column">
              <wp:posOffset>16762</wp:posOffset>
            </wp:positionH>
            <wp:positionV relativeFrom="paragraph">
              <wp:posOffset>0</wp:posOffset>
            </wp:positionV>
            <wp:extent cx="5731510" cy="8717280"/>
            <wp:effectExtent l="0" t="0" r="2540" b="7620"/>
            <wp:wrapNone/>
            <wp:docPr id="174028684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8717280"/>
                    </a:xfrm>
                    <a:prstGeom prst="rect">
                      <a:avLst/>
                    </a:prstGeom>
                    <a:noFill/>
                    <a:ln>
                      <a:noFill/>
                    </a:ln>
                  </pic:spPr>
                </pic:pic>
              </a:graphicData>
            </a:graphic>
          </wp:anchor>
        </w:drawing>
      </w:r>
    </w:p>
    <w:p w14:paraId="763D96D9" w14:textId="77777777" w:rsidR="005936C1" w:rsidRDefault="005936C1" w:rsidP="005936C1"/>
    <w:p w14:paraId="7490C076" w14:textId="77777777" w:rsidR="005936C1" w:rsidRDefault="005936C1" w:rsidP="005936C1"/>
    <w:p w14:paraId="25E67F40" w14:textId="77777777" w:rsidR="005936C1" w:rsidRDefault="005936C1" w:rsidP="005936C1"/>
    <w:p w14:paraId="75300E3B" w14:textId="77777777" w:rsidR="005936C1" w:rsidRDefault="005936C1" w:rsidP="005936C1"/>
    <w:p w14:paraId="1FE40E65" w14:textId="77777777" w:rsidR="005936C1" w:rsidRDefault="005936C1" w:rsidP="005936C1"/>
    <w:p w14:paraId="719DD0AD" w14:textId="77777777" w:rsidR="005936C1" w:rsidRDefault="005936C1" w:rsidP="005936C1"/>
    <w:p w14:paraId="25FBD781" w14:textId="77777777" w:rsidR="005936C1" w:rsidRDefault="005936C1" w:rsidP="005936C1"/>
    <w:p w14:paraId="63F88905" w14:textId="77777777" w:rsidR="005936C1" w:rsidRDefault="005936C1" w:rsidP="005936C1"/>
    <w:p w14:paraId="2A39D4FC" w14:textId="77777777" w:rsidR="005936C1" w:rsidRDefault="005936C1" w:rsidP="005936C1"/>
    <w:p w14:paraId="00FAEFB5" w14:textId="77777777" w:rsidR="005936C1" w:rsidRDefault="005936C1" w:rsidP="005936C1"/>
    <w:p w14:paraId="38F66704" w14:textId="77777777" w:rsidR="005936C1" w:rsidRDefault="005936C1" w:rsidP="005936C1"/>
    <w:p w14:paraId="67AED606" w14:textId="77777777" w:rsidR="005936C1" w:rsidRDefault="005936C1" w:rsidP="005936C1"/>
    <w:p w14:paraId="229EF729" w14:textId="77777777" w:rsidR="005936C1" w:rsidRDefault="005936C1" w:rsidP="005936C1"/>
    <w:p w14:paraId="11F1EC64" w14:textId="77777777" w:rsidR="005936C1" w:rsidRDefault="005936C1" w:rsidP="005936C1"/>
    <w:p w14:paraId="5A50A23E" w14:textId="77777777" w:rsidR="005936C1" w:rsidRDefault="005936C1" w:rsidP="005936C1"/>
    <w:p w14:paraId="0CA5ED98" w14:textId="77777777" w:rsidR="005936C1" w:rsidRDefault="005936C1" w:rsidP="005936C1"/>
    <w:p w14:paraId="7F4C83F7" w14:textId="77777777" w:rsidR="005936C1" w:rsidRDefault="005936C1" w:rsidP="005936C1"/>
    <w:p w14:paraId="172A0278" w14:textId="77777777" w:rsidR="005936C1" w:rsidRDefault="005936C1" w:rsidP="005936C1"/>
    <w:p w14:paraId="3565408C" w14:textId="77777777" w:rsidR="005936C1" w:rsidRDefault="005936C1" w:rsidP="005936C1"/>
    <w:p w14:paraId="67755689" w14:textId="77777777" w:rsidR="005936C1" w:rsidRDefault="005936C1" w:rsidP="005936C1"/>
    <w:p w14:paraId="730EF566" w14:textId="77777777" w:rsidR="005936C1" w:rsidRDefault="005936C1" w:rsidP="005936C1"/>
    <w:p w14:paraId="50B09BBB" w14:textId="77777777" w:rsidR="005936C1" w:rsidRDefault="005936C1" w:rsidP="005936C1"/>
    <w:p w14:paraId="6BF9D651" w14:textId="77777777" w:rsidR="005936C1" w:rsidRDefault="005936C1" w:rsidP="005936C1"/>
    <w:p w14:paraId="0E474136" w14:textId="77777777" w:rsidR="005936C1" w:rsidRDefault="005936C1" w:rsidP="005936C1"/>
    <w:p w14:paraId="5AE82D46" w14:textId="57280B31" w:rsidR="005936C1" w:rsidRDefault="00461F7A" w:rsidP="00461F7A">
      <w:pPr>
        <w:jc w:val="center"/>
      </w:pPr>
      <w:r w:rsidRPr="00461F7A">
        <w:rPr>
          <w:noProof/>
        </w:rPr>
        <w:lastRenderedPageBreak/>
        <w:drawing>
          <wp:anchor distT="0" distB="0" distL="114300" distR="114300" simplePos="0" relativeHeight="251678720" behindDoc="1" locked="0" layoutInCell="1" allowOverlap="1" wp14:anchorId="0E753708" wp14:editId="33A93CFF">
            <wp:simplePos x="0" y="0"/>
            <wp:positionH relativeFrom="margin">
              <wp:align>center</wp:align>
            </wp:positionH>
            <wp:positionV relativeFrom="paragraph">
              <wp:posOffset>361950</wp:posOffset>
            </wp:positionV>
            <wp:extent cx="7125435" cy="4986068"/>
            <wp:effectExtent l="0" t="0" r="0" b="5080"/>
            <wp:wrapNone/>
            <wp:docPr id="129299076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25435" cy="4986068"/>
                    </a:xfrm>
                    <a:prstGeom prst="rect">
                      <a:avLst/>
                    </a:prstGeom>
                    <a:noFill/>
                    <a:ln>
                      <a:noFill/>
                    </a:ln>
                  </pic:spPr>
                </pic:pic>
              </a:graphicData>
            </a:graphic>
            <wp14:sizeRelH relativeFrom="margin">
              <wp14:pctWidth>0</wp14:pctWidth>
            </wp14:sizeRelH>
            <wp14:sizeRelV relativeFrom="margin">
              <wp14:pctHeight>0</wp14:pctHeight>
            </wp14:sizeRelV>
          </wp:anchor>
        </w:drawing>
      </w:r>
      <w:r>
        <w:t>Modelo Entidad Relación Base De Datos</w:t>
      </w:r>
    </w:p>
    <w:p w14:paraId="386AB693" w14:textId="55FC0F49" w:rsidR="00461F7A" w:rsidRDefault="00461F7A" w:rsidP="00461F7A"/>
    <w:p w14:paraId="0CDFABB6" w14:textId="77777777" w:rsidR="00461F7A" w:rsidRDefault="00461F7A" w:rsidP="00461F7A">
      <w:pPr>
        <w:jc w:val="center"/>
      </w:pPr>
    </w:p>
    <w:p w14:paraId="3BCB7640" w14:textId="77777777" w:rsidR="00461F7A" w:rsidRDefault="00461F7A" w:rsidP="00461F7A">
      <w:pPr>
        <w:jc w:val="center"/>
      </w:pPr>
    </w:p>
    <w:p w14:paraId="46E8EE43" w14:textId="77777777" w:rsidR="005936C1" w:rsidRDefault="005936C1" w:rsidP="005936C1"/>
    <w:p w14:paraId="107BF560" w14:textId="77777777" w:rsidR="005936C1" w:rsidRDefault="005936C1" w:rsidP="005936C1"/>
    <w:p w14:paraId="3A8EDC2D" w14:textId="77777777" w:rsidR="005936C1" w:rsidRDefault="005936C1" w:rsidP="005936C1"/>
    <w:p w14:paraId="7086F50A" w14:textId="77777777" w:rsidR="005936C1" w:rsidRDefault="005936C1" w:rsidP="005936C1"/>
    <w:p w14:paraId="59EF53DB" w14:textId="77777777" w:rsidR="005936C1" w:rsidRDefault="005936C1" w:rsidP="005936C1"/>
    <w:p w14:paraId="7E412DD5" w14:textId="77777777" w:rsidR="005936C1" w:rsidRDefault="005936C1" w:rsidP="005936C1"/>
    <w:p w14:paraId="77967BA1" w14:textId="77777777" w:rsidR="005936C1" w:rsidRDefault="005936C1" w:rsidP="005936C1"/>
    <w:p w14:paraId="3BE6BBCE" w14:textId="77777777" w:rsidR="005936C1" w:rsidRDefault="005936C1" w:rsidP="005936C1"/>
    <w:p w14:paraId="5DC3FBAE" w14:textId="77777777" w:rsidR="005936C1" w:rsidRDefault="005936C1" w:rsidP="005936C1"/>
    <w:p w14:paraId="56672FAD" w14:textId="77777777" w:rsidR="005936C1" w:rsidRDefault="005936C1" w:rsidP="005936C1"/>
    <w:p w14:paraId="4E413327" w14:textId="77777777" w:rsidR="005936C1" w:rsidRDefault="005936C1" w:rsidP="005936C1"/>
    <w:p w14:paraId="5A74985E" w14:textId="77777777" w:rsidR="005936C1" w:rsidRDefault="005936C1" w:rsidP="005936C1"/>
    <w:p w14:paraId="784F6304" w14:textId="77777777" w:rsidR="005936C1" w:rsidRDefault="005936C1" w:rsidP="005936C1"/>
    <w:p w14:paraId="600AD34D" w14:textId="77777777" w:rsidR="005936C1" w:rsidRDefault="005936C1" w:rsidP="005936C1"/>
    <w:p w14:paraId="673CA57F" w14:textId="77777777" w:rsidR="005936C1" w:rsidRDefault="005936C1" w:rsidP="005936C1"/>
    <w:p w14:paraId="241F4A04" w14:textId="77777777" w:rsidR="005936C1" w:rsidRDefault="005936C1" w:rsidP="005936C1"/>
    <w:p w14:paraId="1699B9F4" w14:textId="77777777" w:rsidR="005936C1" w:rsidRDefault="005936C1" w:rsidP="005936C1"/>
    <w:p w14:paraId="0EC3AC2B" w14:textId="77777777" w:rsidR="005936C1" w:rsidRDefault="005936C1" w:rsidP="005936C1"/>
    <w:p w14:paraId="2CD00ED9" w14:textId="77777777" w:rsidR="005936C1" w:rsidRDefault="005936C1" w:rsidP="005936C1"/>
    <w:p w14:paraId="6E55C98C" w14:textId="77777777" w:rsidR="005936C1" w:rsidRDefault="005936C1" w:rsidP="005936C1"/>
    <w:p w14:paraId="6DA5EBF0" w14:textId="77777777" w:rsidR="005936C1" w:rsidRDefault="005936C1" w:rsidP="005936C1"/>
    <w:p w14:paraId="26D63FCF" w14:textId="77777777" w:rsidR="005936C1" w:rsidRDefault="005936C1" w:rsidP="005936C1"/>
    <w:p w14:paraId="23DF2457" w14:textId="77777777" w:rsidR="005936C1" w:rsidRDefault="005936C1" w:rsidP="005936C1"/>
    <w:p w14:paraId="0B52AC61" w14:textId="16F53139" w:rsidR="005936C1" w:rsidRDefault="001B5BAF" w:rsidP="001B5BAF">
      <w:pPr>
        <w:jc w:val="center"/>
      </w:pPr>
      <w:r>
        <w:t>Mapa de Calor</w:t>
      </w:r>
    </w:p>
    <w:p w14:paraId="34A430C1" w14:textId="0823CCC2" w:rsidR="001B5BAF" w:rsidRDefault="001B5BAF" w:rsidP="001B5BAF">
      <w:pPr>
        <w:jc w:val="center"/>
      </w:pPr>
      <w:r>
        <w:rPr>
          <w:noProof/>
        </w:rPr>
        <w:drawing>
          <wp:inline distT="0" distB="0" distL="0" distR="0" wp14:anchorId="6072DB6F" wp14:editId="51061D4D">
            <wp:extent cx="5992303" cy="5360276"/>
            <wp:effectExtent l="0" t="0" r="8890" b="0"/>
            <wp:docPr id="595997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97492" name="Imagen 595997492"/>
                    <pic:cNvPicPr/>
                  </pic:nvPicPr>
                  <pic:blipFill>
                    <a:blip r:embed="rId24"/>
                    <a:stretch>
                      <a:fillRect/>
                    </a:stretch>
                  </pic:blipFill>
                  <pic:spPr>
                    <a:xfrm>
                      <a:off x="0" y="0"/>
                      <a:ext cx="5999769" cy="5366954"/>
                    </a:xfrm>
                    <a:prstGeom prst="rect">
                      <a:avLst/>
                    </a:prstGeom>
                  </pic:spPr>
                </pic:pic>
              </a:graphicData>
            </a:graphic>
          </wp:inline>
        </w:drawing>
      </w:r>
    </w:p>
    <w:p w14:paraId="4083AE86" w14:textId="77777777" w:rsidR="005936C1" w:rsidRDefault="005936C1" w:rsidP="005936C1"/>
    <w:p w14:paraId="08452B03" w14:textId="77777777" w:rsidR="005936C1" w:rsidRDefault="005936C1" w:rsidP="005936C1"/>
    <w:p w14:paraId="073C161C" w14:textId="77777777" w:rsidR="005936C1" w:rsidRDefault="005936C1" w:rsidP="005936C1"/>
    <w:p w14:paraId="6689EAC9" w14:textId="77777777" w:rsidR="005936C1" w:rsidRDefault="005936C1" w:rsidP="005936C1"/>
    <w:p w14:paraId="4778FB01" w14:textId="77777777" w:rsidR="005936C1" w:rsidRDefault="005936C1" w:rsidP="005936C1"/>
    <w:p w14:paraId="10A0F4FF" w14:textId="77777777" w:rsidR="005936C1" w:rsidRDefault="005936C1" w:rsidP="005936C1"/>
    <w:p w14:paraId="7CAF9F19" w14:textId="77777777" w:rsidR="005936C1" w:rsidRDefault="005936C1" w:rsidP="005936C1"/>
    <w:p w14:paraId="18DCDE27" w14:textId="77777777" w:rsidR="005936C1" w:rsidRDefault="005936C1" w:rsidP="005936C1"/>
    <w:p w14:paraId="6AA603A9" w14:textId="77777777" w:rsidR="005936C1" w:rsidRDefault="005936C1" w:rsidP="005936C1"/>
    <w:p w14:paraId="2F8FDCAC" w14:textId="77777777" w:rsidR="005936C1" w:rsidRDefault="005936C1" w:rsidP="005936C1"/>
    <w:p w14:paraId="63E82D57" w14:textId="77777777" w:rsidR="005936C1" w:rsidRDefault="005936C1" w:rsidP="005936C1"/>
    <w:p w14:paraId="3DC938E4" w14:textId="77777777" w:rsidR="005936C1" w:rsidRDefault="005936C1" w:rsidP="005936C1"/>
    <w:p w14:paraId="4D227512" w14:textId="77777777" w:rsidR="005936C1" w:rsidRDefault="005936C1" w:rsidP="005936C1"/>
    <w:p w14:paraId="0BDAFE30" w14:textId="77777777" w:rsidR="005936C1" w:rsidRDefault="005936C1" w:rsidP="005936C1"/>
    <w:p w14:paraId="6362E88F" w14:textId="77777777" w:rsidR="005936C1" w:rsidRDefault="005936C1" w:rsidP="005936C1"/>
    <w:p w14:paraId="344F7C17" w14:textId="77777777" w:rsidR="005936C1" w:rsidRDefault="005936C1" w:rsidP="005936C1"/>
    <w:p w14:paraId="1CB5B072" w14:textId="77777777" w:rsidR="005936C1" w:rsidRDefault="005936C1" w:rsidP="005936C1"/>
    <w:p w14:paraId="6269A4E8" w14:textId="77777777" w:rsidR="005936C1" w:rsidRDefault="005936C1" w:rsidP="005936C1"/>
    <w:p w14:paraId="2E784E23" w14:textId="77777777" w:rsidR="005936C1" w:rsidRDefault="005936C1" w:rsidP="005936C1"/>
    <w:p w14:paraId="1E4206ED" w14:textId="77777777" w:rsidR="005936C1" w:rsidRDefault="005936C1" w:rsidP="005936C1"/>
    <w:p w14:paraId="21CCFF45" w14:textId="77777777" w:rsidR="005936C1" w:rsidRDefault="005936C1" w:rsidP="005936C1"/>
    <w:p w14:paraId="03AEC297" w14:textId="77777777" w:rsidR="005936C1" w:rsidRDefault="005936C1" w:rsidP="005936C1"/>
    <w:p w14:paraId="5E447420" w14:textId="77777777" w:rsidR="005936C1" w:rsidRDefault="005936C1" w:rsidP="005936C1"/>
    <w:p w14:paraId="2A657503" w14:textId="77777777" w:rsidR="005936C1" w:rsidRDefault="005936C1" w:rsidP="005936C1"/>
    <w:p w14:paraId="6431ADD1" w14:textId="77777777" w:rsidR="005936C1" w:rsidRDefault="005936C1" w:rsidP="005936C1"/>
    <w:p w14:paraId="742C1B0B" w14:textId="77777777" w:rsidR="005936C1" w:rsidRDefault="005936C1" w:rsidP="005936C1"/>
    <w:p w14:paraId="069842EB" w14:textId="77777777" w:rsidR="005936C1" w:rsidRDefault="005936C1" w:rsidP="005936C1"/>
    <w:p w14:paraId="6BA8953C" w14:textId="77777777" w:rsidR="005936C1" w:rsidRDefault="005936C1" w:rsidP="005936C1"/>
    <w:p w14:paraId="5D8F3B28" w14:textId="77777777" w:rsidR="005936C1" w:rsidRDefault="005936C1" w:rsidP="005936C1"/>
    <w:p w14:paraId="79915071" w14:textId="77777777" w:rsidR="005936C1" w:rsidRDefault="005936C1" w:rsidP="005936C1"/>
    <w:p w14:paraId="52758854" w14:textId="77777777" w:rsidR="005936C1" w:rsidRDefault="005936C1" w:rsidP="005936C1"/>
    <w:p w14:paraId="34071F7C" w14:textId="77777777" w:rsidR="005936C1" w:rsidRDefault="005936C1" w:rsidP="005936C1"/>
    <w:p w14:paraId="59E736FA" w14:textId="77777777" w:rsidR="005936C1" w:rsidRDefault="005936C1" w:rsidP="005936C1"/>
    <w:p w14:paraId="0BC52C41" w14:textId="77777777" w:rsidR="005936C1" w:rsidRDefault="005936C1" w:rsidP="005936C1"/>
    <w:p w14:paraId="6ADE564D" w14:textId="77777777" w:rsidR="005936C1" w:rsidRDefault="005936C1" w:rsidP="005936C1"/>
    <w:p w14:paraId="4C199FAB" w14:textId="77777777" w:rsidR="005936C1" w:rsidRDefault="005936C1" w:rsidP="005936C1"/>
    <w:p w14:paraId="79E1B831" w14:textId="77777777" w:rsidR="005936C1" w:rsidRDefault="005936C1" w:rsidP="005936C1"/>
    <w:p w14:paraId="136A80F2" w14:textId="77777777" w:rsidR="005936C1" w:rsidRDefault="005936C1" w:rsidP="005936C1"/>
    <w:p w14:paraId="1E803695" w14:textId="77777777" w:rsidR="005936C1" w:rsidRDefault="005936C1" w:rsidP="005936C1"/>
    <w:p w14:paraId="0FFCAB23" w14:textId="77777777" w:rsidR="005936C1" w:rsidRDefault="005936C1" w:rsidP="005936C1"/>
    <w:p w14:paraId="4817CB9C" w14:textId="77777777" w:rsidR="005936C1" w:rsidRDefault="005936C1" w:rsidP="005936C1"/>
    <w:p w14:paraId="7844EA54" w14:textId="77777777" w:rsidR="005936C1" w:rsidRDefault="005936C1" w:rsidP="005936C1"/>
    <w:p w14:paraId="22E66FFE" w14:textId="77777777" w:rsidR="005936C1" w:rsidRDefault="005936C1" w:rsidP="005936C1"/>
    <w:p w14:paraId="5F0D62AB" w14:textId="77777777" w:rsidR="005936C1" w:rsidRDefault="005936C1" w:rsidP="005936C1"/>
    <w:p w14:paraId="515EFA9F" w14:textId="77777777" w:rsidR="005936C1" w:rsidRDefault="005936C1" w:rsidP="005936C1"/>
    <w:p w14:paraId="72853A63" w14:textId="77777777" w:rsidR="005936C1" w:rsidRDefault="005936C1" w:rsidP="005936C1"/>
    <w:p w14:paraId="235D7FFD" w14:textId="77777777" w:rsidR="005936C1" w:rsidRDefault="005936C1" w:rsidP="005936C1"/>
    <w:p w14:paraId="101A380C" w14:textId="77777777" w:rsidR="005936C1" w:rsidRDefault="005936C1" w:rsidP="005936C1"/>
    <w:p w14:paraId="60D9A026" w14:textId="77777777" w:rsidR="005936C1" w:rsidRDefault="005936C1" w:rsidP="005936C1"/>
    <w:p w14:paraId="4C67F23A" w14:textId="77777777" w:rsidR="005936C1" w:rsidRDefault="005936C1" w:rsidP="005936C1"/>
    <w:p w14:paraId="6EA6163A" w14:textId="77777777" w:rsidR="005936C1" w:rsidRDefault="005936C1" w:rsidP="005936C1"/>
    <w:p w14:paraId="10A4FC0B" w14:textId="77777777" w:rsidR="005936C1" w:rsidRDefault="005936C1" w:rsidP="005936C1"/>
    <w:p w14:paraId="77E6F92C" w14:textId="77777777" w:rsidR="005936C1" w:rsidRDefault="005936C1" w:rsidP="005936C1"/>
    <w:p w14:paraId="4A55832B" w14:textId="77777777" w:rsidR="005936C1" w:rsidRDefault="005936C1" w:rsidP="005936C1"/>
    <w:p w14:paraId="09F55C5A" w14:textId="77777777" w:rsidR="005936C1" w:rsidRDefault="005936C1" w:rsidP="005936C1"/>
    <w:p w14:paraId="741C7510" w14:textId="77777777" w:rsidR="005936C1" w:rsidRDefault="005936C1" w:rsidP="005936C1"/>
    <w:p w14:paraId="30099BA2" w14:textId="77777777" w:rsidR="005936C1" w:rsidRDefault="005936C1" w:rsidP="005936C1"/>
    <w:p w14:paraId="6C89370E" w14:textId="77777777" w:rsidR="005936C1" w:rsidRDefault="005936C1" w:rsidP="005936C1"/>
    <w:p w14:paraId="37685D42" w14:textId="77777777" w:rsidR="005936C1" w:rsidRDefault="005936C1" w:rsidP="005936C1"/>
    <w:p w14:paraId="40900EB2" w14:textId="77777777" w:rsidR="005936C1" w:rsidRDefault="005936C1" w:rsidP="005936C1"/>
    <w:p w14:paraId="54B9A80F" w14:textId="77777777" w:rsidR="005936C1" w:rsidRDefault="005936C1" w:rsidP="005936C1"/>
    <w:p w14:paraId="1DC0526B" w14:textId="77777777" w:rsidR="005936C1" w:rsidRDefault="005936C1" w:rsidP="005936C1"/>
    <w:p w14:paraId="3F86CFCC" w14:textId="77777777" w:rsidR="005936C1" w:rsidRDefault="005936C1" w:rsidP="005936C1"/>
    <w:p w14:paraId="43932CD0" w14:textId="77777777" w:rsidR="005936C1" w:rsidRDefault="005936C1" w:rsidP="005936C1"/>
    <w:p w14:paraId="0CF2DD51" w14:textId="77777777" w:rsidR="005936C1" w:rsidRDefault="005936C1" w:rsidP="005936C1"/>
    <w:p w14:paraId="7FCBAA34" w14:textId="77777777" w:rsidR="005936C1" w:rsidRDefault="005936C1" w:rsidP="005936C1"/>
    <w:p w14:paraId="0EA100B2" w14:textId="77777777" w:rsidR="005936C1" w:rsidRDefault="005936C1" w:rsidP="005936C1"/>
    <w:p w14:paraId="2C9B5923" w14:textId="77777777" w:rsidR="005936C1" w:rsidRDefault="005936C1" w:rsidP="005936C1"/>
    <w:p w14:paraId="3A6EFABD" w14:textId="77777777" w:rsidR="005936C1" w:rsidRDefault="005936C1" w:rsidP="005936C1"/>
    <w:p w14:paraId="69153FE8" w14:textId="77777777" w:rsidR="005936C1" w:rsidRDefault="005936C1" w:rsidP="005936C1"/>
    <w:p w14:paraId="411CDBC0" w14:textId="77777777" w:rsidR="005936C1" w:rsidRDefault="005936C1" w:rsidP="005936C1"/>
    <w:p w14:paraId="78A36EFE" w14:textId="77777777" w:rsidR="005936C1" w:rsidRDefault="005936C1" w:rsidP="005936C1"/>
    <w:p w14:paraId="7FE4727B" w14:textId="77777777" w:rsidR="005936C1" w:rsidRDefault="005936C1" w:rsidP="005936C1"/>
    <w:p w14:paraId="42C85384" w14:textId="77777777" w:rsidR="005936C1" w:rsidRDefault="005936C1" w:rsidP="005936C1"/>
    <w:p w14:paraId="10285DA9" w14:textId="77777777" w:rsidR="005936C1" w:rsidRDefault="005936C1" w:rsidP="005936C1"/>
    <w:p w14:paraId="7F5B8BBA" w14:textId="77777777" w:rsidR="005936C1" w:rsidRDefault="005936C1" w:rsidP="005936C1"/>
    <w:p w14:paraId="54549B66" w14:textId="77777777" w:rsidR="005936C1" w:rsidRDefault="005936C1" w:rsidP="005936C1"/>
    <w:p w14:paraId="75051C34" w14:textId="77777777" w:rsidR="005936C1" w:rsidRDefault="005936C1" w:rsidP="005936C1"/>
    <w:p w14:paraId="107AFBF9" w14:textId="77777777" w:rsidR="005936C1" w:rsidRDefault="005936C1" w:rsidP="005936C1"/>
    <w:p w14:paraId="68DFB5AD" w14:textId="77777777" w:rsidR="005936C1" w:rsidRDefault="005936C1" w:rsidP="005936C1"/>
    <w:p w14:paraId="4870B3DF" w14:textId="77777777" w:rsidR="005936C1" w:rsidRDefault="005936C1" w:rsidP="005936C1"/>
    <w:p w14:paraId="7B9511E8" w14:textId="77777777" w:rsidR="005936C1" w:rsidRDefault="005936C1" w:rsidP="005936C1"/>
    <w:p w14:paraId="5588269F" w14:textId="77777777" w:rsidR="005936C1" w:rsidRDefault="005936C1" w:rsidP="005936C1"/>
    <w:p w14:paraId="6EAE3966" w14:textId="77777777" w:rsidR="005936C1" w:rsidRDefault="005936C1" w:rsidP="005936C1"/>
    <w:p w14:paraId="34DC5E1B" w14:textId="77777777" w:rsidR="005936C1" w:rsidRDefault="005936C1" w:rsidP="005936C1"/>
    <w:p w14:paraId="46DDCF09" w14:textId="77777777" w:rsidR="005936C1" w:rsidRDefault="005936C1" w:rsidP="005936C1"/>
    <w:p w14:paraId="63F0D8E2" w14:textId="77777777" w:rsidR="005936C1" w:rsidRDefault="005936C1" w:rsidP="005936C1"/>
    <w:p w14:paraId="5B5D9148" w14:textId="77777777" w:rsidR="005936C1" w:rsidRDefault="005936C1" w:rsidP="005936C1"/>
    <w:p w14:paraId="74037DDE" w14:textId="77777777" w:rsidR="005936C1" w:rsidRDefault="005936C1" w:rsidP="005936C1"/>
    <w:p w14:paraId="43D89003" w14:textId="77777777" w:rsidR="005936C1" w:rsidRDefault="005936C1" w:rsidP="005936C1"/>
    <w:p w14:paraId="7F52CBE1" w14:textId="77777777" w:rsidR="005936C1" w:rsidRDefault="005936C1" w:rsidP="005936C1"/>
    <w:p w14:paraId="77CC265E" w14:textId="77777777" w:rsidR="005936C1" w:rsidRDefault="005936C1" w:rsidP="005936C1"/>
    <w:p w14:paraId="167F7135" w14:textId="77777777" w:rsidR="005936C1" w:rsidRDefault="005936C1" w:rsidP="005936C1"/>
    <w:p w14:paraId="12409BD0" w14:textId="77777777" w:rsidR="005936C1" w:rsidRDefault="005936C1" w:rsidP="005936C1"/>
    <w:p w14:paraId="2D2F1A0B" w14:textId="77777777" w:rsidR="005936C1" w:rsidRDefault="005936C1" w:rsidP="005936C1"/>
    <w:p w14:paraId="38F798C4" w14:textId="77777777" w:rsidR="005936C1" w:rsidRDefault="005936C1" w:rsidP="005936C1"/>
    <w:p w14:paraId="289F7C85" w14:textId="77777777" w:rsidR="005936C1" w:rsidRDefault="005936C1" w:rsidP="005936C1"/>
    <w:p w14:paraId="7BA671BE" w14:textId="77777777" w:rsidR="005936C1" w:rsidRDefault="005936C1" w:rsidP="005936C1"/>
    <w:p w14:paraId="66EA943B" w14:textId="77777777" w:rsidR="005936C1" w:rsidRDefault="005936C1" w:rsidP="005936C1"/>
    <w:p w14:paraId="18CCB543" w14:textId="77777777" w:rsidR="005936C1" w:rsidRDefault="005936C1" w:rsidP="005936C1"/>
    <w:p w14:paraId="787BC239" w14:textId="77777777" w:rsidR="005936C1" w:rsidRDefault="005936C1" w:rsidP="005936C1"/>
    <w:p w14:paraId="591DE7A0" w14:textId="77777777" w:rsidR="005936C1" w:rsidRDefault="005936C1" w:rsidP="005936C1"/>
    <w:p w14:paraId="557F292B" w14:textId="77777777" w:rsidR="005936C1" w:rsidRDefault="005936C1" w:rsidP="005936C1"/>
    <w:p w14:paraId="6678FAE2" w14:textId="77777777" w:rsidR="005936C1" w:rsidRDefault="005936C1" w:rsidP="005936C1"/>
    <w:p w14:paraId="393A4DAF" w14:textId="77777777" w:rsidR="005936C1" w:rsidRDefault="005936C1" w:rsidP="005936C1"/>
    <w:p w14:paraId="319D91BC" w14:textId="77777777" w:rsidR="005936C1" w:rsidRDefault="005936C1" w:rsidP="005936C1"/>
    <w:p w14:paraId="0379873E" w14:textId="77777777" w:rsidR="005936C1" w:rsidRDefault="005936C1" w:rsidP="005936C1"/>
    <w:p w14:paraId="604D2842" w14:textId="77777777" w:rsidR="005936C1" w:rsidRDefault="005936C1" w:rsidP="005936C1"/>
    <w:p w14:paraId="4108CD06" w14:textId="77777777" w:rsidR="005936C1" w:rsidRDefault="005936C1" w:rsidP="005936C1"/>
    <w:p w14:paraId="7C7ABEBA" w14:textId="77777777" w:rsidR="005936C1" w:rsidRDefault="005936C1" w:rsidP="005936C1"/>
    <w:p w14:paraId="24220CF1" w14:textId="77777777" w:rsidR="005936C1" w:rsidRDefault="005936C1" w:rsidP="005936C1"/>
    <w:p w14:paraId="322A82E9" w14:textId="77777777" w:rsidR="005936C1" w:rsidRDefault="005936C1" w:rsidP="005936C1"/>
    <w:p w14:paraId="56A0C492" w14:textId="77777777" w:rsidR="005936C1" w:rsidRDefault="005936C1" w:rsidP="005936C1"/>
    <w:p w14:paraId="109AD0CD" w14:textId="77777777" w:rsidR="005936C1" w:rsidRDefault="005936C1" w:rsidP="005936C1"/>
    <w:p w14:paraId="701BF4C6" w14:textId="77777777" w:rsidR="005936C1" w:rsidRDefault="005936C1" w:rsidP="005936C1"/>
    <w:p w14:paraId="05113004" w14:textId="77777777" w:rsidR="005936C1" w:rsidRDefault="005936C1" w:rsidP="005936C1"/>
    <w:p w14:paraId="620B15D7" w14:textId="77777777" w:rsidR="005936C1" w:rsidRDefault="005936C1" w:rsidP="005936C1"/>
    <w:p w14:paraId="0172A6C2" w14:textId="77777777" w:rsidR="005936C1" w:rsidRDefault="005936C1" w:rsidP="005936C1"/>
    <w:p w14:paraId="5044F142" w14:textId="77777777" w:rsidR="005936C1" w:rsidRDefault="005936C1" w:rsidP="005936C1"/>
    <w:p w14:paraId="0F4FC145" w14:textId="77777777" w:rsidR="005936C1" w:rsidRDefault="005936C1" w:rsidP="005936C1"/>
    <w:p w14:paraId="4509464E" w14:textId="77777777" w:rsidR="005936C1" w:rsidRDefault="005936C1" w:rsidP="005936C1"/>
    <w:p w14:paraId="5E3C0159" w14:textId="77777777" w:rsidR="005936C1" w:rsidRDefault="005936C1" w:rsidP="005936C1"/>
    <w:p w14:paraId="63819543" w14:textId="77777777" w:rsidR="005936C1" w:rsidRDefault="005936C1" w:rsidP="005936C1"/>
    <w:p w14:paraId="509C54A1" w14:textId="77777777" w:rsidR="005936C1" w:rsidRDefault="005936C1" w:rsidP="005936C1"/>
    <w:p w14:paraId="57C792C5" w14:textId="77777777" w:rsidR="005936C1" w:rsidRDefault="005936C1" w:rsidP="005936C1"/>
    <w:p w14:paraId="7552BE39" w14:textId="77777777" w:rsidR="005936C1" w:rsidRDefault="005936C1" w:rsidP="005936C1"/>
    <w:p w14:paraId="1BB90103" w14:textId="77777777" w:rsidR="005936C1" w:rsidRDefault="005936C1" w:rsidP="005936C1"/>
    <w:p w14:paraId="7FAB2AE2" w14:textId="77777777" w:rsidR="005936C1" w:rsidRDefault="005936C1" w:rsidP="005936C1"/>
    <w:p w14:paraId="635C0C5B" w14:textId="77777777" w:rsidR="005936C1" w:rsidRDefault="005936C1" w:rsidP="005936C1"/>
    <w:p w14:paraId="4F0CD914" w14:textId="77777777" w:rsidR="005936C1" w:rsidRDefault="005936C1" w:rsidP="005936C1"/>
    <w:p w14:paraId="3F98E4DE" w14:textId="77777777" w:rsidR="005936C1" w:rsidRDefault="005936C1" w:rsidP="005936C1"/>
    <w:p w14:paraId="3DD6210A" w14:textId="77777777" w:rsidR="005936C1" w:rsidRDefault="005936C1" w:rsidP="005936C1"/>
    <w:p w14:paraId="5486806D" w14:textId="77777777" w:rsidR="005936C1" w:rsidRDefault="005936C1" w:rsidP="005936C1"/>
    <w:p w14:paraId="77D41EEE" w14:textId="77777777" w:rsidR="005936C1" w:rsidRDefault="005936C1" w:rsidP="005936C1"/>
    <w:p w14:paraId="4371A195" w14:textId="77777777" w:rsidR="005936C1" w:rsidRDefault="005936C1" w:rsidP="005936C1"/>
    <w:p w14:paraId="24E1731B" w14:textId="77777777" w:rsidR="005936C1" w:rsidRDefault="005936C1" w:rsidP="005936C1"/>
    <w:p w14:paraId="248D80DC" w14:textId="77777777" w:rsidR="005936C1" w:rsidRDefault="005936C1" w:rsidP="005936C1"/>
    <w:p w14:paraId="708B8D3C" w14:textId="77777777" w:rsidR="005936C1" w:rsidRDefault="005936C1" w:rsidP="005936C1"/>
    <w:p w14:paraId="4D9C8A6B" w14:textId="77777777" w:rsidR="005936C1" w:rsidRDefault="005936C1" w:rsidP="005936C1"/>
    <w:p w14:paraId="37585C24" w14:textId="77777777" w:rsidR="005936C1" w:rsidRDefault="005936C1" w:rsidP="005936C1"/>
    <w:p w14:paraId="7A426BB0" w14:textId="77777777" w:rsidR="005936C1" w:rsidRPr="005936C1" w:rsidRDefault="005936C1" w:rsidP="005936C1"/>
    <w:sdt>
      <w:sdtPr>
        <w:rPr>
          <w:rFonts w:asciiTheme="minorHAnsi" w:eastAsiaTheme="minorEastAsia" w:hAnsiTheme="minorHAnsi" w:cstheme="minorBidi"/>
        </w:rPr>
        <w:id w:val="-1096949615"/>
        <w:docPartObj>
          <w:docPartGallery w:val="Bibliographies"/>
          <w:docPartUnique/>
        </w:docPartObj>
      </w:sdtPr>
      <w:sdtContent>
        <w:p w14:paraId="7BFF1BB1" w14:textId="001C3715" w:rsidR="00097169" w:rsidRDefault="00097169" w:rsidP="00097169">
          <w:pPr>
            <w:pStyle w:val="Ttulodeseccin"/>
          </w:pPr>
          <w:r>
            <w:rPr>
              <w:lang w:bidi="es-ES"/>
            </w:rPr>
            <w:t>Referencias</w:t>
          </w:r>
        </w:p>
        <w:sdt>
          <w:sdtPr>
            <w:id w:val="-573587230"/>
            <w:bibliography/>
          </w:sdtPr>
          <w:sdtContent>
            <w:sdt>
              <w:sdtPr>
                <w:alias w:val="Escriba la referencia del artículo:"/>
                <w:tag w:val="Escriba la referencia del artículo:"/>
                <w:id w:val="281390320"/>
                <w:placeholder>
                  <w:docPart w:val="8353895014B244B683F9913E54C97A7C"/>
                </w:placeholder>
                <w:temporary/>
                <w:showingPlcHdr/>
                <w15:appearance w15:val="hidden"/>
              </w:sdtPr>
              <w:sdtContent>
                <w:p w14:paraId="04D6532F" w14:textId="77777777" w:rsidR="00097169" w:rsidRDefault="00097169" w:rsidP="00097169">
                  <w:pPr>
                    <w:pStyle w:val="Bibliografa"/>
                    <w:rPr>
                      <w:noProof/>
                    </w:rPr>
                  </w:pPr>
                  <w:r>
                    <w:rPr>
                      <w:noProof/>
                      <w:lang w:bidi="es-ES"/>
                    </w:rPr>
                    <w:t xml:space="preserve">Apellidos, Nombre (Año). Título del artículo. </w:t>
                  </w:r>
                  <w:r>
                    <w:rPr>
                      <w:i/>
                      <w:noProof/>
                      <w:lang w:bidi="es-ES"/>
                    </w:rPr>
                    <w:t>Título del diario</w:t>
                  </w:r>
                  <w:r>
                    <w:rPr>
                      <w:noProof/>
                      <w:lang w:bidi="es-ES"/>
                    </w:rPr>
                    <w:t>, páginas desde - hasta.</w:t>
                  </w:r>
                </w:p>
              </w:sdtContent>
            </w:sdt>
            <w:sdt>
              <w:sdtPr>
                <w:alias w:val="Escriba la referencia del libro:"/>
                <w:tag w:val="Escriba la referencia del libro:"/>
                <w:id w:val="-1926867146"/>
                <w:placeholder>
                  <w:docPart w:val="D1586B4EC21F4A7ABF060B97D365FA84"/>
                </w:placeholder>
                <w:temporary/>
                <w:showingPlcHdr/>
                <w15:appearance w15:val="hidden"/>
              </w:sdtPr>
              <w:sdtContent>
                <w:p w14:paraId="2D41EB8C" w14:textId="77777777" w:rsidR="00097169" w:rsidRDefault="00097169" w:rsidP="00097169">
                  <w:pPr>
                    <w:pStyle w:val="Bibliografa"/>
                  </w:pPr>
                  <w:r>
                    <w:rPr>
                      <w:noProof/>
                      <w:lang w:bidi="es-ES"/>
                    </w:rPr>
                    <w:t xml:space="preserve">Apellidos, Nombre (Año). </w:t>
                  </w:r>
                  <w:r>
                    <w:rPr>
                      <w:i/>
                      <w:noProof/>
                      <w:lang w:bidi="es-ES"/>
                    </w:rPr>
                    <w:t xml:space="preserve">Título del libro. </w:t>
                  </w:r>
                  <w:r>
                    <w:rPr>
                      <w:noProof/>
                      <w:lang w:bidi="es-ES"/>
                    </w:rPr>
                    <w:t>Nombre de la ciudad: Nombre del editor</w:t>
                  </w:r>
                </w:p>
              </w:sdtContent>
            </w:sdt>
            <w:p w14:paraId="54F6198C" w14:textId="77777777" w:rsidR="00097169" w:rsidRDefault="00000000"/>
          </w:sdtContent>
        </w:sdt>
      </w:sdtContent>
    </w:sdt>
    <w:p w14:paraId="0ADCEF94" w14:textId="36424492" w:rsidR="0061747E" w:rsidRPr="0061747E" w:rsidRDefault="0061747E" w:rsidP="0061747E"/>
    <w:p w14:paraId="774E99D0" w14:textId="2BB49FD8" w:rsidR="004D6B86" w:rsidRDefault="004D6B86">
      <w:pPr>
        <w:pStyle w:val="Tablailustracin"/>
      </w:pPr>
    </w:p>
    <w:sectPr w:rsidR="004D6B86" w:rsidSect="00D500AE">
      <w:headerReference w:type="default" r:id="rId25"/>
      <w:footerReference w:type="default" r:id="rId26"/>
      <w:headerReference w:type="first" r:id="rId27"/>
      <w:footnotePr>
        <w:pos w:val="beneathText"/>
      </w:footnotePr>
      <w:pgSz w:w="11906" w:h="16838" w:code="9"/>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1A150" w14:textId="77777777" w:rsidR="00D500AE" w:rsidRDefault="00D500AE">
      <w:pPr>
        <w:spacing w:line="240" w:lineRule="auto"/>
      </w:pPr>
      <w:r>
        <w:separator/>
      </w:r>
    </w:p>
    <w:p w14:paraId="21063735" w14:textId="77777777" w:rsidR="00D500AE" w:rsidRDefault="00D500AE"/>
  </w:endnote>
  <w:endnote w:type="continuationSeparator" w:id="0">
    <w:p w14:paraId="10BE8C20" w14:textId="77777777" w:rsidR="00D500AE" w:rsidRDefault="00D500AE">
      <w:pPr>
        <w:spacing w:line="240" w:lineRule="auto"/>
      </w:pPr>
      <w:r>
        <w:continuationSeparator/>
      </w:r>
    </w:p>
    <w:p w14:paraId="79125973" w14:textId="77777777" w:rsidR="00D500AE" w:rsidRDefault="00D500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4A9EE" w14:textId="77777777" w:rsidR="00BA77A4" w:rsidRDefault="00BA77A4">
    <w:pPr>
      <w:pStyle w:val="Piedepgina"/>
      <w:rPr>
        <w:lang w:val="es-CO"/>
      </w:rPr>
    </w:pPr>
  </w:p>
  <w:p w14:paraId="3C2375FF" w14:textId="77777777" w:rsidR="00BA77A4" w:rsidRDefault="00BA77A4">
    <w:pPr>
      <w:pStyle w:val="Piedepgina"/>
      <w:rPr>
        <w:lang w:val="es-CO"/>
      </w:rPr>
    </w:pPr>
  </w:p>
  <w:p w14:paraId="3F555D3D" w14:textId="77777777" w:rsidR="00BA77A4" w:rsidRPr="00BA77A4" w:rsidRDefault="00BA77A4">
    <w:pPr>
      <w:pStyle w:val="Piedepgina"/>
      <w:rPr>
        <w:lang w:val="es-C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149B7" w14:textId="77777777" w:rsidR="00D500AE" w:rsidRDefault="00D500AE">
      <w:pPr>
        <w:spacing w:line="240" w:lineRule="auto"/>
      </w:pPr>
      <w:r>
        <w:separator/>
      </w:r>
    </w:p>
    <w:p w14:paraId="2725D669" w14:textId="77777777" w:rsidR="00D500AE" w:rsidRDefault="00D500AE"/>
  </w:footnote>
  <w:footnote w:type="continuationSeparator" w:id="0">
    <w:p w14:paraId="0837BE4B" w14:textId="77777777" w:rsidR="00D500AE" w:rsidRDefault="00D500AE">
      <w:pPr>
        <w:spacing w:line="240" w:lineRule="auto"/>
      </w:pPr>
      <w:r>
        <w:continuationSeparator/>
      </w:r>
    </w:p>
    <w:p w14:paraId="5D8BEBA2" w14:textId="77777777" w:rsidR="00D500AE" w:rsidRDefault="00D500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Description w:val="Tabla de diseño de encabezado"/>
    </w:tblPr>
    <w:tblGrid>
      <w:gridCol w:w="7981"/>
      <w:gridCol w:w="1045"/>
    </w:tblGrid>
    <w:tr w:rsidR="004D6B86" w14:paraId="1CF9081C" w14:textId="77777777">
      <w:tc>
        <w:tcPr>
          <w:tcW w:w="8280" w:type="dxa"/>
        </w:tcPr>
        <w:p w14:paraId="2D0DFB0E" w14:textId="33866F07" w:rsidR="004D6B86" w:rsidRPr="00170521" w:rsidRDefault="00000000" w:rsidP="00170521">
          <w:pPr>
            <w:pStyle w:val="Encabezado"/>
          </w:pPr>
          <w:sdt>
            <w:sdtPr>
              <w:alias w:val="Escriba el título abreviado:"/>
              <w:tag w:val="Escriba el título abreviado:"/>
              <w:id w:val="-582528332"/>
              <w:placeholder>
                <w:docPart w:val="116A6F2111D74BCFA04D0B2CB1EF8147"/>
              </w:placeholder>
              <w15:dataBinding w:prefixMappings="xmlns:ns0='http://schemas.microsoft.com/temp/samples' " w:xpath="/ns0:employees[1]/ns0:employee[1]/ns0:CustomerName[1]" w:storeItemID="{B98E728A-96FF-4995-885C-5AF887AB0C35}" w16sdtdh:storeItemChecksum="t9rVZQ=="/>
              <w15:appearance w15:val="hidden"/>
            </w:sdtPr>
            <w:sdtContent/>
          </w:sdt>
        </w:p>
      </w:tc>
      <w:tc>
        <w:tcPr>
          <w:tcW w:w="1080" w:type="dxa"/>
        </w:tcPr>
        <w:p w14:paraId="0C651591" w14:textId="77777777" w:rsidR="004D6B86" w:rsidRDefault="00345333">
          <w:pPr>
            <w:pStyle w:val="Encabezado"/>
            <w:jc w:val="right"/>
          </w:pPr>
          <w:r>
            <w:rPr>
              <w:lang w:bidi="es-ES"/>
            </w:rPr>
            <w:fldChar w:fldCharType="begin"/>
          </w:r>
          <w:r>
            <w:rPr>
              <w:lang w:bidi="es-ES"/>
            </w:rPr>
            <w:instrText xml:space="preserve"> PAGE   \* MERGEFORMAT </w:instrText>
          </w:r>
          <w:r>
            <w:rPr>
              <w:lang w:bidi="es-ES"/>
            </w:rPr>
            <w:fldChar w:fldCharType="separate"/>
          </w:r>
          <w:r w:rsidR="00F86369">
            <w:rPr>
              <w:noProof/>
              <w:lang w:bidi="es-ES"/>
            </w:rPr>
            <w:t>2</w:t>
          </w:r>
          <w:r>
            <w:rPr>
              <w:noProof/>
              <w:lang w:bidi="es-ES"/>
            </w:rPr>
            <w:fldChar w:fldCharType="end"/>
          </w:r>
        </w:p>
      </w:tc>
    </w:tr>
  </w:tbl>
  <w:p w14:paraId="18B8E900" w14:textId="77777777" w:rsidR="004D6B86" w:rsidRDefault="004D6B8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1EA65" w14:textId="77777777" w:rsidR="00C77928" w:rsidRDefault="00C77928"/>
  <w:tbl>
    <w:tblPr>
      <w:tblW w:w="0" w:type="auto"/>
      <w:tblCellMar>
        <w:left w:w="0" w:type="dxa"/>
        <w:right w:w="0" w:type="dxa"/>
      </w:tblCellMar>
      <w:tblLook w:val="04A0" w:firstRow="1" w:lastRow="0" w:firstColumn="1" w:lastColumn="0" w:noHBand="0" w:noVBand="1"/>
      <w:tblDescription w:val="Tabla de diseño de encabezado"/>
    </w:tblPr>
    <w:tblGrid>
      <w:gridCol w:w="7981"/>
      <w:gridCol w:w="1045"/>
    </w:tblGrid>
    <w:tr w:rsidR="004D6B86" w14:paraId="35050EE8" w14:textId="77777777" w:rsidTr="00C77928">
      <w:tc>
        <w:tcPr>
          <w:tcW w:w="7981" w:type="dxa"/>
        </w:tcPr>
        <w:p w14:paraId="16008C4E" w14:textId="61AD6C55" w:rsidR="004D6B86" w:rsidRPr="009F0414" w:rsidRDefault="004D6B86" w:rsidP="00504F88">
          <w:pPr>
            <w:pStyle w:val="Encabezado"/>
          </w:pPr>
        </w:p>
      </w:tc>
      <w:tc>
        <w:tcPr>
          <w:tcW w:w="1045" w:type="dxa"/>
        </w:tcPr>
        <w:p w14:paraId="2E1349DA" w14:textId="77777777" w:rsidR="004D6B86" w:rsidRDefault="00345333">
          <w:pPr>
            <w:pStyle w:val="Encabezado"/>
            <w:jc w:val="right"/>
          </w:pPr>
          <w:r>
            <w:rPr>
              <w:lang w:bidi="es-ES"/>
            </w:rPr>
            <w:fldChar w:fldCharType="begin"/>
          </w:r>
          <w:r>
            <w:rPr>
              <w:lang w:bidi="es-ES"/>
            </w:rPr>
            <w:instrText xml:space="preserve"> PAGE   \* MERGEFORMAT </w:instrText>
          </w:r>
          <w:r>
            <w:rPr>
              <w:lang w:bidi="es-ES"/>
            </w:rPr>
            <w:fldChar w:fldCharType="separate"/>
          </w:r>
          <w:r w:rsidR="00F86369">
            <w:rPr>
              <w:noProof/>
              <w:lang w:bidi="es-ES"/>
            </w:rPr>
            <w:t>1</w:t>
          </w:r>
          <w:r>
            <w:rPr>
              <w:noProof/>
              <w:lang w:bidi="es-ES"/>
            </w:rPr>
            <w:fldChar w:fldCharType="end"/>
          </w:r>
        </w:p>
      </w:tc>
    </w:tr>
  </w:tbl>
  <w:p w14:paraId="1E19A48A" w14:textId="77777777" w:rsidR="004D6B86" w:rsidRDefault="004D6B86" w:rsidP="002C627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aconnme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aconvietas"/>
      <w:lvlText w:val=""/>
      <w:lvlJc w:val="left"/>
      <w:pPr>
        <w:tabs>
          <w:tab w:val="num" w:pos="1080"/>
        </w:tabs>
        <w:ind w:left="1080" w:hanging="360"/>
      </w:pPr>
      <w:rPr>
        <w:rFonts w:ascii="Symbol" w:hAnsi="Symbol" w:hint="default"/>
      </w:rPr>
    </w:lvl>
  </w:abstractNum>
  <w:abstractNum w:abstractNumId="10" w15:restartNumberingAfterBreak="0">
    <w:nsid w:val="00347084"/>
    <w:multiLevelType w:val="hybridMultilevel"/>
    <w:tmpl w:val="8D6C12BA"/>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1" w15:restartNumberingAfterBreak="0">
    <w:nsid w:val="07A21373"/>
    <w:multiLevelType w:val="hybridMultilevel"/>
    <w:tmpl w:val="4EDCCA7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2" w15:restartNumberingAfterBreak="0">
    <w:nsid w:val="08EB4977"/>
    <w:multiLevelType w:val="multilevel"/>
    <w:tmpl w:val="57FCC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885C94"/>
    <w:multiLevelType w:val="multilevel"/>
    <w:tmpl w:val="C3C02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D541146"/>
    <w:multiLevelType w:val="hybridMultilevel"/>
    <w:tmpl w:val="CF94DE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0F6E30CF"/>
    <w:multiLevelType w:val="hybridMultilevel"/>
    <w:tmpl w:val="66BEDF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2CE789C"/>
    <w:multiLevelType w:val="multilevel"/>
    <w:tmpl w:val="74B0E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50452D3"/>
    <w:multiLevelType w:val="multilevel"/>
    <w:tmpl w:val="82CAE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54917A1"/>
    <w:multiLevelType w:val="hybridMultilevel"/>
    <w:tmpl w:val="4508D8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93E58FB"/>
    <w:multiLevelType w:val="hybridMultilevel"/>
    <w:tmpl w:val="C8AC08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D380C35"/>
    <w:multiLevelType w:val="multilevel"/>
    <w:tmpl w:val="184EB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F2136A"/>
    <w:multiLevelType w:val="multilevel"/>
    <w:tmpl w:val="E6B89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B5597F"/>
    <w:multiLevelType w:val="multilevel"/>
    <w:tmpl w:val="2B58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916517"/>
    <w:multiLevelType w:val="multilevel"/>
    <w:tmpl w:val="D9B6C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8240E1"/>
    <w:multiLevelType w:val="multilevel"/>
    <w:tmpl w:val="771C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5673FD"/>
    <w:multiLevelType w:val="hybridMultilevel"/>
    <w:tmpl w:val="1EAE4B1E"/>
    <w:lvl w:ilvl="0" w:tplc="855CC16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8232B28"/>
    <w:multiLevelType w:val="multilevel"/>
    <w:tmpl w:val="C128A1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5E1BFF"/>
    <w:multiLevelType w:val="multilevel"/>
    <w:tmpl w:val="6B2A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46224F"/>
    <w:multiLevelType w:val="multilevel"/>
    <w:tmpl w:val="998A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F244144"/>
    <w:multiLevelType w:val="multilevel"/>
    <w:tmpl w:val="998A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B478C7"/>
    <w:multiLevelType w:val="hybridMultilevel"/>
    <w:tmpl w:val="92D6C7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34178D3"/>
    <w:multiLevelType w:val="multilevel"/>
    <w:tmpl w:val="EC169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8A794E"/>
    <w:multiLevelType w:val="multilevel"/>
    <w:tmpl w:val="998A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7BC5298"/>
    <w:multiLevelType w:val="multilevel"/>
    <w:tmpl w:val="D27C9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BD1ADD"/>
    <w:multiLevelType w:val="multilevel"/>
    <w:tmpl w:val="7CDC7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135E88"/>
    <w:multiLevelType w:val="multilevel"/>
    <w:tmpl w:val="86D8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E475E34"/>
    <w:multiLevelType w:val="hybridMultilevel"/>
    <w:tmpl w:val="53FA07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EB9716F"/>
    <w:multiLevelType w:val="multilevel"/>
    <w:tmpl w:val="E1FC3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FFE242C"/>
    <w:multiLevelType w:val="multilevel"/>
    <w:tmpl w:val="E8ACA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30D037D"/>
    <w:multiLevelType w:val="multilevel"/>
    <w:tmpl w:val="998A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5A91B69"/>
    <w:multiLevelType w:val="multilevel"/>
    <w:tmpl w:val="998A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5B04545"/>
    <w:multiLevelType w:val="multilevel"/>
    <w:tmpl w:val="4584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E6E22E3"/>
    <w:multiLevelType w:val="hybridMultilevel"/>
    <w:tmpl w:val="2E3C3A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37242308">
    <w:abstractNumId w:val="9"/>
  </w:num>
  <w:num w:numId="2" w16cid:durableId="981815026">
    <w:abstractNumId w:val="7"/>
  </w:num>
  <w:num w:numId="3" w16cid:durableId="1992127108">
    <w:abstractNumId w:val="6"/>
  </w:num>
  <w:num w:numId="4" w16cid:durableId="1845514164">
    <w:abstractNumId w:val="5"/>
  </w:num>
  <w:num w:numId="5" w16cid:durableId="1057510004">
    <w:abstractNumId w:val="4"/>
  </w:num>
  <w:num w:numId="6" w16cid:durableId="662584720">
    <w:abstractNumId w:val="8"/>
  </w:num>
  <w:num w:numId="7" w16cid:durableId="984973016">
    <w:abstractNumId w:val="3"/>
  </w:num>
  <w:num w:numId="8" w16cid:durableId="1681198254">
    <w:abstractNumId w:val="2"/>
  </w:num>
  <w:num w:numId="9" w16cid:durableId="1445267149">
    <w:abstractNumId w:val="1"/>
  </w:num>
  <w:num w:numId="10" w16cid:durableId="681856853">
    <w:abstractNumId w:val="0"/>
  </w:num>
  <w:num w:numId="11" w16cid:durableId="1174763308">
    <w:abstractNumId w:val="9"/>
    <w:lvlOverride w:ilvl="0">
      <w:startOverride w:val="1"/>
    </w:lvlOverride>
  </w:num>
  <w:num w:numId="12" w16cid:durableId="920913910">
    <w:abstractNumId w:val="20"/>
  </w:num>
  <w:num w:numId="13" w16cid:durableId="1747150211">
    <w:abstractNumId w:val="13"/>
  </w:num>
  <w:num w:numId="14" w16cid:durableId="339164540">
    <w:abstractNumId w:val="33"/>
  </w:num>
  <w:num w:numId="15" w16cid:durableId="716244830">
    <w:abstractNumId w:val="12"/>
  </w:num>
  <w:num w:numId="16" w16cid:durableId="1311641042">
    <w:abstractNumId w:val="27"/>
  </w:num>
  <w:num w:numId="17" w16cid:durableId="1582367224">
    <w:abstractNumId w:val="31"/>
  </w:num>
  <w:num w:numId="18" w16cid:durableId="787966709">
    <w:abstractNumId w:val="23"/>
  </w:num>
  <w:num w:numId="19" w16cid:durableId="1127774799">
    <w:abstractNumId w:val="41"/>
  </w:num>
  <w:num w:numId="20" w16cid:durableId="1907522265">
    <w:abstractNumId w:val="17"/>
  </w:num>
  <w:num w:numId="21" w16cid:durableId="573007199">
    <w:abstractNumId w:val="40"/>
  </w:num>
  <w:num w:numId="22" w16cid:durableId="2139760283">
    <w:abstractNumId w:val="38"/>
  </w:num>
  <w:num w:numId="23" w16cid:durableId="736830382">
    <w:abstractNumId w:val="16"/>
  </w:num>
  <w:num w:numId="24" w16cid:durableId="791363416">
    <w:abstractNumId w:val="37"/>
  </w:num>
  <w:num w:numId="25" w16cid:durableId="1039402340">
    <w:abstractNumId w:val="24"/>
  </w:num>
  <w:num w:numId="26" w16cid:durableId="911085531">
    <w:abstractNumId w:val="21"/>
  </w:num>
  <w:num w:numId="27" w16cid:durableId="348868890">
    <w:abstractNumId w:val="35"/>
  </w:num>
  <w:num w:numId="28" w16cid:durableId="920338509">
    <w:abstractNumId w:val="25"/>
  </w:num>
  <w:num w:numId="29" w16cid:durableId="1790657684">
    <w:abstractNumId w:val="10"/>
  </w:num>
  <w:num w:numId="30" w16cid:durableId="1317220620">
    <w:abstractNumId w:val="22"/>
  </w:num>
  <w:num w:numId="31" w16cid:durableId="1482192820">
    <w:abstractNumId w:val="11"/>
  </w:num>
  <w:num w:numId="32" w16cid:durableId="1524635807">
    <w:abstractNumId w:val="34"/>
  </w:num>
  <w:num w:numId="33" w16cid:durableId="2142191798">
    <w:abstractNumId w:val="30"/>
  </w:num>
  <w:num w:numId="34" w16cid:durableId="1231572969">
    <w:abstractNumId w:val="36"/>
  </w:num>
  <w:num w:numId="35" w16cid:durableId="1908297657">
    <w:abstractNumId w:val="19"/>
  </w:num>
  <w:num w:numId="36" w16cid:durableId="886141067">
    <w:abstractNumId w:val="15"/>
  </w:num>
  <w:num w:numId="37" w16cid:durableId="1993169307">
    <w:abstractNumId w:val="42"/>
  </w:num>
  <w:num w:numId="38" w16cid:durableId="1711801836">
    <w:abstractNumId w:val="18"/>
  </w:num>
  <w:num w:numId="39" w16cid:durableId="1183125126">
    <w:abstractNumId w:val="14"/>
  </w:num>
  <w:num w:numId="40" w16cid:durableId="260575458">
    <w:abstractNumId w:val="39"/>
  </w:num>
  <w:num w:numId="41" w16cid:durableId="1465197010">
    <w:abstractNumId w:val="28"/>
  </w:num>
  <w:num w:numId="42" w16cid:durableId="1604728096">
    <w:abstractNumId w:val="32"/>
  </w:num>
  <w:num w:numId="43" w16cid:durableId="1696542576">
    <w:abstractNumId w:val="29"/>
  </w:num>
  <w:num w:numId="44" w16cid:durableId="146696979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attachedTemplate r:id="rId1"/>
  <w:defaultTabStop w:val="720"/>
  <w:hyphenationZone w:val="425"/>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928"/>
    <w:rsid w:val="00006BBA"/>
    <w:rsid w:val="0001010E"/>
    <w:rsid w:val="00017DEE"/>
    <w:rsid w:val="000217F5"/>
    <w:rsid w:val="000254D2"/>
    <w:rsid w:val="0002762A"/>
    <w:rsid w:val="00062CAB"/>
    <w:rsid w:val="00097169"/>
    <w:rsid w:val="000A7CD8"/>
    <w:rsid w:val="00114BFA"/>
    <w:rsid w:val="00134071"/>
    <w:rsid w:val="001602E3"/>
    <w:rsid w:val="00160C0C"/>
    <w:rsid w:val="001664A2"/>
    <w:rsid w:val="00170521"/>
    <w:rsid w:val="00196343"/>
    <w:rsid w:val="001B4848"/>
    <w:rsid w:val="001B5BAF"/>
    <w:rsid w:val="001C4A59"/>
    <w:rsid w:val="001F1FA4"/>
    <w:rsid w:val="001F447A"/>
    <w:rsid w:val="001F7399"/>
    <w:rsid w:val="00210D82"/>
    <w:rsid w:val="00212319"/>
    <w:rsid w:val="00225BE3"/>
    <w:rsid w:val="00274E0A"/>
    <w:rsid w:val="0027754E"/>
    <w:rsid w:val="002B6153"/>
    <w:rsid w:val="002C627C"/>
    <w:rsid w:val="002C63A2"/>
    <w:rsid w:val="00307586"/>
    <w:rsid w:val="00332811"/>
    <w:rsid w:val="00336906"/>
    <w:rsid w:val="00345333"/>
    <w:rsid w:val="003A06C6"/>
    <w:rsid w:val="003E36B1"/>
    <w:rsid w:val="003E4162"/>
    <w:rsid w:val="003E6100"/>
    <w:rsid w:val="003F7CBD"/>
    <w:rsid w:val="0040000B"/>
    <w:rsid w:val="00461F7A"/>
    <w:rsid w:val="004774D5"/>
    <w:rsid w:val="00481CF8"/>
    <w:rsid w:val="00492C2D"/>
    <w:rsid w:val="004A3D87"/>
    <w:rsid w:val="004B18A9"/>
    <w:rsid w:val="004D4F8C"/>
    <w:rsid w:val="004D6B86"/>
    <w:rsid w:val="00504F88"/>
    <w:rsid w:val="0055242C"/>
    <w:rsid w:val="005936C1"/>
    <w:rsid w:val="00595412"/>
    <w:rsid w:val="005F43D2"/>
    <w:rsid w:val="00612FD5"/>
    <w:rsid w:val="0061747E"/>
    <w:rsid w:val="00641876"/>
    <w:rsid w:val="00645290"/>
    <w:rsid w:val="006B015B"/>
    <w:rsid w:val="006C162F"/>
    <w:rsid w:val="006D0EAD"/>
    <w:rsid w:val="006D7EE9"/>
    <w:rsid w:val="00705EEF"/>
    <w:rsid w:val="007244DE"/>
    <w:rsid w:val="00732136"/>
    <w:rsid w:val="007435DB"/>
    <w:rsid w:val="00760605"/>
    <w:rsid w:val="00810AA9"/>
    <w:rsid w:val="0081390C"/>
    <w:rsid w:val="00816831"/>
    <w:rsid w:val="00837D67"/>
    <w:rsid w:val="008539CF"/>
    <w:rsid w:val="008747E8"/>
    <w:rsid w:val="008A2A83"/>
    <w:rsid w:val="008D5674"/>
    <w:rsid w:val="00910F0E"/>
    <w:rsid w:val="00915FCB"/>
    <w:rsid w:val="00961AE5"/>
    <w:rsid w:val="009672E7"/>
    <w:rsid w:val="009A2C38"/>
    <w:rsid w:val="009F0414"/>
    <w:rsid w:val="009F4043"/>
    <w:rsid w:val="009F410A"/>
    <w:rsid w:val="009F7DAA"/>
    <w:rsid w:val="00A4757D"/>
    <w:rsid w:val="00A56EB7"/>
    <w:rsid w:val="00A62AAA"/>
    <w:rsid w:val="00A738B9"/>
    <w:rsid w:val="00A754A8"/>
    <w:rsid w:val="00A77F6B"/>
    <w:rsid w:val="00A81BB2"/>
    <w:rsid w:val="00A95461"/>
    <w:rsid w:val="00AA5C05"/>
    <w:rsid w:val="00AB3F7F"/>
    <w:rsid w:val="00AD7315"/>
    <w:rsid w:val="00B144D4"/>
    <w:rsid w:val="00BA77A4"/>
    <w:rsid w:val="00BB2DA9"/>
    <w:rsid w:val="00C271B0"/>
    <w:rsid w:val="00C3438C"/>
    <w:rsid w:val="00C40822"/>
    <w:rsid w:val="00C5686B"/>
    <w:rsid w:val="00C74024"/>
    <w:rsid w:val="00C77928"/>
    <w:rsid w:val="00C83B15"/>
    <w:rsid w:val="00C925C8"/>
    <w:rsid w:val="00CB7F84"/>
    <w:rsid w:val="00CE4A64"/>
    <w:rsid w:val="00CF1B55"/>
    <w:rsid w:val="00D141A2"/>
    <w:rsid w:val="00D500AE"/>
    <w:rsid w:val="00DA33D3"/>
    <w:rsid w:val="00DA5F36"/>
    <w:rsid w:val="00DB2E59"/>
    <w:rsid w:val="00DB358F"/>
    <w:rsid w:val="00DC44F1"/>
    <w:rsid w:val="00DF6D26"/>
    <w:rsid w:val="00E01665"/>
    <w:rsid w:val="00E11257"/>
    <w:rsid w:val="00E11690"/>
    <w:rsid w:val="00E53AB3"/>
    <w:rsid w:val="00E7305D"/>
    <w:rsid w:val="00EA780C"/>
    <w:rsid w:val="00EB69D3"/>
    <w:rsid w:val="00EE06FE"/>
    <w:rsid w:val="00EE221C"/>
    <w:rsid w:val="00F02038"/>
    <w:rsid w:val="00F02542"/>
    <w:rsid w:val="00F31D66"/>
    <w:rsid w:val="00F363EC"/>
    <w:rsid w:val="00F413AC"/>
    <w:rsid w:val="00F64D8A"/>
    <w:rsid w:val="00F86369"/>
    <w:rsid w:val="00FE6EA6"/>
    <w:rsid w:val="00FE725C"/>
    <w:rsid w:val="00FF14D1"/>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379D842"/>
  <w15:chartTrackingRefBased/>
  <w15:docId w15:val="{1D8D60FC-D75C-4C39-8C66-43EB0B9C4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Ttulo1">
    <w:name w:val="heading 1"/>
    <w:basedOn w:val="Normal"/>
    <w:next w:val="Normal"/>
    <w:link w:val="Ttulo1Car"/>
    <w:uiPriority w:val="5"/>
    <w:qFormat/>
    <w:pPr>
      <w:keepNext/>
      <w:keepLines/>
      <w:ind w:firstLine="0"/>
      <w:jc w:val="center"/>
      <w:outlineLvl w:val="0"/>
    </w:pPr>
    <w:rPr>
      <w:rFonts w:asciiTheme="majorHAnsi" w:eastAsiaTheme="majorEastAsia" w:hAnsiTheme="majorHAnsi" w:cstheme="majorBidi"/>
      <w:b/>
      <w:bCs/>
    </w:rPr>
  </w:style>
  <w:style w:type="paragraph" w:styleId="Ttulo2">
    <w:name w:val="heading 2"/>
    <w:basedOn w:val="Normal"/>
    <w:next w:val="Normal"/>
    <w:link w:val="Ttulo2Car"/>
    <w:uiPriority w:val="5"/>
    <w:qFormat/>
    <w:pPr>
      <w:keepNext/>
      <w:keepLines/>
      <w:ind w:firstLine="0"/>
      <w:outlineLvl w:val="1"/>
    </w:pPr>
    <w:rPr>
      <w:rFonts w:asciiTheme="majorHAnsi" w:eastAsiaTheme="majorEastAsia" w:hAnsiTheme="majorHAnsi" w:cstheme="majorBidi"/>
      <w:b/>
      <w:bCs/>
    </w:rPr>
  </w:style>
  <w:style w:type="paragraph" w:styleId="Ttulo3">
    <w:name w:val="heading 3"/>
    <w:basedOn w:val="Normal"/>
    <w:next w:val="Normal"/>
    <w:link w:val="Ttulo3Car"/>
    <w:uiPriority w:val="5"/>
    <w:qFormat/>
    <w:pPr>
      <w:keepNext/>
      <w:keepLines/>
      <w:outlineLvl w:val="2"/>
    </w:pPr>
    <w:rPr>
      <w:rFonts w:asciiTheme="majorHAnsi" w:eastAsiaTheme="majorEastAsia" w:hAnsiTheme="majorHAnsi" w:cstheme="majorBidi"/>
      <w:b/>
      <w:bCs/>
    </w:rPr>
  </w:style>
  <w:style w:type="paragraph" w:styleId="Ttulo4">
    <w:name w:val="heading 4"/>
    <w:basedOn w:val="Normal"/>
    <w:next w:val="Normal"/>
    <w:link w:val="Ttulo4Car"/>
    <w:uiPriority w:val="5"/>
    <w:qFormat/>
    <w:pPr>
      <w:keepNext/>
      <w:keepLines/>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5"/>
    <w:qFormat/>
    <w:pPr>
      <w:keepNext/>
      <w:keepLines/>
      <w:outlineLvl w:val="4"/>
    </w:pPr>
    <w:rPr>
      <w:rFonts w:asciiTheme="majorHAnsi" w:eastAsiaTheme="majorEastAsia" w:hAnsiTheme="majorHAnsi" w:cstheme="majorBidi"/>
      <w:i/>
      <w:iCs/>
    </w:rPr>
  </w:style>
  <w:style w:type="paragraph" w:styleId="Ttulo6">
    <w:name w:val="heading 6"/>
    <w:basedOn w:val="Normal"/>
    <w:next w:val="Normal"/>
    <w:link w:val="Ttulo6C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seccin">
    <w:name w:val="Título de sección"/>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Encabezado">
    <w:name w:val="header"/>
    <w:basedOn w:val="Normal"/>
    <w:link w:val="EncabezadoCar"/>
    <w:uiPriority w:val="99"/>
    <w:qFormat/>
    <w:pPr>
      <w:spacing w:line="240" w:lineRule="auto"/>
      <w:ind w:firstLine="0"/>
    </w:pPr>
  </w:style>
  <w:style w:type="character" w:customStyle="1" w:styleId="EncabezadoCar">
    <w:name w:val="Encabezado Car"/>
    <w:basedOn w:val="Fuentedeprrafopredeter"/>
    <w:link w:val="Encabezado"/>
    <w:uiPriority w:val="99"/>
    <w:rsid w:val="00DB2E59"/>
  </w:style>
  <w:style w:type="character" w:styleId="Textodelmarcadordeposicin">
    <w:name w:val="Placeholder Text"/>
    <w:basedOn w:val="Fuentedeprrafopredeter"/>
    <w:uiPriority w:val="99"/>
    <w:semiHidden/>
    <w:rsid w:val="00EB69D3"/>
    <w:rPr>
      <w:color w:val="000000" w:themeColor="text1"/>
    </w:rPr>
  </w:style>
  <w:style w:type="paragraph" w:styleId="Sinespaciado">
    <w:name w:val="No Spacing"/>
    <w:aliases w:val="Sin espaciado;Sin sangría"/>
    <w:uiPriority w:val="3"/>
    <w:qFormat/>
    <w:pPr>
      <w:ind w:firstLine="0"/>
    </w:pPr>
  </w:style>
  <w:style w:type="character" w:customStyle="1" w:styleId="Ttulo1Car">
    <w:name w:val="Título 1 Car"/>
    <w:basedOn w:val="Fuentedeprrafopredeter"/>
    <w:link w:val="Ttulo1"/>
    <w:uiPriority w:val="5"/>
    <w:rsid w:val="00DB2E59"/>
    <w:rPr>
      <w:rFonts w:asciiTheme="majorHAnsi" w:eastAsiaTheme="majorEastAsia" w:hAnsiTheme="majorHAnsi" w:cstheme="majorBidi"/>
      <w:b/>
      <w:bCs/>
    </w:rPr>
  </w:style>
  <w:style w:type="character" w:customStyle="1" w:styleId="Ttulo2Car">
    <w:name w:val="Título 2 Car"/>
    <w:basedOn w:val="Fuentedeprrafopredeter"/>
    <w:link w:val="Ttulo2"/>
    <w:uiPriority w:val="5"/>
    <w:rsid w:val="00DB2E59"/>
    <w:rPr>
      <w:rFonts w:asciiTheme="majorHAnsi" w:eastAsiaTheme="majorEastAsia" w:hAnsiTheme="majorHAnsi" w:cstheme="majorBidi"/>
      <w:b/>
      <w:bCs/>
    </w:rPr>
  </w:style>
  <w:style w:type="paragraph" w:styleId="Ttulo">
    <w:name w:val="Title"/>
    <w:basedOn w:val="Normal"/>
    <w:next w:val="Normal"/>
    <w:link w:val="TtuloCar"/>
    <w:uiPriority w:val="1"/>
    <w:qFormat/>
    <w:pPr>
      <w:spacing w:before="2400"/>
      <w:ind w:firstLine="0"/>
      <w:contextualSpacing/>
      <w:jc w:val="center"/>
    </w:pPr>
    <w:rPr>
      <w:rFonts w:asciiTheme="majorHAnsi" w:eastAsiaTheme="majorEastAsia" w:hAnsiTheme="majorHAnsi" w:cstheme="majorBidi"/>
    </w:rPr>
  </w:style>
  <w:style w:type="character" w:customStyle="1" w:styleId="TtuloCar">
    <w:name w:val="Título Car"/>
    <w:basedOn w:val="Fuentedeprrafopredeter"/>
    <w:link w:val="Ttulo"/>
    <w:uiPriority w:val="1"/>
    <w:rPr>
      <w:rFonts w:asciiTheme="majorHAnsi" w:eastAsiaTheme="majorEastAsia" w:hAnsiTheme="majorHAnsi" w:cstheme="majorBidi"/>
    </w:rPr>
  </w:style>
  <w:style w:type="character" w:styleId="nfasis">
    <w:name w:val="Emphasis"/>
    <w:basedOn w:val="Fuentedeprrafopredeter"/>
    <w:uiPriority w:val="4"/>
    <w:qFormat/>
    <w:rPr>
      <w:i/>
      <w:iCs/>
    </w:rPr>
  </w:style>
  <w:style w:type="character" w:customStyle="1" w:styleId="Ttulo3Car">
    <w:name w:val="Título 3 Car"/>
    <w:basedOn w:val="Fuentedeprrafopredeter"/>
    <w:link w:val="Ttulo3"/>
    <w:uiPriority w:val="5"/>
    <w:rsid w:val="00DB2E59"/>
    <w:rPr>
      <w:rFonts w:asciiTheme="majorHAnsi" w:eastAsiaTheme="majorEastAsia" w:hAnsiTheme="majorHAnsi" w:cstheme="majorBidi"/>
      <w:b/>
      <w:bCs/>
    </w:rPr>
  </w:style>
  <w:style w:type="character" w:customStyle="1" w:styleId="Ttulo4Car">
    <w:name w:val="Título 4 Car"/>
    <w:basedOn w:val="Fuentedeprrafopredeter"/>
    <w:link w:val="Ttulo4"/>
    <w:uiPriority w:val="5"/>
    <w:rsid w:val="00DB2E59"/>
    <w:rPr>
      <w:rFonts w:asciiTheme="majorHAnsi" w:eastAsiaTheme="majorEastAsia" w:hAnsiTheme="majorHAnsi" w:cstheme="majorBidi"/>
      <w:b/>
      <w:bCs/>
      <w:i/>
      <w:iCs/>
    </w:rPr>
  </w:style>
  <w:style w:type="character" w:customStyle="1" w:styleId="Ttulo5Car">
    <w:name w:val="Título 5 Car"/>
    <w:basedOn w:val="Fuentedeprrafopredeter"/>
    <w:link w:val="Ttulo5"/>
    <w:uiPriority w:val="5"/>
    <w:rsid w:val="00DB2E59"/>
    <w:rPr>
      <w:rFonts w:asciiTheme="majorHAnsi" w:eastAsiaTheme="majorEastAsia" w:hAnsiTheme="majorHAnsi" w:cstheme="majorBidi"/>
      <w:i/>
      <w:iCs/>
    </w:rPr>
  </w:style>
  <w:style w:type="paragraph" w:styleId="Textodeglobo">
    <w:name w:val="Balloon Text"/>
    <w:basedOn w:val="Normal"/>
    <w:link w:val="TextodegloboCar"/>
    <w:uiPriority w:val="99"/>
    <w:semiHidden/>
    <w:unhideWhenUsed/>
    <w:rsid w:val="00EB69D3"/>
    <w:pPr>
      <w:spacing w:line="240" w:lineRule="auto"/>
      <w:ind w:firstLine="0"/>
    </w:pPr>
    <w:rPr>
      <w:rFonts w:ascii="Segoe UI" w:hAnsi="Segoe UI" w:cs="Segoe UI"/>
      <w:sz w:val="22"/>
      <w:szCs w:val="18"/>
    </w:rPr>
  </w:style>
  <w:style w:type="character" w:customStyle="1" w:styleId="TextodegloboCar">
    <w:name w:val="Texto de globo Car"/>
    <w:basedOn w:val="Fuentedeprrafopredeter"/>
    <w:link w:val="Textodeglobo"/>
    <w:uiPriority w:val="99"/>
    <w:semiHidden/>
    <w:rsid w:val="00EB69D3"/>
    <w:rPr>
      <w:rFonts w:ascii="Segoe UI" w:hAnsi="Segoe UI" w:cs="Segoe UI"/>
      <w:sz w:val="22"/>
      <w:szCs w:val="18"/>
    </w:rPr>
  </w:style>
  <w:style w:type="paragraph" w:styleId="Bibliografa">
    <w:name w:val="Bibliography"/>
    <w:basedOn w:val="Normal"/>
    <w:next w:val="Normal"/>
    <w:uiPriority w:val="6"/>
    <w:unhideWhenUsed/>
    <w:qFormat/>
    <w:pPr>
      <w:ind w:left="720" w:hanging="720"/>
    </w:pPr>
  </w:style>
  <w:style w:type="paragraph" w:styleId="Textodebloque">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rsid w:val="00EB69D3"/>
    <w:pPr>
      <w:spacing w:after="120"/>
      <w:ind w:firstLine="0"/>
    </w:pPr>
    <w:rPr>
      <w:sz w:val="22"/>
      <w:szCs w:val="16"/>
    </w:rPr>
  </w:style>
  <w:style w:type="character" w:customStyle="1" w:styleId="Textoindependiente3Car">
    <w:name w:val="Texto independiente 3 Car"/>
    <w:basedOn w:val="Fuentedeprrafopredeter"/>
    <w:link w:val="Textoindependiente3"/>
    <w:uiPriority w:val="99"/>
    <w:semiHidden/>
    <w:rsid w:val="00EB69D3"/>
    <w:rPr>
      <w:sz w:val="22"/>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rsid w:val="00EB69D3"/>
    <w:pPr>
      <w:spacing w:after="120"/>
      <w:ind w:left="360" w:firstLine="0"/>
    </w:pPr>
    <w:rPr>
      <w:sz w:val="22"/>
      <w:szCs w:val="16"/>
    </w:rPr>
  </w:style>
  <w:style w:type="character" w:customStyle="1" w:styleId="Sangra3detindependienteCar">
    <w:name w:val="Sangría 3 de t. independiente Car"/>
    <w:basedOn w:val="Fuentedeprrafopredeter"/>
    <w:link w:val="Sangra3detindependiente"/>
    <w:uiPriority w:val="99"/>
    <w:semiHidden/>
    <w:rsid w:val="00EB69D3"/>
    <w:rPr>
      <w:sz w:val="22"/>
      <w:szCs w:val="16"/>
    </w:rPr>
  </w:style>
  <w:style w:type="paragraph" w:styleId="Descripcin">
    <w:name w:val="caption"/>
    <w:basedOn w:val="Normal"/>
    <w:next w:val="Normal"/>
    <w:uiPriority w:val="35"/>
    <w:unhideWhenUsed/>
    <w:qFormat/>
    <w:rsid w:val="00EB69D3"/>
    <w:pPr>
      <w:spacing w:after="200" w:line="240" w:lineRule="auto"/>
      <w:ind w:firstLine="0"/>
    </w:pPr>
    <w:rPr>
      <w:i/>
      <w:iCs/>
      <w:color w:val="000000" w:themeColor="text2"/>
      <w:sz w:val="22"/>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rPr>
      <w:kern w:val="24"/>
    </w:rPr>
  </w:style>
  <w:style w:type="paragraph" w:styleId="Textocomentario">
    <w:name w:val="annotation text"/>
    <w:basedOn w:val="Normal"/>
    <w:link w:val="TextocomentarioCar"/>
    <w:uiPriority w:val="99"/>
    <w:semiHidden/>
    <w:unhideWhenUsed/>
    <w:rsid w:val="00EB69D3"/>
    <w:pPr>
      <w:spacing w:line="240" w:lineRule="auto"/>
      <w:ind w:firstLine="0"/>
    </w:pPr>
    <w:rPr>
      <w:sz w:val="22"/>
      <w:szCs w:val="20"/>
    </w:rPr>
  </w:style>
  <w:style w:type="character" w:customStyle="1" w:styleId="TextocomentarioCar">
    <w:name w:val="Texto comentario Car"/>
    <w:basedOn w:val="Fuentedeprrafopredeter"/>
    <w:link w:val="Textocomentario"/>
    <w:uiPriority w:val="99"/>
    <w:semiHidden/>
    <w:rsid w:val="00EB69D3"/>
    <w:rPr>
      <w:sz w:val="22"/>
      <w:szCs w:val="20"/>
    </w:rPr>
  </w:style>
  <w:style w:type="paragraph" w:styleId="Asuntodelcomentario">
    <w:name w:val="annotation subject"/>
    <w:basedOn w:val="Textocomentario"/>
    <w:next w:val="Textocomentario"/>
    <w:link w:val="AsuntodelcomentarioCar"/>
    <w:uiPriority w:val="99"/>
    <w:semiHidden/>
    <w:unhideWhenUsed/>
    <w:rsid w:val="00EB69D3"/>
    <w:rPr>
      <w:b/>
      <w:bCs/>
    </w:rPr>
  </w:style>
  <w:style w:type="character" w:customStyle="1" w:styleId="AsuntodelcomentarioCar">
    <w:name w:val="Asunto del comentario Car"/>
    <w:basedOn w:val="TextocomentarioCar"/>
    <w:link w:val="Asuntodelcomentario"/>
    <w:uiPriority w:val="99"/>
    <w:semiHidden/>
    <w:rsid w:val="00EB69D3"/>
    <w:rPr>
      <w:b/>
      <w:bCs/>
      <w:sz w:val="22"/>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rsid w:val="00EB69D3"/>
    <w:pPr>
      <w:spacing w:line="240" w:lineRule="auto"/>
      <w:ind w:firstLine="0"/>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EB69D3"/>
    <w:rPr>
      <w:rFonts w:ascii="Segoe UI" w:hAnsi="Segoe UI" w:cs="Segoe UI"/>
      <w:sz w:val="22"/>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rPr>
      <w:kern w:val="24"/>
    </w:rPr>
  </w:style>
  <w:style w:type="paragraph" w:styleId="Textonotapie">
    <w:name w:val="footnote text"/>
    <w:basedOn w:val="Normal"/>
    <w:link w:val="TextonotapieCar"/>
    <w:uiPriority w:val="99"/>
    <w:semiHidden/>
    <w:unhideWhenUsed/>
    <w:rsid w:val="00EB69D3"/>
    <w:pPr>
      <w:spacing w:line="240" w:lineRule="auto"/>
    </w:pPr>
    <w:rPr>
      <w:sz w:val="22"/>
      <w:szCs w:val="20"/>
    </w:rPr>
  </w:style>
  <w:style w:type="character" w:customStyle="1" w:styleId="TextonotapieCar">
    <w:name w:val="Texto nota pie Car"/>
    <w:basedOn w:val="Fuentedeprrafopredeter"/>
    <w:link w:val="Textonotapie"/>
    <w:uiPriority w:val="99"/>
    <w:semiHidden/>
    <w:rsid w:val="00EB69D3"/>
    <w:rPr>
      <w:sz w:val="22"/>
      <w:szCs w:val="20"/>
    </w:rPr>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6Car">
    <w:name w:val="Título 6 Car"/>
    <w:basedOn w:val="Fuentedeprrafopredeter"/>
    <w:link w:val="Ttulo6"/>
    <w:uiPriority w:val="5"/>
    <w:semiHidden/>
    <w:rsid w:val="00336906"/>
    <w:rPr>
      <w:rFonts w:asciiTheme="majorHAnsi" w:eastAsiaTheme="majorEastAsia" w:hAnsiTheme="majorHAnsi" w:cstheme="majorBidi"/>
      <w:color w:val="6E6E6E" w:themeColor="accent1" w:themeShade="7F"/>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kern w:val="24"/>
    </w:rPr>
  </w:style>
  <w:style w:type="paragraph" w:styleId="HTMLconformatoprevio">
    <w:name w:val="HTML Preformatted"/>
    <w:basedOn w:val="Normal"/>
    <w:link w:val="HTMLconformatoprevioCar"/>
    <w:uiPriority w:val="99"/>
    <w:semiHidden/>
    <w:unhideWhenUsed/>
    <w:rsid w:val="00EB69D3"/>
    <w:pPr>
      <w:spacing w:line="240" w:lineRule="auto"/>
      <w:ind w:firstLine="0"/>
    </w:pPr>
    <w:rPr>
      <w:rFonts w:ascii="Consolas" w:hAnsi="Consolas" w:cs="Consolas"/>
      <w:sz w:val="22"/>
      <w:szCs w:val="20"/>
    </w:rPr>
  </w:style>
  <w:style w:type="character" w:customStyle="1" w:styleId="HTMLconformatoprevioCar">
    <w:name w:val="HTML con formato previo Car"/>
    <w:basedOn w:val="Fuentedeprrafopredeter"/>
    <w:link w:val="HTMLconformatoprevio"/>
    <w:uiPriority w:val="99"/>
    <w:semiHidden/>
    <w:rsid w:val="00EB69D3"/>
    <w:rPr>
      <w:rFonts w:ascii="Consolas" w:hAnsi="Consolas" w:cs="Consolas"/>
      <w:sz w:val="22"/>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CitadestacadaCar">
    <w:name w:val="Cita destacada Car"/>
    <w:basedOn w:val="Fuentedeprrafopredeter"/>
    <w:link w:val="Citadestacada"/>
    <w:uiPriority w:val="30"/>
    <w:semiHidden/>
    <w:rsid w:val="00EB69D3"/>
    <w:rPr>
      <w:i/>
      <w:iCs/>
      <w:color w:val="6E6E6E" w:themeColor="accent1" w:themeShade="80"/>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8"/>
    <w:unhideWhenUsed/>
    <w:qFormat/>
    <w:pPr>
      <w:numPr>
        <w:numId w:val="1"/>
      </w:numPr>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8"/>
    <w:unhideWhenUsed/>
    <w:qFormat/>
    <w:pPr>
      <w:numPr>
        <w:numId w:val="6"/>
      </w:numPr>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Prrafodelista">
    <w:name w:val="List Paragraph"/>
    <w:basedOn w:val="Normal"/>
    <w:uiPriority w:val="34"/>
    <w:semiHidden/>
    <w:unhideWhenUsed/>
    <w:qFormat/>
    <w:pPr>
      <w:ind w:left="720" w:firstLine="0"/>
      <w:contextualSpacing/>
    </w:pPr>
  </w:style>
  <w:style w:type="paragraph" w:styleId="Textomacro">
    <w:name w:val="macro"/>
    <w:link w:val="TextomacroC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TextomacroCar">
    <w:name w:val="Texto macro Car"/>
    <w:basedOn w:val="Fuentedeprrafopredeter"/>
    <w:link w:val="Textomacro"/>
    <w:uiPriority w:val="99"/>
    <w:semiHidden/>
    <w:rsid w:val="00EB69D3"/>
    <w:rPr>
      <w:rFonts w:ascii="Consolas" w:hAnsi="Consolas" w:cs="Consolas"/>
      <w:kern w:val="24"/>
      <w:sz w:val="22"/>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rPr>
      <w:kern w:val="24"/>
    </w:rPr>
  </w:style>
  <w:style w:type="paragraph" w:styleId="Textosinformato">
    <w:name w:val="Plain Text"/>
    <w:basedOn w:val="Normal"/>
    <w:link w:val="TextosinformatoCar"/>
    <w:uiPriority w:val="99"/>
    <w:semiHidden/>
    <w:unhideWhenUsed/>
    <w:rsid w:val="00EB69D3"/>
    <w:pPr>
      <w:spacing w:line="240" w:lineRule="auto"/>
      <w:ind w:firstLine="0"/>
    </w:pPr>
    <w:rPr>
      <w:rFonts w:ascii="Consolas" w:hAnsi="Consolas" w:cs="Consolas"/>
      <w:sz w:val="22"/>
      <w:szCs w:val="21"/>
    </w:rPr>
  </w:style>
  <w:style w:type="character" w:customStyle="1" w:styleId="TextosinformatoCar">
    <w:name w:val="Texto sin formato Car"/>
    <w:basedOn w:val="Fuentedeprrafopredeter"/>
    <w:link w:val="Textosinformato"/>
    <w:uiPriority w:val="99"/>
    <w:semiHidden/>
    <w:rsid w:val="00EB69D3"/>
    <w:rPr>
      <w:rFonts w:ascii="Consolas" w:hAnsi="Consolas" w:cs="Consolas"/>
      <w:sz w:val="22"/>
      <w:szCs w:val="21"/>
    </w:rPr>
  </w:style>
  <w:style w:type="paragraph" w:styleId="Cita">
    <w:name w:val="Quote"/>
    <w:basedOn w:val="Normal"/>
    <w:next w:val="Normal"/>
    <w:link w:val="CitaCar"/>
    <w:uiPriority w:val="29"/>
    <w:semiHidden/>
    <w:unhideWhenUsed/>
    <w:qFormat/>
    <w:pPr>
      <w:spacing w:before="200" w:after="160"/>
      <w:ind w:left="864" w:right="864" w:firstLine="0"/>
      <w:jc w:val="center"/>
    </w:pPr>
    <w:rPr>
      <w:i/>
      <w:iCs/>
      <w:color w:val="404040" w:themeColor="text1" w:themeTint="BF"/>
    </w:rPr>
  </w:style>
  <w:style w:type="character" w:customStyle="1" w:styleId="CitaCar">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rPr>
      <w:kern w:val="24"/>
    </w:rPr>
  </w:style>
  <w:style w:type="paragraph" w:customStyle="1" w:styleId="Ttulo21">
    <w:name w:val="Título 21"/>
    <w:basedOn w:val="Normal"/>
    <w:uiPriority w:val="1"/>
    <w:qFormat/>
    <w:pPr>
      <w:ind w:firstLine="0"/>
      <w:jc w:val="center"/>
    </w:pPr>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semiHidden/>
    <w:unhideWhenUsed/>
    <w:pPr>
      <w:ind w:firstLine="0"/>
    </w:p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99"/>
    <w:qFormat/>
    <w:rPr>
      <w:vertAlign w:val="superscript"/>
    </w:rPr>
  </w:style>
  <w:style w:type="table" w:customStyle="1" w:styleId="InformeAPA">
    <w:name w:val="Informe APA"/>
    <w:basedOn w:val="Tabla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ailustracin">
    <w:name w:val="Tabla/ilustración"/>
    <w:basedOn w:val="Normal"/>
    <w:uiPriority w:val="7"/>
    <w:qFormat/>
    <w:pPr>
      <w:spacing w:before="240"/>
      <w:ind w:firstLine="0"/>
      <w:contextualSpacing/>
    </w:pPr>
  </w:style>
  <w:style w:type="paragraph" w:styleId="Piedepgina">
    <w:name w:val="footer"/>
    <w:basedOn w:val="Normal"/>
    <w:link w:val="PiedepginaCar"/>
    <w:uiPriority w:val="99"/>
    <w:qFormat/>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DB2E59"/>
  </w:style>
  <w:style w:type="character" w:styleId="Refdecomentario">
    <w:name w:val="annotation reference"/>
    <w:basedOn w:val="Fuentedeprrafopredeter"/>
    <w:uiPriority w:val="99"/>
    <w:semiHidden/>
    <w:unhideWhenUsed/>
    <w:rsid w:val="00EB69D3"/>
    <w:rPr>
      <w:sz w:val="22"/>
      <w:szCs w:val="16"/>
    </w:rPr>
  </w:style>
  <w:style w:type="paragraph" w:styleId="Textonotaalfinal">
    <w:name w:val="endnote text"/>
    <w:basedOn w:val="Normal"/>
    <w:link w:val="TextonotaalfinalCar"/>
    <w:uiPriority w:val="99"/>
    <w:semiHidden/>
    <w:unhideWhenUsed/>
    <w:qFormat/>
    <w:rsid w:val="00EB69D3"/>
    <w:pPr>
      <w:spacing w:line="240" w:lineRule="auto"/>
    </w:pPr>
    <w:rPr>
      <w:sz w:val="22"/>
      <w:szCs w:val="20"/>
    </w:rPr>
  </w:style>
  <w:style w:type="character" w:customStyle="1" w:styleId="TextonotaalfinalCar">
    <w:name w:val="Texto nota al final Car"/>
    <w:basedOn w:val="Fuentedeprrafopredeter"/>
    <w:link w:val="Textonotaalfinal"/>
    <w:uiPriority w:val="99"/>
    <w:semiHidden/>
    <w:rsid w:val="00EB69D3"/>
    <w:rPr>
      <w:sz w:val="22"/>
      <w:szCs w:val="20"/>
    </w:rPr>
  </w:style>
  <w:style w:type="character" w:styleId="CdigoHTML">
    <w:name w:val="HTML Code"/>
    <w:basedOn w:val="Fuentedeprrafopredeter"/>
    <w:uiPriority w:val="99"/>
    <w:semiHidden/>
    <w:unhideWhenUsed/>
    <w:rsid w:val="00EB69D3"/>
    <w:rPr>
      <w:rFonts w:ascii="Consolas" w:hAnsi="Consolas"/>
      <w:sz w:val="22"/>
      <w:szCs w:val="20"/>
    </w:rPr>
  </w:style>
  <w:style w:type="character" w:styleId="TecladoHTML">
    <w:name w:val="HTML Keyboard"/>
    <w:basedOn w:val="Fuentedeprrafopredeter"/>
    <w:uiPriority w:val="99"/>
    <w:semiHidden/>
    <w:unhideWhenUsed/>
    <w:rsid w:val="00EB69D3"/>
    <w:rPr>
      <w:rFonts w:ascii="Consolas" w:hAnsi="Consolas"/>
      <w:sz w:val="22"/>
      <w:szCs w:val="20"/>
    </w:rPr>
  </w:style>
  <w:style w:type="character" w:styleId="MquinadeescribirHTML">
    <w:name w:val="HTML Typewriter"/>
    <w:basedOn w:val="Fuentedeprrafopredeter"/>
    <w:uiPriority w:val="99"/>
    <w:semiHidden/>
    <w:unhideWhenUsed/>
    <w:rsid w:val="00EB69D3"/>
    <w:rPr>
      <w:rFonts w:ascii="Consolas" w:hAnsi="Consolas"/>
      <w:sz w:val="22"/>
      <w:szCs w:val="20"/>
    </w:rPr>
  </w:style>
  <w:style w:type="paragraph" w:styleId="TtuloTDC">
    <w:name w:val="TOC Heading"/>
    <w:basedOn w:val="Ttulo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Referenciaintensa">
    <w:name w:val="Intense Reference"/>
    <w:basedOn w:val="Fuentedeprrafopredeter"/>
    <w:uiPriority w:val="32"/>
    <w:semiHidden/>
    <w:unhideWhenUsed/>
    <w:qFormat/>
    <w:rsid w:val="00EB69D3"/>
    <w:rPr>
      <w:b/>
      <w:bCs/>
      <w:caps w:val="0"/>
      <w:smallCaps/>
      <w:color w:val="6E6E6E" w:themeColor="accent1" w:themeShade="80"/>
      <w:spacing w:val="5"/>
    </w:rPr>
  </w:style>
  <w:style w:type="character" w:styleId="nfasisintenso">
    <w:name w:val="Intense Emphasis"/>
    <w:basedOn w:val="Fuentedeprrafopredeter"/>
    <w:uiPriority w:val="21"/>
    <w:semiHidden/>
    <w:unhideWhenUsed/>
    <w:qFormat/>
    <w:rsid w:val="00EB69D3"/>
    <w:rPr>
      <w:i/>
      <w:iCs/>
      <w:color w:val="6E6E6E" w:themeColor="accent1" w:themeShade="80"/>
    </w:rPr>
  </w:style>
  <w:style w:type="table" w:styleId="Tablaconcuadrcula4-nfasis4">
    <w:name w:val="Grid Table 4 Accent 4"/>
    <w:basedOn w:val="Tabla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customStyle="1" w:styleId="Estilo1">
    <w:name w:val="Estilo1"/>
    <w:basedOn w:val="Tablanormal"/>
    <w:uiPriority w:val="99"/>
    <w:rsid w:val="0040000B"/>
    <w:pPr>
      <w:spacing w:line="360" w:lineRule="auto"/>
      <w:ind w:firstLine="0"/>
    </w:pPr>
    <w:tblPr>
      <w:tblBorders>
        <w:top w:val="single" w:sz="4" w:space="0" w:color="auto"/>
        <w:bottom w:val="single" w:sz="4" w:space="0" w:color="auto"/>
      </w:tblBorders>
    </w:tblPr>
    <w:tblStylePr w:type="firstRow">
      <w:tblPr/>
      <w:tcPr>
        <w:tcBorders>
          <w:bottom w:val="single" w:sz="4" w:space="0" w:color="auto"/>
        </w:tcBorders>
      </w:tcPr>
    </w:tblStylePr>
  </w:style>
  <w:style w:type="table" w:customStyle="1" w:styleId="Tablaconcuadrcula1">
    <w:name w:val="Tabla con cuadrícula1"/>
    <w:basedOn w:val="Tablanormal"/>
    <w:next w:val="Tablaconcuadrcula"/>
    <w:uiPriority w:val="39"/>
    <w:rsid w:val="00F02038"/>
    <w:pPr>
      <w:spacing w:after="80" w:line="240" w:lineRule="auto"/>
      <w:ind w:firstLine="0"/>
    </w:pPr>
    <w:rPr>
      <w:rFonts w:eastAsia="Cambria"/>
      <w:color w:val="auto"/>
      <w:lang w:val="es-ES_tradnl"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0A7CD8"/>
    <w:pPr>
      <w:spacing w:after="80" w:line="240" w:lineRule="auto"/>
      <w:ind w:firstLine="0"/>
    </w:pPr>
    <w:rPr>
      <w:rFonts w:eastAsia="Cambria"/>
      <w:color w:val="auto"/>
      <w:lang w:val="es-ES_tradnl"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39"/>
    <w:rsid w:val="00CE4A64"/>
    <w:pPr>
      <w:spacing w:after="80" w:line="240" w:lineRule="auto"/>
      <w:ind w:firstLine="0"/>
    </w:pPr>
    <w:rPr>
      <w:rFonts w:eastAsia="Cambria"/>
      <w:color w:val="auto"/>
      <w:lang w:val="es-ES_tradnl"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next w:val="Tablaconcuadrcula"/>
    <w:uiPriority w:val="39"/>
    <w:rsid w:val="0027754E"/>
    <w:pPr>
      <w:spacing w:after="80" w:line="240" w:lineRule="auto"/>
      <w:ind w:firstLine="0"/>
    </w:pPr>
    <w:rPr>
      <w:rFonts w:eastAsia="Cambria"/>
      <w:color w:val="auto"/>
      <w:lang w:val="es-ES_tradnl"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next w:val="Tablaconcuadrcula"/>
    <w:uiPriority w:val="39"/>
    <w:rsid w:val="0027754E"/>
    <w:pPr>
      <w:spacing w:after="80" w:line="240" w:lineRule="auto"/>
      <w:ind w:firstLine="0"/>
    </w:pPr>
    <w:rPr>
      <w:rFonts w:eastAsia="Cambria"/>
      <w:color w:val="auto"/>
      <w:lang w:val="es-ES_tradnl"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48255">
      <w:bodyDiv w:val="1"/>
      <w:marLeft w:val="0"/>
      <w:marRight w:val="0"/>
      <w:marTop w:val="0"/>
      <w:marBottom w:val="0"/>
      <w:divBdr>
        <w:top w:val="none" w:sz="0" w:space="0" w:color="auto"/>
        <w:left w:val="none" w:sz="0" w:space="0" w:color="auto"/>
        <w:bottom w:val="none" w:sz="0" w:space="0" w:color="auto"/>
        <w:right w:val="none" w:sz="0" w:space="0" w:color="auto"/>
      </w:divBdr>
    </w:div>
    <w:div w:id="94402853">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96744618">
      <w:bodyDiv w:val="1"/>
      <w:marLeft w:val="0"/>
      <w:marRight w:val="0"/>
      <w:marTop w:val="0"/>
      <w:marBottom w:val="0"/>
      <w:divBdr>
        <w:top w:val="none" w:sz="0" w:space="0" w:color="auto"/>
        <w:left w:val="none" w:sz="0" w:space="0" w:color="auto"/>
        <w:bottom w:val="none" w:sz="0" w:space="0" w:color="auto"/>
        <w:right w:val="none" w:sz="0" w:space="0" w:color="auto"/>
      </w:divBdr>
    </w:div>
    <w:div w:id="213586191">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42785720">
      <w:bodyDiv w:val="1"/>
      <w:marLeft w:val="0"/>
      <w:marRight w:val="0"/>
      <w:marTop w:val="0"/>
      <w:marBottom w:val="0"/>
      <w:divBdr>
        <w:top w:val="none" w:sz="0" w:space="0" w:color="auto"/>
        <w:left w:val="none" w:sz="0" w:space="0" w:color="auto"/>
        <w:bottom w:val="none" w:sz="0" w:space="0" w:color="auto"/>
        <w:right w:val="none" w:sz="0" w:space="0" w:color="auto"/>
      </w:divBdr>
    </w:div>
    <w:div w:id="344678139">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9323985">
      <w:bodyDiv w:val="1"/>
      <w:marLeft w:val="0"/>
      <w:marRight w:val="0"/>
      <w:marTop w:val="0"/>
      <w:marBottom w:val="0"/>
      <w:divBdr>
        <w:top w:val="none" w:sz="0" w:space="0" w:color="auto"/>
        <w:left w:val="none" w:sz="0" w:space="0" w:color="auto"/>
        <w:bottom w:val="none" w:sz="0" w:space="0" w:color="auto"/>
        <w:right w:val="none" w:sz="0" w:space="0" w:color="auto"/>
      </w:divBdr>
    </w:div>
    <w:div w:id="380907043">
      <w:bodyDiv w:val="1"/>
      <w:marLeft w:val="0"/>
      <w:marRight w:val="0"/>
      <w:marTop w:val="0"/>
      <w:marBottom w:val="0"/>
      <w:divBdr>
        <w:top w:val="none" w:sz="0" w:space="0" w:color="auto"/>
        <w:left w:val="none" w:sz="0" w:space="0" w:color="auto"/>
        <w:bottom w:val="none" w:sz="0" w:space="0" w:color="auto"/>
        <w:right w:val="none" w:sz="0" w:space="0" w:color="auto"/>
      </w:divBdr>
    </w:div>
    <w:div w:id="398409847">
      <w:bodyDiv w:val="1"/>
      <w:marLeft w:val="0"/>
      <w:marRight w:val="0"/>
      <w:marTop w:val="0"/>
      <w:marBottom w:val="0"/>
      <w:divBdr>
        <w:top w:val="none" w:sz="0" w:space="0" w:color="auto"/>
        <w:left w:val="none" w:sz="0" w:space="0" w:color="auto"/>
        <w:bottom w:val="none" w:sz="0" w:space="0" w:color="auto"/>
        <w:right w:val="none" w:sz="0" w:space="0" w:color="auto"/>
      </w:divBdr>
    </w:div>
    <w:div w:id="416177812">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98154494">
      <w:bodyDiv w:val="1"/>
      <w:marLeft w:val="0"/>
      <w:marRight w:val="0"/>
      <w:marTop w:val="0"/>
      <w:marBottom w:val="0"/>
      <w:divBdr>
        <w:top w:val="none" w:sz="0" w:space="0" w:color="auto"/>
        <w:left w:val="none" w:sz="0" w:space="0" w:color="auto"/>
        <w:bottom w:val="none" w:sz="0" w:space="0" w:color="auto"/>
        <w:right w:val="none" w:sz="0" w:space="0" w:color="auto"/>
      </w:divBdr>
    </w:div>
    <w:div w:id="502279807">
      <w:bodyDiv w:val="1"/>
      <w:marLeft w:val="0"/>
      <w:marRight w:val="0"/>
      <w:marTop w:val="0"/>
      <w:marBottom w:val="0"/>
      <w:divBdr>
        <w:top w:val="none" w:sz="0" w:space="0" w:color="auto"/>
        <w:left w:val="none" w:sz="0" w:space="0" w:color="auto"/>
        <w:bottom w:val="none" w:sz="0" w:space="0" w:color="auto"/>
        <w:right w:val="none" w:sz="0" w:space="0" w:color="auto"/>
      </w:divBdr>
    </w:div>
    <w:div w:id="523444357">
      <w:bodyDiv w:val="1"/>
      <w:marLeft w:val="0"/>
      <w:marRight w:val="0"/>
      <w:marTop w:val="0"/>
      <w:marBottom w:val="0"/>
      <w:divBdr>
        <w:top w:val="none" w:sz="0" w:space="0" w:color="auto"/>
        <w:left w:val="none" w:sz="0" w:space="0" w:color="auto"/>
        <w:bottom w:val="none" w:sz="0" w:space="0" w:color="auto"/>
        <w:right w:val="none" w:sz="0" w:space="0" w:color="auto"/>
      </w:divBdr>
    </w:div>
    <w:div w:id="532424695">
      <w:bodyDiv w:val="1"/>
      <w:marLeft w:val="0"/>
      <w:marRight w:val="0"/>
      <w:marTop w:val="0"/>
      <w:marBottom w:val="0"/>
      <w:divBdr>
        <w:top w:val="none" w:sz="0" w:space="0" w:color="auto"/>
        <w:left w:val="none" w:sz="0" w:space="0" w:color="auto"/>
        <w:bottom w:val="none" w:sz="0" w:space="0" w:color="auto"/>
        <w:right w:val="none" w:sz="0" w:space="0" w:color="auto"/>
      </w:divBdr>
    </w:div>
    <w:div w:id="543830387">
      <w:bodyDiv w:val="1"/>
      <w:marLeft w:val="0"/>
      <w:marRight w:val="0"/>
      <w:marTop w:val="0"/>
      <w:marBottom w:val="0"/>
      <w:divBdr>
        <w:top w:val="none" w:sz="0" w:space="0" w:color="auto"/>
        <w:left w:val="none" w:sz="0" w:space="0" w:color="auto"/>
        <w:bottom w:val="none" w:sz="0" w:space="0" w:color="auto"/>
        <w:right w:val="none" w:sz="0" w:space="0" w:color="auto"/>
      </w:divBdr>
    </w:div>
    <w:div w:id="577373592">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583344001">
      <w:bodyDiv w:val="1"/>
      <w:marLeft w:val="0"/>
      <w:marRight w:val="0"/>
      <w:marTop w:val="0"/>
      <w:marBottom w:val="0"/>
      <w:divBdr>
        <w:top w:val="none" w:sz="0" w:space="0" w:color="auto"/>
        <w:left w:val="none" w:sz="0" w:space="0" w:color="auto"/>
        <w:bottom w:val="none" w:sz="0" w:space="0" w:color="auto"/>
        <w:right w:val="none" w:sz="0" w:space="0" w:color="auto"/>
      </w:divBdr>
    </w:div>
    <w:div w:id="601031760">
      <w:bodyDiv w:val="1"/>
      <w:marLeft w:val="0"/>
      <w:marRight w:val="0"/>
      <w:marTop w:val="0"/>
      <w:marBottom w:val="0"/>
      <w:divBdr>
        <w:top w:val="none" w:sz="0" w:space="0" w:color="auto"/>
        <w:left w:val="none" w:sz="0" w:space="0" w:color="auto"/>
        <w:bottom w:val="none" w:sz="0" w:space="0" w:color="auto"/>
        <w:right w:val="none" w:sz="0" w:space="0" w:color="auto"/>
      </w:divBdr>
    </w:div>
    <w:div w:id="638222298">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1399809">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7702855">
      <w:bodyDiv w:val="1"/>
      <w:marLeft w:val="0"/>
      <w:marRight w:val="0"/>
      <w:marTop w:val="0"/>
      <w:marBottom w:val="0"/>
      <w:divBdr>
        <w:top w:val="none" w:sz="0" w:space="0" w:color="auto"/>
        <w:left w:val="none" w:sz="0" w:space="0" w:color="auto"/>
        <w:bottom w:val="none" w:sz="0" w:space="0" w:color="auto"/>
        <w:right w:val="none" w:sz="0" w:space="0" w:color="auto"/>
      </w:divBdr>
    </w:div>
    <w:div w:id="747310998">
      <w:bodyDiv w:val="1"/>
      <w:marLeft w:val="0"/>
      <w:marRight w:val="0"/>
      <w:marTop w:val="0"/>
      <w:marBottom w:val="0"/>
      <w:divBdr>
        <w:top w:val="none" w:sz="0" w:space="0" w:color="auto"/>
        <w:left w:val="none" w:sz="0" w:space="0" w:color="auto"/>
        <w:bottom w:val="none" w:sz="0" w:space="0" w:color="auto"/>
        <w:right w:val="none" w:sz="0" w:space="0" w:color="auto"/>
      </w:divBdr>
    </w:div>
    <w:div w:id="747845831">
      <w:bodyDiv w:val="1"/>
      <w:marLeft w:val="0"/>
      <w:marRight w:val="0"/>
      <w:marTop w:val="0"/>
      <w:marBottom w:val="0"/>
      <w:divBdr>
        <w:top w:val="none" w:sz="0" w:space="0" w:color="auto"/>
        <w:left w:val="none" w:sz="0" w:space="0" w:color="auto"/>
        <w:bottom w:val="none" w:sz="0" w:space="0" w:color="auto"/>
        <w:right w:val="none" w:sz="0" w:space="0" w:color="auto"/>
      </w:divBdr>
    </w:div>
    <w:div w:id="777484291">
      <w:bodyDiv w:val="1"/>
      <w:marLeft w:val="0"/>
      <w:marRight w:val="0"/>
      <w:marTop w:val="0"/>
      <w:marBottom w:val="0"/>
      <w:divBdr>
        <w:top w:val="none" w:sz="0" w:space="0" w:color="auto"/>
        <w:left w:val="none" w:sz="0" w:space="0" w:color="auto"/>
        <w:bottom w:val="none" w:sz="0" w:space="0" w:color="auto"/>
        <w:right w:val="none" w:sz="0" w:space="0" w:color="auto"/>
      </w:divBdr>
    </w:div>
    <w:div w:id="779958965">
      <w:bodyDiv w:val="1"/>
      <w:marLeft w:val="0"/>
      <w:marRight w:val="0"/>
      <w:marTop w:val="0"/>
      <w:marBottom w:val="0"/>
      <w:divBdr>
        <w:top w:val="none" w:sz="0" w:space="0" w:color="auto"/>
        <w:left w:val="none" w:sz="0" w:space="0" w:color="auto"/>
        <w:bottom w:val="none" w:sz="0" w:space="0" w:color="auto"/>
        <w:right w:val="none" w:sz="0" w:space="0" w:color="auto"/>
      </w:divBdr>
    </w:div>
    <w:div w:id="785194770">
      <w:bodyDiv w:val="1"/>
      <w:marLeft w:val="0"/>
      <w:marRight w:val="0"/>
      <w:marTop w:val="0"/>
      <w:marBottom w:val="0"/>
      <w:divBdr>
        <w:top w:val="none" w:sz="0" w:space="0" w:color="auto"/>
        <w:left w:val="none" w:sz="0" w:space="0" w:color="auto"/>
        <w:bottom w:val="none" w:sz="0" w:space="0" w:color="auto"/>
        <w:right w:val="none" w:sz="0" w:space="0" w:color="auto"/>
      </w:divBdr>
    </w:div>
    <w:div w:id="908002021">
      <w:bodyDiv w:val="1"/>
      <w:marLeft w:val="0"/>
      <w:marRight w:val="0"/>
      <w:marTop w:val="0"/>
      <w:marBottom w:val="0"/>
      <w:divBdr>
        <w:top w:val="none" w:sz="0" w:space="0" w:color="auto"/>
        <w:left w:val="none" w:sz="0" w:space="0" w:color="auto"/>
        <w:bottom w:val="none" w:sz="0" w:space="0" w:color="auto"/>
        <w:right w:val="none" w:sz="0" w:space="0" w:color="auto"/>
      </w:divBdr>
    </w:div>
    <w:div w:id="910041580">
      <w:bodyDiv w:val="1"/>
      <w:marLeft w:val="0"/>
      <w:marRight w:val="0"/>
      <w:marTop w:val="0"/>
      <w:marBottom w:val="0"/>
      <w:divBdr>
        <w:top w:val="none" w:sz="0" w:space="0" w:color="auto"/>
        <w:left w:val="none" w:sz="0" w:space="0" w:color="auto"/>
        <w:bottom w:val="none" w:sz="0" w:space="0" w:color="auto"/>
        <w:right w:val="none" w:sz="0" w:space="0" w:color="auto"/>
      </w:divBdr>
    </w:div>
    <w:div w:id="913315936">
      <w:bodyDiv w:val="1"/>
      <w:marLeft w:val="0"/>
      <w:marRight w:val="0"/>
      <w:marTop w:val="0"/>
      <w:marBottom w:val="0"/>
      <w:divBdr>
        <w:top w:val="none" w:sz="0" w:space="0" w:color="auto"/>
        <w:left w:val="none" w:sz="0" w:space="0" w:color="auto"/>
        <w:bottom w:val="none" w:sz="0" w:space="0" w:color="auto"/>
        <w:right w:val="none" w:sz="0" w:space="0" w:color="auto"/>
      </w:divBdr>
    </w:div>
    <w:div w:id="927235342">
      <w:bodyDiv w:val="1"/>
      <w:marLeft w:val="0"/>
      <w:marRight w:val="0"/>
      <w:marTop w:val="0"/>
      <w:marBottom w:val="0"/>
      <w:divBdr>
        <w:top w:val="none" w:sz="0" w:space="0" w:color="auto"/>
        <w:left w:val="none" w:sz="0" w:space="0" w:color="auto"/>
        <w:bottom w:val="none" w:sz="0" w:space="0" w:color="auto"/>
        <w:right w:val="none" w:sz="0" w:space="0" w:color="auto"/>
      </w:divBdr>
    </w:div>
    <w:div w:id="1002854190">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64642766">
      <w:bodyDiv w:val="1"/>
      <w:marLeft w:val="0"/>
      <w:marRight w:val="0"/>
      <w:marTop w:val="0"/>
      <w:marBottom w:val="0"/>
      <w:divBdr>
        <w:top w:val="none" w:sz="0" w:space="0" w:color="auto"/>
        <w:left w:val="none" w:sz="0" w:space="0" w:color="auto"/>
        <w:bottom w:val="none" w:sz="0" w:space="0" w:color="auto"/>
        <w:right w:val="none" w:sz="0" w:space="0" w:color="auto"/>
      </w:divBdr>
    </w:div>
    <w:div w:id="1099332143">
      <w:bodyDiv w:val="1"/>
      <w:marLeft w:val="0"/>
      <w:marRight w:val="0"/>
      <w:marTop w:val="0"/>
      <w:marBottom w:val="0"/>
      <w:divBdr>
        <w:top w:val="none" w:sz="0" w:space="0" w:color="auto"/>
        <w:left w:val="none" w:sz="0" w:space="0" w:color="auto"/>
        <w:bottom w:val="none" w:sz="0" w:space="0" w:color="auto"/>
        <w:right w:val="none" w:sz="0" w:space="0" w:color="auto"/>
      </w:divBdr>
    </w:div>
    <w:div w:id="1122650741">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025899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92576571">
      <w:bodyDiv w:val="1"/>
      <w:marLeft w:val="0"/>
      <w:marRight w:val="0"/>
      <w:marTop w:val="0"/>
      <w:marBottom w:val="0"/>
      <w:divBdr>
        <w:top w:val="none" w:sz="0" w:space="0" w:color="auto"/>
        <w:left w:val="none" w:sz="0" w:space="0" w:color="auto"/>
        <w:bottom w:val="none" w:sz="0" w:space="0" w:color="auto"/>
        <w:right w:val="none" w:sz="0" w:space="0" w:color="auto"/>
      </w:divBdr>
    </w:div>
    <w:div w:id="1411386902">
      <w:bodyDiv w:val="1"/>
      <w:marLeft w:val="0"/>
      <w:marRight w:val="0"/>
      <w:marTop w:val="0"/>
      <w:marBottom w:val="0"/>
      <w:divBdr>
        <w:top w:val="none" w:sz="0" w:space="0" w:color="auto"/>
        <w:left w:val="none" w:sz="0" w:space="0" w:color="auto"/>
        <w:bottom w:val="none" w:sz="0" w:space="0" w:color="auto"/>
        <w:right w:val="none" w:sz="0" w:space="0" w:color="auto"/>
      </w:divBdr>
    </w:div>
    <w:div w:id="1411583394">
      <w:bodyDiv w:val="1"/>
      <w:marLeft w:val="0"/>
      <w:marRight w:val="0"/>
      <w:marTop w:val="0"/>
      <w:marBottom w:val="0"/>
      <w:divBdr>
        <w:top w:val="none" w:sz="0" w:space="0" w:color="auto"/>
        <w:left w:val="none" w:sz="0" w:space="0" w:color="auto"/>
        <w:bottom w:val="none" w:sz="0" w:space="0" w:color="auto"/>
        <w:right w:val="none" w:sz="0" w:space="0" w:color="auto"/>
      </w:divBdr>
    </w:div>
    <w:div w:id="141308759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5729255">
      <w:bodyDiv w:val="1"/>
      <w:marLeft w:val="0"/>
      <w:marRight w:val="0"/>
      <w:marTop w:val="0"/>
      <w:marBottom w:val="0"/>
      <w:divBdr>
        <w:top w:val="none" w:sz="0" w:space="0" w:color="auto"/>
        <w:left w:val="none" w:sz="0" w:space="0" w:color="auto"/>
        <w:bottom w:val="none" w:sz="0" w:space="0" w:color="auto"/>
        <w:right w:val="none" w:sz="0" w:space="0" w:color="auto"/>
      </w:divBdr>
    </w:div>
    <w:div w:id="1453523815">
      <w:bodyDiv w:val="1"/>
      <w:marLeft w:val="0"/>
      <w:marRight w:val="0"/>
      <w:marTop w:val="0"/>
      <w:marBottom w:val="0"/>
      <w:divBdr>
        <w:top w:val="none" w:sz="0" w:space="0" w:color="auto"/>
        <w:left w:val="none" w:sz="0" w:space="0" w:color="auto"/>
        <w:bottom w:val="none" w:sz="0" w:space="0" w:color="auto"/>
        <w:right w:val="none" w:sz="0" w:space="0" w:color="auto"/>
      </w:divBdr>
    </w:div>
    <w:div w:id="1457527625">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3643825">
      <w:bodyDiv w:val="1"/>
      <w:marLeft w:val="0"/>
      <w:marRight w:val="0"/>
      <w:marTop w:val="0"/>
      <w:marBottom w:val="0"/>
      <w:divBdr>
        <w:top w:val="none" w:sz="0" w:space="0" w:color="auto"/>
        <w:left w:val="none" w:sz="0" w:space="0" w:color="auto"/>
        <w:bottom w:val="none" w:sz="0" w:space="0" w:color="auto"/>
        <w:right w:val="none" w:sz="0" w:space="0" w:color="auto"/>
      </w:divBdr>
    </w:div>
    <w:div w:id="1517766183">
      <w:bodyDiv w:val="1"/>
      <w:marLeft w:val="0"/>
      <w:marRight w:val="0"/>
      <w:marTop w:val="0"/>
      <w:marBottom w:val="0"/>
      <w:divBdr>
        <w:top w:val="none" w:sz="0" w:space="0" w:color="auto"/>
        <w:left w:val="none" w:sz="0" w:space="0" w:color="auto"/>
        <w:bottom w:val="none" w:sz="0" w:space="0" w:color="auto"/>
        <w:right w:val="none" w:sz="0" w:space="0" w:color="auto"/>
      </w:divBdr>
    </w:div>
    <w:div w:id="1519546138">
      <w:bodyDiv w:val="1"/>
      <w:marLeft w:val="0"/>
      <w:marRight w:val="0"/>
      <w:marTop w:val="0"/>
      <w:marBottom w:val="0"/>
      <w:divBdr>
        <w:top w:val="none" w:sz="0" w:space="0" w:color="auto"/>
        <w:left w:val="none" w:sz="0" w:space="0" w:color="auto"/>
        <w:bottom w:val="none" w:sz="0" w:space="0" w:color="auto"/>
        <w:right w:val="none" w:sz="0" w:space="0" w:color="auto"/>
      </w:divBdr>
      <w:divsChild>
        <w:div w:id="1176263915">
          <w:marLeft w:val="0"/>
          <w:marRight w:val="0"/>
          <w:marTop w:val="0"/>
          <w:marBottom w:val="0"/>
          <w:divBdr>
            <w:top w:val="single" w:sz="2" w:space="0" w:color="E3E3E3"/>
            <w:left w:val="single" w:sz="2" w:space="0" w:color="E3E3E3"/>
            <w:bottom w:val="single" w:sz="2" w:space="0" w:color="E3E3E3"/>
            <w:right w:val="single" w:sz="2" w:space="0" w:color="E3E3E3"/>
          </w:divBdr>
          <w:divsChild>
            <w:div w:id="880483362">
              <w:marLeft w:val="0"/>
              <w:marRight w:val="0"/>
              <w:marTop w:val="0"/>
              <w:marBottom w:val="0"/>
              <w:divBdr>
                <w:top w:val="single" w:sz="2" w:space="0" w:color="E3E3E3"/>
                <w:left w:val="single" w:sz="2" w:space="0" w:color="E3E3E3"/>
                <w:bottom w:val="single" w:sz="2" w:space="0" w:color="E3E3E3"/>
                <w:right w:val="single" w:sz="2" w:space="0" w:color="E3E3E3"/>
              </w:divBdr>
              <w:divsChild>
                <w:div w:id="1005747840">
                  <w:marLeft w:val="0"/>
                  <w:marRight w:val="0"/>
                  <w:marTop w:val="0"/>
                  <w:marBottom w:val="0"/>
                  <w:divBdr>
                    <w:top w:val="single" w:sz="2" w:space="0" w:color="E3E3E3"/>
                    <w:left w:val="single" w:sz="2" w:space="0" w:color="E3E3E3"/>
                    <w:bottom w:val="single" w:sz="2" w:space="0" w:color="E3E3E3"/>
                    <w:right w:val="single" w:sz="2" w:space="0" w:color="E3E3E3"/>
                  </w:divBdr>
                  <w:divsChild>
                    <w:div w:id="1599411156">
                      <w:marLeft w:val="0"/>
                      <w:marRight w:val="0"/>
                      <w:marTop w:val="0"/>
                      <w:marBottom w:val="0"/>
                      <w:divBdr>
                        <w:top w:val="single" w:sz="2" w:space="0" w:color="E3E3E3"/>
                        <w:left w:val="single" w:sz="2" w:space="0" w:color="E3E3E3"/>
                        <w:bottom w:val="single" w:sz="2" w:space="0" w:color="E3E3E3"/>
                        <w:right w:val="single" w:sz="2" w:space="0" w:color="E3E3E3"/>
                      </w:divBdr>
                      <w:divsChild>
                        <w:div w:id="455373874">
                          <w:marLeft w:val="0"/>
                          <w:marRight w:val="0"/>
                          <w:marTop w:val="0"/>
                          <w:marBottom w:val="0"/>
                          <w:divBdr>
                            <w:top w:val="single" w:sz="2" w:space="0" w:color="E3E3E3"/>
                            <w:left w:val="single" w:sz="2" w:space="0" w:color="E3E3E3"/>
                            <w:bottom w:val="single" w:sz="2" w:space="0" w:color="E3E3E3"/>
                            <w:right w:val="single" w:sz="2" w:space="0" w:color="E3E3E3"/>
                          </w:divBdr>
                          <w:divsChild>
                            <w:div w:id="178394394">
                              <w:marLeft w:val="0"/>
                              <w:marRight w:val="0"/>
                              <w:marTop w:val="0"/>
                              <w:marBottom w:val="0"/>
                              <w:divBdr>
                                <w:top w:val="single" w:sz="2" w:space="0" w:color="E3E3E3"/>
                                <w:left w:val="single" w:sz="2" w:space="0" w:color="E3E3E3"/>
                                <w:bottom w:val="single" w:sz="2" w:space="0" w:color="E3E3E3"/>
                                <w:right w:val="single" w:sz="2" w:space="0" w:color="E3E3E3"/>
                              </w:divBdr>
                              <w:divsChild>
                                <w:div w:id="190074202">
                                  <w:marLeft w:val="0"/>
                                  <w:marRight w:val="0"/>
                                  <w:marTop w:val="100"/>
                                  <w:marBottom w:val="100"/>
                                  <w:divBdr>
                                    <w:top w:val="single" w:sz="2" w:space="0" w:color="E3E3E3"/>
                                    <w:left w:val="single" w:sz="2" w:space="0" w:color="E3E3E3"/>
                                    <w:bottom w:val="single" w:sz="2" w:space="0" w:color="E3E3E3"/>
                                    <w:right w:val="single" w:sz="2" w:space="0" w:color="E3E3E3"/>
                                  </w:divBdr>
                                  <w:divsChild>
                                    <w:div w:id="1455096028">
                                      <w:marLeft w:val="0"/>
                                      <w:marRight w:val="0"/>
                                      <w:marTop w:val="0"/>
                                      <w:marBottom w:val="0"/>
                                      <w:divBdr>
                                        <w:top w:val="single" w:sz="2" w:space="0" w:color="E3E3E3"/>
                                        <w:left w:val="single" w:sz="2" w:space="0" w:color="E3E3E3"/>
                                        <w:bottom w:val="single" w:sz="2" w:space="0" w:color="E3E3E3"/>
                                        <w:right w:val="single" w:sz="2" w:space="0" w:color="E3E3E3"/>
                                      </w:divBdr>
                                      <w:divsChild>
                                        <w:div w:id="1978602509">
                                          <w:marLeft w:val="0"/>
                                          <w:marRight w:val="0"/>
                                          <w:marTop w:val="0"/>
                                          <w:marBottom w:val="0"/>
                                          <w:divBdr>
                                            <w:top w:val="single" w:sz="2" w:space="0" w:color="E3E3E3"/>
                                            <w:left w:val="single" w:sz="2" w:space="0" w:color="E3E3E3"/>
                                            <w:bottom w:val="single" w:sz="2" w:space="0" w:color="E3E3E3"/>
                                            <w:right w:val="single" w:sz="2" w:space="0" w:color="E3E3E3"/>
                                          </w:divBdr>
                                          <w:divsChild>
                                            <w:div w:id="658728233">
                                              <w:marLeft w:val="0"/>
                                              <w:marRight w:val="0"/>
                                              <w:marTop w:val="0"/>
                                              <w:marBottom w:val="0"/>
                                              <w:divBdr>
                                                <w:top w:val="single" w:sz="2" w:space="0" w:color="E3E3E3"/>
                                                <w:left w:val="single" w:sz="2" w:space="0" w:color="E3E3E3"/>
                                                <w:bottom w:val="single" w:sz="2" w:space="0" w:color="E3E3E3"/>
                                                <w:right w:val="single" w:sz="2" w:space="0" w:color="E3E3E3"/>
                                              </w:divBdr>
                                              <w:divsChild>
                                                <w:div w:id="2113434970">
                                                  <w:marLeft w:val="0"/>
                                                  <w:marRight w:val="0"/>
                                                  <w:marTop w:val="0"/>
                                                  <w:marBottom w:val="0"/>
                                                  <w:divBdr>
                                                    <w:top w:val="single" w:sz="2" w:space="0" w:color="E3E3E3"/>
                                                    <w:left w:val="single" w:sz="2" w:space="0" w:color="E3E3E3"/>
                                                    <w:bottom w:val="single" w:sz="2" w:space="0" w:color="E3E3E3"/>
                                                    <w:right w:val="single" w:sz="2" w:space="0" w:color="E3E3E3"/>
                                                  </w:divBdr>
                                                  <w:divsChild>
                                                    <w:div w:id="1280840338">
                                                      <w:marLeft w:val="0"/>
                                                      <w:marRight w:val="0"/>
                                                      <w:marTop w:val="0"/>
                                                      <w:marBottom w:val="0"/>
                                                      <w:divBdr>
                                                        <w:top w:val="single" w:sz="2" w:space="0" w:color="E3E3E3"/>
                                                        <w:left w:val="single" w:sz="2" w:space="0" w:color="E3E3E3"/>
                                                        <w:bottom w:val="single" w:sz="2" w:space="0" w:color="E3E3E3"/>
                                                        <w:right w:val="single" w:sz="2" w:space="0" w:color="E3E3E3"/>
                                                      </w:divBdr>
                                                      <w:divsChild>
                                                        <w:div w:id="4121229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53261227">
          <w:marLeft w:val="0"/>
          <w:marRight w:val="0"/>
          <w:marTop w:val="0"/>
          <w:marBottom w:val="0"/>
          <w:divBdr>
            <w:top w:val="none" w:sz="0" w:space="0" w:color="auto"/>
            <w:left w:val="none" w:sz="0" w:space="0" w:color="auto"/>
            <w:bottom w:val="none" w:sz="0" w:space="0" w:color="auto"/>
            <w:right w:val="none" w:sz="0" w:space="0" w:color="auto"/>
          </w:divBdr>
        </w:div>
      </w:divsChild>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5725638">
      <w:bodyDiv w:val="1"/>
      <w:marLeft w:val="0"/>
      <w:marRight w:val="0"/>
      <w:marTop w:val="0"/>
      <w:marBottom w:val="0"/>
      <w:divBdr>
        <w:top w:val="none" w:sz="0" w:space="0" w:color="auto"/>
        <w:left w:val="none" w:sz="0" w:space="0" w:color="auto"/>
        <w:bottom w:val="none" w:sz="0" w:space="0" w:color="auto"/>
        <w:right w:val="none" w:sz="0" w:space="0" w:color="auto"/>
      </w:divBdr>
    </w:div>
    <w:div w:id="1636370028">
      <w:bodyDiv w:val="1"/>
      <w:marLeft w:val="0"/>
      <w:marRight w:val="0"/>
      <w:marTop w:val="0"/>
      <w:marBottom w:val="0"/>
      <w:divBdr>
        <w:top w:val="none" w:sz="0" w:space="0" w:color="auto"/>
        <w:left w:val="none" w:sz="0" w:space="0" w:color="auto"/>
        <w:bottom w:val="none" w:sz="0" w:space="0" w:color="auto"/>
        <w:right w:val="none" w:sz="0" w:space="0" w:color="auto"/>
      </w:divBdr>
    </w:div>
    <w:div w:id="1642541892">
      <w:bodyDiv w:val="1"/>
      <w:marLeft w:val="0"/>
      <w:marRight w:val="0"/>
      <w:marTop w:val="0"/>
      <w:marBottom w:val="0"/>
      <w:divBdr>
        <w:top w:val="none" w:sz="0" w:space="0" w:color="auto"/>
        <w:left w:val="none" w:sz="0" w:space="0" w:color="auto"/>
        <w:bottom w:val="none" w:sz="0" w:space="0" w:color="auto"/>
        <w:right w:val="none" w:sz="0" w:space="0" w:color="auto"/>
      </w:divBdr>
    </w:div>
    <w:div w:id="17170043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6488530">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7014179">
      <w:bodyDiv w:val="1"/>
      <w:marLeft w:val="0"/>
      <w:marRight w:val="0"/>
      <w:marTop w:val="0"/>
      <w:marBottom w:val="0"/>
      <w:divBdr>
        <w:top w:val="none" w:sz="0" w:space="0" w:color="auto"/>
        <w:left w:val="none" w:sz="0" w:space="0" w:color="auto"/>
        <w:bottom w:val="none" w:sz="0" w:space="0" w:color="auto"/>
        <w:right w:val="none" w:sz="0" w:space="0" w:color="auto"/>
      </w:divBdr>
    </w:div>
    <w:div w:id="195350933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3921818">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0913960">
      <w:bodyDiv w:val="1"/>
      <w:marLeft w:val="0"/>
      <w:marRight w:val="0"/>
      <w:marTop w:val="0"/>
      <w:marBottom w:val="0"/>
      <w:divBdr>
        <w:top w:val="none" w:sz="0" w:space="0" w:color="auto"/>
        <w:left w:val="none" w:sz="0" w:space="0" w:color="auto"/>
        <w:bottom w:val="none" w:sz="0" w:space="0" w:color="auto"/>
        <w:right w:val="none" w:sz="0" w:space="0" w:color="auto"/>
      </w:divBdr>
    </w:div>
    <w:div w:id="2069303873">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901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hoan\AppData\Roaming\Microsoft\Templates\Documento%20de%20estilo%20AP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353895014B244B683F9913E54C97A7C"/>
        <w:category>
          <w:name w:val="General"/>
          <w:gallery w:val="placeholder"/>
        </w:category>
        <w:types>
          <w:type w:val="bbPlcHdr"/>
        </w:types>
        <w:behaviors>
          <w:behavior w:val="content"/>
        </w:behaviors>
        <w:guid w:val="{E5594412-531F-497E-AA31-EF3939EEFE57}"/>
      </w:docPartPr>
      <w:docPartBody>
        <w:p w:rsidR="00776414" w:rsidRDefault="00000000">
          <w:pPr>
            <w:pStyle w:val="8353895014B244B683F9913E54C97A7C"/>
          </w:pPr>
          <w:r>
            <w:rPr>
              <w:noProof/>
              <w:lang w:bidi="es-ES"/>
            </w:rPr>
            <w:t xml:space="preserve">Apellidos, Nombre (Año). Título del artículo. </w:t>
          </w:r>
          <w:r>
            <w:rPr>
              <w:i/>
              <w:noProof/>
              <w:lang w:bidi="es-ES"/>
            </w:rPr>
            <w:t>Título del diario</w:t>
          </w:r>
          <w:r>
            <w:rPr>
              <w:noProof/>
              <w:lang w:bidi="es-ES"/>
            </w:rPr>
            <w:t>, páginas desde - hasta.</w:t>
          </w:r>
        </w:p>
      </w:docPartBody>
    </w:docPart>
    <w:docPart>
      <w:docPartPr>
        <w:name w:val="D1586B4EC21F4A7ABF060B97D365FA84"/>
        <w:category>
          <w:name w:val="General"/>
          <w:gallery w:val="placeholder"/>
        </w:category>
        <w:types>
          <w:type w:val="bbPlcHdr"/>
        </w:types>
        <w:behaviors>
          <w:behavior w:val="content"/>
        </w:behaviors>
        <w:guid w:val="{6AAA0AEF-E089-49EB-9E38-7188DED83144}"/>
      </w:docPartPr>
      <w:docPartBody>
        <w:p w:rsidR="00776414" w:rsidRDefault="00000000">
          <w:pPr>
            <w:pStyle w:val="D1586B4EC21F4A7ABF060B97D365FA84"/>
          </w:pPr>
          <w:r>
            <w:rPr>
              <w:noProof/>
              <w:lang w:bidi="es-ES"/>
            </w:rPr>
            <w:t xml:space="preserve">Apellidos, Nombre (Año). </w:t>
          </w:r>
          <w:r>
            <w:rPr>
              <w:i/>
              <w:noProof/>
              <w:lang w:bidi="es-ES"/>
            </w:rPr>
            <w:t xml:space="preserve">Título del libro. </w:t>
          </w:r>
          <w:r>
            <w:rPr>
              <w:noProof/>
              <w:lang w:bidi="es-ES"/>
            </w:rPr>
            <w:t>Nombre de la ciudad: Nombre del editor</w:t>
          </w:r>
        </w:p>
      </w:docPartBody>
    </w:docPart>
    <w:docPart>
      <w:docPartPr>
        <w:name w:val="116A6F2111D74BCFA04D0B2CB1EF8147"/>
        <w:category>
          <w:name w:val="General"/>
          <w:gallery w:val="placeholder"/>
        </w:category>
        <w:types>
          <w:type w:val="bbPlcHdr"/>
        </w:types>
        <w:behaviors>
          <w:behavior w:val="content"/>
        </w:behaviors>
        <w:guid w:val="{56D975DB-741A-4D1C-AFAA-02208DEFAAD0}"/>
      </w:docPartPr>
      <w:docPartBody>
        <w:p w:rsidR="00776414" w:rsidRDefault="003715F6" w:rsidP="003715F6">
          <w:pPr>
            <w:pStyle w:val="116A6F2111D74BCFA04D0B2CB1EF8147"/>
          </w:pPr>
          <w:r>
            <w:rPr>
              <w:lang w:bidi="es-ES"/>
            </w:rPr>
            <w:t>Agregue aquí las palabras clave. Para reemplazar este (o cualquier) texto de sugerencia por el suyo, selecciónelo y comience a escribir. No incluya espacios a la izquierda o a la derecha de los caracteres de la selección.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5F6"/>
    <w:rsid w:val="00021712"/>
    <w:rsid w:val="00182491"/>
    <w:rsid w:val="003715F6"/>
    <w:rsid w:val="003861A2"/>
    <w:rsid w:val="004378CB"/>
    <w:rsid w:val="00560A77"/>
    <w:rsid w:val="006959CF"/>
    <w:rsid w:val="00737F36"/>
    <w:rsid w:val="00776414"/>
    <w:rsid w:val="007B7970"/>
    <w:rsid w:val="00942965"/>
    <w:rsid w:val="00AF0061"/>
    <w:rsid w:val="00C60BC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CO" w:eastAsia="es-CO"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5" w:unhideWhenUsed="1" w:qFormat="1"/>
    <w:lsdException w:name="heading 4" w:semiHidden="1" w:uiPriority="5" w:unhideWhenUsed="1" w:qFormat="1"/>
    <w:lsdException w:name="heading 5" w:semiHidden="1" w:uiPriority="5"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next w:val="Normal"/>
    <w:link w:val="Ttulo3Car"/>
    <w:uiPriority w:val="5"/>
    <w:qFormat/>
    <w:pPr>
      <w:keepNext/>
      <w:keepLines/>
      <w:spacing w:after="0" w:line="480" w:lineRule="auto"/>
      <w:ind w:firstLine="720"/>
      <w:outlineLvl w:val="2"/>
    </w:pPr>
    <w:rPr>
      <w:rFonts w:asciiTheme="majorHAnsi" w:eastAsiaTheme="majorEastAsia" w:hAnsiTheme="majorHAnsi" w:cstheme="majorBidi"/>
      <w:b/>
      <w:bCs/>
      <w:color w:val="000000" w:themeColor="text1"/>
      <w:kern w:val="0"/>
      <w:sz w:val="24"/>
      <w:szCs w:val="24"/>
      <w:lang w:val="es-ES" w:eastAsia="ja-JP"/>
      <w14:ligatures w14:val="none"/>
    </w:rPr>
  </w:style>
  <w:style w:type="paragraph" w:styleId="Ttulo4">
    <w:name w:val="heading 4"/>
    <w:basedOn w:val="Normal"/>
    <w:next w:val="Normal"/>
    <w:link w:val="Ttulo4Car"/>
    <w:uiPriority w:val="5"/>
    <w:qFormat/>
    <w:pPr>
      <w:keepNext/>
      <w:keepLines/>
      <w:spacing w:after="0" w:line="480" w:lineRule="auto"/>
      <w:ind w:firstLine="720"/>
      <w:outlineLvl w:val="3"/>
    </w:pPr>
    <w:rPr>
      <w:rFonts w:asciiTheme="majorHAnsi" w:eastAsiaTheme="majorEastAsia" w:hAnsiTheme="majorHAnsi" w:cstheme="majorBidi"/>
      <w:b/>
      <w:bCs/>
      <w:i/>
      <w:iCs/>
      <w:color w:val="000000" w:themeColor="text1"/>
      <w:kern w:val="0"/>
      <w:sz w:val="24"/>
      <w:szCs w:val="24"/>
      <w:lang w:val="es-ES" w:eastAsia="ja-JP"/>
      <w14:ligatures w14:val="none"/>
    </w:rPr>
  </w:style>
  <w:style w:type="paragraph" w:styleId="Ttulo5">
    <w:name w:val="heading 5"/>
    <w:basedOn w:val="Normal"/>
    <w:next w:val="Normal"/>
    <w:link w:val="Ttulo5Car"/>
    <w:uiPriority w:val="5"/>
    <w:qFormat/>
    <w:pPr>
      <w:keepNext/>
      <w:keepLines/>
      <w:spacing w:after="0" w:line="480" w:lineRule="auto"/>
      <w:ind w:firstLine="720"/>
      <w:outlineLvl w:val="4"/>
    </w:pPr>
    <w:rPr>
      <w:rFonts w:asciiTheme="majorHAnsi" w:eastAsiaTheme="majorEastAsia" w:hAnsiTheme="majorHAnsi" w:cstheme="majorBidi"/>
      <w:i/>
      <w:iCs/>
      <w:color w:val="000000" w:themeColor="text1"/>
      <w:kern w:val="0"/>
      <w:sz w:val="24"/>
      <w:szCs w:val="24"/>
      <w:lang w:val="es-ES" w:eastAsia="ja-JP"/>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4"/>
    <w:qFormat/>
    <w:rPr>
      <w:i/>
      <w:iCs/>
    </w:rPr>
  </w:style>
  <w:style w:type="character" w:styleId="Refdenotaalpie">
    <w:name w:val="footnote reference"/>
    <w:basedOn w:val="Fuentedeprrafopredeter"/>
    <w:uiPriority w:val="99"/>
    <w:qFormat/>
    <w:rPr>
      <w:vertAlign w:val="superscript"/>
    </w:rPr>
  </w:style>
  <w:style w:type="character" w:customStyle="1" w:styleId="Ttulo3Car">
    <w:name w:val="Título 3 Car"/>
    <w:basedOn w:val="Fuentedeprrafopredeter"/>
    <w:link w:val="Ttulo3"/>
    <w:uiPriority w:val="5"/>
    <w:rPr>
      <w:rFonts w:asciiTheme="majorHAnsi" w:eastAsiaTheme="majorEastAsia" w:hAnsiTheme="majorHAnsi" w:cstheme="majorBidi"/>
      <w:b/>
      <w:bCs/>
      <w:color w:val="000000" w:themeColor="text1"/>
      <w:kern w:val="0"/>
      <w:sz w:val="24"/>
      <w:szCs w:val="24"/>
      <w:lang w:val="es-ES" w:eastAsia="ja-JP"/>
      <w14:ligatures w14:val="none"/>
    </w:rPr>
  </w:style>
  <w:style w:type="character" w:customStyle="1" w:styleId="Ttulo4Car">
    <w:name w:val="Título 4 Car"/>
    <w:basedOn w:val="Fuentedeprrafopredeter"/>
    <w:link w:val="Ttulo4"/>
    <w:uiPriority w:val="5"/>
    <w:rPr>
      <w:rFonts w:asciiTheme="majorHAnsi" w:eastAsiaTheme="majorEastAsia" w:hAnsiTheme="majorHAnsi" w:cstheme="majorBidi"/>
      <w:b/>
      <w:bCs/>
      <w:i/>
      <w:iCs/>
      <w:color w:val="000000" w:themeColor="text1"/>
      <w:kern w:val="0"/>
      <w:sz w:val="24"/>
      <w:szCs w:val="24"/>
      <w:lang w:val="es-ES" w:eastAsia="ja-JP"/>
      <w14:ligatures w14:val="none"/>
    </w:rPr>
  </w:style>
  <w:style w:type="character" w:customStyle="1" w:styleId="Ttulo5Car">
    <w:name w:val="Título 5 Car"/>
    <w:basedOn w:val="Fuentedeprrafopredeter"/>
    <w:link w:val="Ttulo5"/>
    <w:uiPriority w:val="5"/>
    <w:rPr>
      <w:rFonts w:asciiTheme="majorHAnsi" w:eastAsiaTheme="majorEastAsia" w:hAnsiTheme="majorHAnsi" w:cstheme="majorBidi"/>
      <w:i/>
      <w:iCs/>
      <w:color w:val="000000" w:themeColor="text1"/>
      <w:kern w:val="0"/>
      <w:sz w:val="24"/>
      <w:szCs w:val="24"/>
      <w:lang w:val="es-ES" w:eastAsia="ja-JP"/>
      <w14:ligatures w14:val="none"/>
    </w:rPr>
  </w:style>
  <w:style w:type="paragraph" w:customStyle="1" w:styleId="8353895014B244B683F9913E54C97A7C">
    <w:name w:val="8353895014B244B683F9913E54C97A7C"/>
  </w:style>
  <w:style w:type="paragraph" w:customStyle="1" w:styleId="D1586B4EC21F4A7ABF060B97D365FA84">
    <w:name w:val="D1586B4EC21F4A7ABF060B97D365FA84"/>
  </w:style>
  <w:style w:type="paragraph" w:customStyle="1" w:styleId="116A6F2111D74BCFA04D0B2CB1EF8147">
    <w:name w:val="116A6F2111D74BCFA04D0B2CB1EF8147"/>
    <w:rsid w:val="003715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w14:paraId="07442ABF" w14:textId="33866F07" w:rsidR="001D699F" w:rsidRDefault="001D699F"/&gt;&lt;w:sectPr w:rsidR="001D699F"&gt;&lt;w:pgSz w:w="12240" w:h="15840"/&gt;&lt;w:pgMar w:top="1417" w:right="1701" w:bottom="1417" w:left="1701"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w:cstheme="minorBidi"/&gt;&lt;w:color w:val="000000" w:themeColor="text1"/&gt;&lt;w:sz w:val="24"/&gt;&lt;w:szCs w:val="24"/&gt;&lt;w:lang w:val="es-ES" w:eastAsia="ja-JP" w:bidi="ar-SA"/&gt;&lt;/w:rPr&gt;&lt;/w:rPrDefault&gt;&lt;w:pPrDefault&gt;&lt;w:pPr&gt;&lt;w:spacing w:line="480" w:lineRule="auto"/&gt;&lt;w:ind w:firstLine="720"/&gt;&lt;/w:pPr&gt;&lt;/w:pPrDefault&gt;&lt;/w:docDefaults&gt;&lt;w:style w:type="paragraph" w:default="1" w:styleId="Normal"&gt;&lt;w:name w:val="Normal"/&gt;&lt;w:qFormat/&gt;&lt;w:rsid w:val="001D699F"/&gt;&lt;/w:style&gt;&lt;w:style w:type="character" w:default="1" w:styleId="Fuentedeprrafopredeter"&gt;&lt;w:name w:val="Default Paragraph Font"/&gt;&lt;w:uiPriority w:val="1"/&gt;&lt;w:unhideWhenUsed/&gt;&lt;/w:style&gt;&lt;w:style w:type="table" w:default="1" w:styleId="Tablanormal"&gt;&lt;w:name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w:styleId="Sinlista"&gt;&lt;w:name w:val="No List"/&gt;&lt;w:uiPriority w:val="99"/&gt;&lt;w:semiHidden/&gt;&lt;w:unhideWhenUsed/&gt;&lt;/w:style&gt;&lt;/w:styles&gt;&lt;/pkg:xmlData&gt;&lt;/pkg:part&gt;&lt;/pkg:package&gt;
</CustomerName>
    <CompanyName/>
    <SenderAddress/>
    <Address/>
  </employee>
</employees>
</file>

<file path=customXml/itemProps1.xml><?xml version="1.0" encoding="utf-8"?>
<ds:datastoreItem xmlns:ds="http://schemas.openxmlformats.org/officeDocument/2006/customXml" ds:itemID="{8380E956-02AA-401B-8674-47E113BB0F95}">
  <ds:schemaRefs>
    <ds:schemaRef ds:uri="http://schemas.openxmlformats.org/officeDocument/2006/bibliography"/>
  </ds:schemaRefs>
</ds:datastoreItem>
</file>

<file path=customXml/itemProps2.xml><?xml version="1.0" encoding="utf-8"?>
<ds:datastoreItem xmlns:ds="http://schemas.openxmlformats.org/officeDocument/2006/customXml" ds:itemID="{B98E728A-96FF-4995-885C-5AF887AB0C35}">
  <ds:schemaRefs>
    <ds:schemaRef ds:uri="http://schemas.microsoft.com/temp/samples"/>
  </ds:schemaRefs>
</ds:datastoreItem>
</file>

<file path=docProps/app.xml><?xml version="1.0" encoding="utf-8"?>
<Properties xmlns="http://schemas.openxmlformats.org/officeDocument/2006/extended-properties" xmlns:vt="http://schemas.openxmlformats.org/officeDocument/2006/docPropsVTypes">
  <Template>Documento de estilo APA</Template>
  <TotalTime>693</TotalTime>
  <Pages>1</Pages>
  <Words>18111</Words>
  <Characters>99612</Characters>
  <Application>Microsoft Office Word</Application>
  <DocSecurity>0</DocSecurity>
  <Lines>830</Lines>
  <Paragraphs>234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JHOAN MARIN</dc:creator>
  <cp:keywords/>
  <dc:description/>
  <cp:lastModifiedBy>Jhoan Marin Restrepo</cp:lastModifiedBy>
  <cp:revision>13</cp:revision>
  <dcterms:created xsi:type="dcterms:W3CDTF">2024-03-19T03:22:00Z</dcterms:created>
  <dcterms:modified xsi:type="dcterms:W3CDTF">2024-04-08T04:23:00Z</dcterms:modified>
</cp:coreProperties>
</file>